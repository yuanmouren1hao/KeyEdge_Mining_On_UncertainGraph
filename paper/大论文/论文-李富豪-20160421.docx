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B515DB">
      <w:pPr>
        <w:ind w:leftChars="-171" w:left="-298"/>
      </w:pPr>
      <w:bookmarkStart w:id="0" w:name="OLE_LINK2"/>
      <w:r w:rsidRPr="009E184E">
        <w:rPr>
          <w:rFonts w:hint="eastAsia"/>
        </w:rPr>
        <w:t>学校代码：</w:t>
      </w:r>
      <w:r w:rsidR="0066258B">
        <w:rPr>
          <w:rFonts w:hint="eastAsia"/>
          <w:u w:val="single"/>
        </w:rPr>
        <w:t xml:space="preserve">        </w:t>
      </w:r>
    </w:p>
    <w:p w:rsidR="00C94B7B" w:rsidRPr="009E184E" w:rsidRDefault="00513428" w:rsidP="00B515DB">
      <w:pPr>
        <w:ind w:leftChars="-171" w:left="-298"/>
        <w:rPr>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rPr>
        <w:t>分类号：</w:t>
      </w:r>
      <w:r w:rsidR="00C94B7B">
        <w:rPr>
          <w:rFonts w:hint="eastAsia"/>
          <w:u w:val="single"/>
        </w:rPr>
        <w:t xml:space="preserve"> </w:t>
      </w:r>
      <w:r w:rsidR="0066258B">
        <w:rPr>
          <w:rFonts w:hint="eastAsia"/>
          <w:u w:val="single"/>
        </w:rPr>
        <w:t xml:space="preserve">        </w:t>
      </w:r>
      <w:r w:rsidR="00C94B7B">
        <w:rPr>
          <w:rFonts w:hint="eastAsia"/>
          <w:u w:val="single"/>
        </w:rPr>
        <w:t xml:space="preserve"> </w:t>
      </w:r>
    </w:p>
    <w:p w:rsidR="00E15BF2" w:rsidRDefault="00C94B7B" w:rsidP="00B515DB">
      <w:pPr>
        <w:ind w:leftChars="-171" w:left="-298"/>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66258B">
        <w:rPr>
          <w:rFonts w:hint="eastAsia"/>
          <w:u w:val="single"/>
        </w:rPr>
        <w:t xml:space="preserve">        </w:t>
      </w:r>
    </w:p>
    <w:p w:rsidR="00C94B7B" w:rsidRPr="00E15BF2" w:rsidRDefault="00C94B7B" w:rsidP="00B515DB">
      <w:pPr>
        <w:ind w:leftChars="-171" w:left="-298"/>
        <w:rPr>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B515DB">
      <w:pPr>
        <w:ind w:leftChars="-171" w:left="-298"/>
      </w:pPr>
      <w:r w:rsidRPr="009E184E">
        <w:rPr>
          <w:rFonts w:hint="eastAsia"/>
        </w:rPr>
        <w:t>学</w:t>
      </w:r>
      <w:r w:rsidRPr="009E184E">
        <w:rPr>
          <w:rFonts w:hint="eastAsia"/>
        </w:rPr>
        <w:t xml:space="preserve">  </w:t>
      </w:r>
      <w:r w:rsidRPr="009E184E">
        <w:rPr>
          <w:rFonts w:hint="eastAsia"/>
        </w:rPr>
        <w:t>号：</w:t>
      </w:r>
      <w:r w:rsidR="00DA2238">
        <w:rPr>
          <w:rFonts w:hint="eastAsia"/>
          <w:u w:val="single"/>
        </w:rPr>
        <w:t xml:space="preserve"> </w:t>
      </w:r>
      <w:r w:rsidR="004B4D54">
        <w:rPr>
          <w:rFonts w:hint="eastAsia"/>
          <w:u w:val="single"/>
        </w:rPr>
        <w:t xml:space="preserve">  </w:t>
      </w:r>
      <w:r w:rsidR="0066258B">
        <w:rPr>
          <w:rFonts w:hint="eastAsia"/>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5731FF">
        <w:rPr>
          <w:rFonts w:hint="eastAsia"/>
          <w:spacing w:val="60"/>
          <w:sz w:val="36"/>
          <w:szCs w:val="36"/>
          <w:fitText w:val="1800" w:id="1144852993"/>
        </w:rPr>
        <w:t>导师姓</w:t>
      </w:r>
      <w:r w:rsidRPr="005731FF">
        <w:rPr>
          <w:rFonts w:hint="eastAsia"/>
          <w:spacing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B515DB">
            <w:pPr>
              <w:tabs>
                <w:tab w:val="left" w:pos="4500"/>
                <w:tab w:val="left" w:pos="8640"/>
              </w:tabs>
              <w:spacing w:beforeLines="50" w:before="142" w:afterLines="50" w:after="142"/>
              <w:ind w:left="433" w:hangingChars="185" w:hanging="433"/>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9098695"/>
      <w:bookmarkEnd w:id="0"/>
      <w:r>
        <w:rPr>
          <w:rFonts w:hint="eastAsia"/>
        </w:rPr>
        <w:lastRenderedPageBreak/>
        <w:t>摘</w:t>
      </w:r>
      <w:r>
        <w:rPr>
          <w:rFonts w:hint="eastAsia"/>
        </w:rPr>
        <w:t xml:space="preserve">  </w:t>
      </w:r>
      <w:r>
        <w:rPr>
          <w:rFonts w:hint="eastAsia"/>
        </w:rPr>
        <w:t>要</w:t>
      </w:r>
      <w:bookmarkEnd w:id="1"/>
    </w:p>
    <w:p w:rsidR="001012C6" w:rsidRDefault="00BE23D6" w:rsidP="00B515DB">
      <w:pPr>
        <w:pStyle w:val="af"/>
        <w:ind w:firstLineChars="200" w:firstLine="348"/>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515DB">
      <w:pPr>
        <w:pStyle w:val="af"/>
        <w:ind w:firstLineChars="200" w:firstLine="34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9098696"/>
      <w:r>
        <w:lastRenderedPageBreak/>
        <w:t>Abstract</w:t>
      </w:r>
      <w:bookmarkEnd w:id="3"/>
    </w:p>
    <w:p w:rsidR="00E95213" w:rsidRDefault="00E95213" w:rsidP="00B515DB">
      <w:pPr>
        <w:pStyle w:val="Abstract"/>
        <w:spacing w:beforeLines="50" w:before="142"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9098697"/>
      <w:r>
        <w:rPr>
          <w:lang w:val="zh-CN"/>
        </w:rPr>
        <w:lastRenderedPageBreak/>
        <w:t>目录</w:t>
      </w:r>
      <w:bookmarkEnd w:id="4"/>
    </w:p>
    <w:p w:rsidR="00106016"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098695" w:history="1">
        <w:r w:rsidR="00106016" w:rsidRPr="00D27E06">
          <w:rPr>
            <w:rStyle w:val="afb"/>
            <w:rFonts w:hint="eastAsia"/>
            <w:noProof/>
          </w:rPr>
          <w:t>摘</w:t>
        </w:r>
        <w:r w:rsidR="00106016" w:rsidRPr="00D27E06">
          <w:rPr>
            <w:rStyle w:val="afb"/>
            <w:noProof/>
          </w:rPr>
          <w:t xml:space="preserve">  </w:t>
        </w:r>
        <w:r w:rsidR="00106016" w:rsidRPr="00D27E06">
          <w:rPr>
            <w:rStyle w:val="afb"/>
            <w:rFonts w:hint="eastAsia"/>
            <w:noProof/>
          </w:rPr>
          <w:t>要</w:t>
        </w:r>
        <w:r w:rsidR="00106016">
          <w:rPr>
            <w:noProof/>
            <w:webHidden/>
          </w:rPr>
          <w:tab/>
        </w:r>
        <w:r w:rsidR="00106016">
          <w:rPr>
            <w:noProof/>
            <w:webHidden/>
          </w:rPr>
          <w:fldChar w:fldCharType="begin"/>
        </w:r>
        <w:r w:rsidR="00106016">
          <w:rPr>
            <w:noProof/>
            <w:webHidden/>
          </w:rPr>
          <w:instrText xml:space="preserve"> PAGEREF _Toc449098695 \h </w:instrText>
        </w:r>
        <w:r w:rsidR="00106016">
          <w:rPr>
            <w:noProof/>
            <w:webHidden/>
          </w:rPr>
        </w:r>
        <w:r w:rsidR="00106016">
          <w:rPr>
            <w:noProof/>
            <w:webHidden/>
          </w:rPr>
          <w:fldChar w:fldCharType="separate"/>
        </w:r>
        <w:r w:rsidR="00CC1D68">
          <w:rPr>
            <w:noProof/>
            <w:webHidden/>
          </w:rPr>
          <w:t>4</w:t>
        </w:r>
        <w:r w:rsidR="00106016">
          <w:rPr>
            <w:noProof/>
            <w:webHidden/>
          </w:rPr>
          <w:fldChar w:fldCharType="end"/>
        </w:r>
      </w:hyperlink>
    </w:p>
    <w:p w:rsidR="00106016" w:rsidRDefault="00106016">
      <w:pPr>
        <w:pStyle w:val="15"/>
        <w:tabs>
          <w:tab w:val="right" w:leader="dot" w:pos="8779"/>
        </w:tabs>
        <w:rPr>
          <w:rFonts w:asciiTheme="minorHAnsi" w:eastAsiaTheme="minorEastAsia" w:hAnsiTheme="minorHAnsi" w:cstheme="minorBidi"/>
          <w:noProof/>
          <w:sz w:val="21"/>
          <w:szCs w:val="22"/>
        </w:rPr>
      </w:pPr>
      <w:hyperlink w:anchor="_Toc449098696" w:history="1">
        <w:r w:rsidRPr="00D27E06">
          <w:rPr>
            <w:rStyle w:val="afb"/>
            <w:noProof/>
          </w:rPr>
          <w:t>Abstract</w:t>
        </w:r>
        <w:r>
          <w:rPr>
            <w:noProof/>
            <w:webHidden/>
          </w:rPr>
          <w:tab/>
        </w:r>
        <w:r>
          <w:rPr>
            <w:noProof/>
            <w:webHidden/>
          </w:rPr>
          <w:fldChar w:fldCharType="begin"/>
        </w:r>
        <w:r>
          <w:rPr>
            <w:noProof/>
            <w:webHidden/>
          </w:rPr>
          <w:instrText xml:space="preserve"> PAGEREF _Toc449098696 \h </w:instrText>
        </w:r>
        <w:r>
          <w:rPr>
            <w:noProof/>
            <w:webHidden/>
          </w:rPr>
        </w:r>
        <w:r>
          <w:rPr>
            <w:noProof/>
            <w:webHidden/>
          </w:rPr>
          <w:fldChar w:fldCharType="separate"/>
        </w:r>
        <w:r w:rsidR="00CC1D68">
          <w:rPr>
            <w:noProof/>
            <w:webHidden/>
          </w:rPr>
          <w:t>5</w:t>
        </w:r>
        <w:r>
          <w:rPr>
            <w:noProof/>
            <w:webHidden/>
          </w:rPr>
          <w:fldChar w:fldCharType="end"/>
        </w:r>
      </w:hyperlink>
    </w:p>
    <w:p w:rsidR="00106016" w:rsidRDefault="00106016">
      <w:pPr>
        <w:pStyle w:val="15"/>
        <w:tabs>
          <w:tab w:val="right" w:leader="dot" w:pos="8779"/>
        </w:tabs>
        <w:rPr>
          <w:rFonts w:asciiTheme="minorHAnsi" w:eastAsiaTheme="minorEastAsia" w:hAnsiTheme="minorHAnsi" w:cstheme="minorBidi"/>
          <w:noProof/>
          <w:sz w:val="21"/>
          <w:szCs w:val="22"/>
        </w:rPr>
      </w:pPr>
      <w:hyperlink w:anchor="_Toc449098697" w:history="1">
        <w:r w:rsidRPr="00D27E06">
          <w:rPr>
            <w:rStyle w:val="afb"/>
            <w:rFonts w:hint="eastAsia"/>
            <w:noProof/>
            <w:lang w:val="zh-CN"/>
          </w:rPr>
          <w:t>目录</w:t>
        </w:r>
        <w:r>
          <w:rPr>
            <w:noProof/>
            <w:webHidden/>
          </w:rPr>
          <w:tab/>
        </w:r>
        <w:r>
          <w:rPr>
            <w:noProof/>
            <w:webHidden/>
          </w:rPr>
          <w:fldChar w:fldCharType="begin"/>
        </w:r>
        <w:r>
          <w:rPr>
            <w:noProof/>
            <w:webHidden/>
          </w:rPr>
          <w:instrText xml:space="preserve"> PAGEREF _Toc449098697 \h </w:instrText>
        </w:r>
        <w:r>
          <w:rPr>
            <w:noProof/>
            <w:webHidden/>
          </w:rPr>
        </w:r>
        <w:r>
          <w:rPr>
            <w:noProof/>
            <w:webHidden/>
          </w:rPr>
          <w:fldChar w:fldCharType="separate"/>
        </w:r>
        <w:r w:rsidR="00CC1D68">
          <w:rPr>
            <w:noProof/>
            <w:webHidden/>
          </w:rPr>
          <w:t>6</w:t>
        </w:r>
        <w:r>
          <w:rPr>
            <w:noProof/>
            <w:webHidden/>
          </w:rPr>
          <w:fldChar w:fldCharType="end"/>
        </w:r>
      </w:hyperlink>
    </w:p>
    <w:p w:rsidR="00106016" w:rsidRDefault="00106016">
      <w:pPr>
        <w:pStyle w:val="15"/>
        <w:tabs>
          <w:tab w:val="left" w:pos="420"/>
          <w:tab w:val="right" w:leader="dot" w:pos="8779"/>
        </w:tabs>
        <w:rPr>
          <w:rFonts w:asciiTheme="minorHAnsi" w:eastAsiaTheme="minorEastAsia" w:hAnsiTheme="minorHAnsi" w:cstheme="minorBidi"/>
          <w:noProof/>
          <w:sz w:val="21"/>
          <w:szCs w:val="22"/>
        </w:rPr>
      </w:pPr>
      <w:hyperlink w:anchor="_Toc449098698" w:history="1">
        <w:r w:rsidRPr="00D27E06">
          <w:rPr>
            <w:rStyle w:val="afb"/>
            <w:b/>
            <w:noProof/>
          </w:rPr>
          <w:t>1</w:t>
        </w:r>
        <w:r>
          <w:rPr>
            <w:rFonts w:asciiTheme="minorHAnsi" w:eastAsiaTheme="minorEastAsia" w:hAnsiTheme="minorHAnsi" w:cstheme="minorBidi"/>
            <w:noProof/>
            <w:sz w:val="21"/>
            <w:szCs w:val="22"/>
          </w:rPr>
          <w:tab/>
        </w:r>
        <w:r w:rsidRPr="00D27E06">
          <w:rPr>
            <w:rStyle w:val="afb"/>
            <w:rFonts w:hint="eastAsia"/>
            <w:noProof/>
          </w:rPr>
          <w:t>绪论</w:t>
        </w:r>
        <w:r>
          <w:rPr>
            <w:noProof/>
            <w:webHidden/>
          </w:rPr>
          <w:tab/>
        </w:r>
        <w:r>
          <w:rPr>
            <w:noProof/>
            <w:webHidden/>
          </w:rPr>
          <w:fldChar w:fldCharType="begin"/>
        </w:r>
        <w:r>
          <w:rPr>
            <w:noProof/>
            <w:webHidden/>
          </w:rPr>
          <w:instrText xml:space="preserve"> PAGEREF _Toc449098698 \h </w:instrText>
        </w:r>
        <w:r>
          <w:rPr>
            <w:noProof/>
            <w:webHidden/>
          </w:rPr>
        </w:r>
        <w:r>
          <w:rPr>
            <w:noProof/>
            <w:webHidden/>
          </w:rPr>
          <w:fldChar w:fldCharType="separate"/>
        </w:r>
        <w:r w:rsidR="00CC1D68">
          <w:rPr>
            <w:noProof/>
            <w:webHidden/>
          </w:rPr>
          <w:t>8</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699" w:history="1">
        <w:r w:rsidRPr="00D27E06">
          <w:rPr>
            <w:rStyle w:val="afb"/>
            <w:b/>
            <w:noProof/>
          </w:rPr>
          <w:t>1.1</w:t>
        </w:r>
        <w:r>
          <w:rPr>
            <w:rFonts w:asciiTheme="minorHAnsi" w:eastAsiaTheme="minorEastAsia" w:hAnsiTheme="minorHAnsi" w:cstheme="minorBidi"/>
            <w:noProof/>
            <w:sz w:val="21"/>
            <w:szCs w:val="22"/>
          </w:rPr>
          <w:tab/>
        </w:r>
        <w:r w:rsidRPr="00D27E06">
          <w:rPr>
            <w:rStyle w:val="afb"/>
            <w:rFonts w:hint="eastAsia"/>
            <w:noProof/>
          </w:rPr>
          <w:t>问题研究背景与意义</w:t>
        </w:r>
        <w:r>
          <w:rPr>
            <w:noProof/>
            <w:webHidden/>
          </w:rPr>
          <w:tab/>
        </w:r>
        <w:r>
          <w:rPr>
            <w:noProof/>
            <w:webHidden/>
          </w:rPr>
          <w:fldChar w:fldCharType="begin"/>
        </w:r>
        <w:r>
          <w:rPr>
            <w:noProof/>
            <w:webHidden/>
          </w:rPr>
          <w:instrText xml:space="preserve"> PAGEREF _Toc449098699 \h </w:instrText>
        </w:r>
        <w:r>
          <w:rPr>
            <w:noProof/>
            <w:webHidden/>
          </w:rPr>
        </w:r>
        <w:r>
          <w:rPr>
            <w:noProof/>
            <w:webHidden/>
          </w:rPr>
          <w:fldChar w:fldCharType="separate"/>
        </w:r>
        <w:r w:rsidR="00CC1D68">
          <w:rPr>
            <w:noProof/>
            <w:webHidden/>
          </w:rPr>
          <w:t>8</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0" w:history="1">
        <w:r w:rsidRPr="00D27E06">
          <w:rPr>
            <w:rStyle w:val="afb"/>
            <w:b/>
            <w:noProof/>
          </w:rPr>
          <w:t>1.2</w:t>
        </w:r>
        <w:r>
          <w:rPr>
            <w:rFonts w:asciiTheme="minorHAnsi" w:eastAsiaTheme="minorEastAsia" w:hAnsiTheme="minorHAnsi" w:cstheme="minorBidi"/>
            <w:noProof/>
            <w:sz w:val="21"/>
            <w:szCs w:val="22"/>
          </w:rPr>
          <w:tab/>
        </w:r>
        <w:r w:rsidRPr="00D27E06">
          <w:rPr>
            <w:rStyle w:val="afb"/>
            <w:rFonts w:hint="eastAsia"/>
            <w:noProof/>
          </w:rPr>
          <w:t>研究现状（注意需要有关键边的研究现状）</w:t>
        </w:r>
        <w:r>
          <w:rPr>
            <w:noProof/>
            <w:webHidden/>
          </w:rPr>
          <w:tab/>
        </w:r>
        <w:r>
          <w:rPr>
            <w:noProof/>
            <w:webHidden/>
          </w:rPr>
          <w:fldChar w:fldCharType="begin"/>
        </w:r>
        <w:r>
          <w:rPr>
            <w:noProof/>
            <w:webHidden/>
          </w:rPr>
          <w:instrText xml:space="preserve"> PAGEREF _Toc449098700 \h </w:instrText>
        </w:r>
        <w:r>
          <w:rPr>
            <w:noProof/>
            <w:webHidden/>
          </w:rPr>
        </w:r>
        <w:r>
          <w:rPr>
            <w:noProof/>
            <w:webHidden/>
          </w:rPr>
          <w:fldChar w:fldCharType="separate"/>
        </w:r>
        <w:r w:rsidR="00CC1D68">
          <w:rPr>
            <w:noProof/>
            <w:webHidden/>
          </w:rPr>
          <w:t>9</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1" w:history="1">
        <w:r w:rsidRPr="00D27E06">
          <w:rPr>
            <w:rStyle w:val="afb"/>
            <w:b/>
            <w:noProof/>
          </w:rPr>
          <w:t>1.3</w:t>
        </w:r>
        <w:r>
          <w:rPr>
            <w:rFonts w:asciiTheme="minorHAnsi" w:eastAsiaTheme="minorEastAsia" w:hAnsiTheme="minorHAnsi" w:cstheme="minorBidi"/>
            <w:noProof/>
            <w:sz w:val="21"/>
            <w:szCs w:val="22"/>
          </w:rPr>
          <w:tab/>
        </w:r>
        <w:r w:rsidRPr="00D27E06">
          <w:rPr>
            <w:rStyle w:val="afb"/>
            <w:rFonts w:hint="eastAsia"/>
            <w:noProof/>
          </w:rPr>
          <w:t>研究内容（需要完善）</w:t>
        </w:r>
        <w:r>
          <w:rPr>
            <w:noProof/>
            <w:webHidden/>
          </w:rPr>
          <w:tab/>
        </w:r>
        <w:r>
          <w:rPr>
            <w:noProof/>
            <w:webHidden/>
          </w:rPr>
          <w:fldChar w:fldCharType="begin"/>
        </w:r>
        <w:r>
          <w:rPr>
            <w:noProof/>
            <w:webHidden/>
          </w:rPr>
          <w:instrText xml:space="preserve"> PAGEREF _Toc449098701 \h </w:instrText>
        </w:r>
        <w:r>
          <w:rPr>
            <w:noProof/>
            <w:webHidden/>
          </w:rPr>
        </w:r>
        <w:r>
          <w:rPr>
            <w:noProof/>
            <w:webHidden/>
          </w:rPr>
          <w:fldChar w:fldCharType="separate"/>
        </w:r>
        <w:r w:rsidR="00CC1D68">
          <w:rPr>
            <w:noProof/>
            <w:webHidden/>
          </w:rPr>
          <w:t>10</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2" w:history="1">
        <w:r w:rsidRPr="00D27E06">
          <w:rPr>
            <w:rStyle w:val="afb"/>
            <w:b/>
            <w:noProof/>
          </w:rPr>
          <w:t>1.4</w:t>
        </w:r>
        <w:r>
          <w:rPr>
            <w:rFonts w:asciiTheme="minorHAnsi" w:eastAsiaTheme="minorEastAsia" w:hAnsiTheme="minorHAnsi" w:cstheme="minorBidi"/>
            <w:noProof/>
            <w:sz w:val="21"/>
            <w:szCs w:val="22"/>
          </w:rPr>
          <w:tab/>
        </w:r>
        <w:r w:rsidRPr="00D27E06">
          <w:rPr>
            <w:rStyle w:val="afb"/>
            <w:rFonts w:hint="eastAsia"/>
            <w:noProof/>
          </w:rPr>
          <w:t>本文内容组织（</w:t>
        </w:r>
        <w:r w:rsidRPr="00D27E06">
          <w:rPr>
            <w:rStyle w:val="afb"/>
            <w:noProof/>
          </w:rPr>
          <w:t>todo</w:t>
        </w:r>
        <w:r w:rsidRPr="00D27E06">
          <w:rPr>
            <w:rStyle w:val="afb"/>
            <w:rFonts w:hint="eastAsia"/>
            <w:noProof/>
          </w:rPr>
          <w:t>）</w:t>
        </w:r>
        <w:r>
          <w:rPr>
            <w:noProof/>
            <w:webHidden/>
          </w:rPr>
          <w:tab/>
        </w:r>
        <w:r>
          <w:rPr>
            <w:noProof/>
            <w:webHidden/>
          </w:rPr>
          <w:fldChar w:fldCharType="begin"/>
        </w:r>
        <w:r>
          <w:rPr>
            <w:noProof/>
            <w:webHidden/>
          </w:rPr>
          <w:instrText xml:space="preserve"> PAGEREF _Toc449098702 \h </w:instrText>
        </w:r>
        <w:r>
          <w:rPr>
            <w:noProof/>
            <w:webHidden/>
          </w:rPr>
        </w:r>
        <w:r>
          <w:rPr>
            <w:noProof/>
            <w:webHidden/>
          </w:rPr>
          <w:fldChar w:fldCharType="separate"/>
        </w:r>
        <w:r w:rsidR="00CC1D68">
          <w:rPr>
            <w:noProof/>
            <w:webHidden/>
          </w:rPr>
          <w:t>10</w:t>
        </w:r>
        <w:r>
          <w:rPr>
            <w:noProof/>
            <w:webHidden/>
          </w:rPr>
          <w:fldChar w:fldCharType="end"/>
        </w:r>
      </w:hyperlink>
    </w:p>
    <w:p w:rsidR="00106016" w:rsidRDefault="00106016">
      <w:pPr>
        <w:pStyle w:val="15"/>
        <w:tabs>
          <w:tab w:val="left" w:pos="420"/>
          <w:tab w:val="right" w:leader="dot" w:pos="8779"/>
        </w:tabs>
        <w:rPr>
          <w:rFonts w:asciiTheme="minorHAnsi" w:eastAsiaTheme="minorEastAsia" w:hAnsiTheme="minorHAnsi" w:cstheme="minorBidi"/>
          <w:noProof/>
          <w:sz w:val="21"/>
          <w:szCs w:val="22"/>
        </w:rPr>
      </w:pPr>
      <w:hyperlink w:anchor="_Toc449098703" w:history="1">
        <w:r w:rsidRPr="00D27E06">
          <w:rPr>
            <w:rStyle w:val="afb"/>
            <w:b/>
            <w:noProof/>
          </w:rPr>
          <w:t>2</w:t>
        </w:r>
        <w:r>
          <w:rPr>
            <w:rFonts w:asciiTheme="minorHAnsi" w:eastAsiaTheme="minorEastAsia" w:hAnsiTheme="minorHAnsi" w:cstheme="minorBidi"/>
            <w:noProof/>
            <w:sz w:val="21"/>
            <w:szCs w:val="22"/>
          </w:rPr>
          <w:tab/>
        </w:r>
        <w:r w:rsidRPr="00D27E06">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_Toc449098703 \h </w:instrText>
        </w:r>
        <w:r>
          <w:rPr>
            <w:noProof/>
            <w:webHidden/>
          </w:rPr>
        </w:r>
        <w:r>
          <w:rPr>
            <w:noProof/>
            <w:webHidden/>
          </w:rPr>
          <w:fldChar w:fldCharType="separate"/>
        </w:r>
        <w:r w:rsidR="00CC1D68">
          <w:rPr>
            <w:noProof/>
            <w:webHidden/>
          </w:rPr>
          <w:t>12</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4" w:history="1">
        <w:r w:rsidRPr="00D27E06">
          <w:rPr>
            <w:rStyle w:val="afb"/>
            <w:b/>
            <w:noProof/>
          </w:rPr>
          <w:t>2.1</w:t>
        </w:r>
        <w:r>
          <w:rPr>
            <w:rFonts w:asciiTheme="minorHAnsi" w:eastAsiaTheme="minorEastAsia" w:hAnsiTheme="minorHAnsi" w:cstheme="minorBidi"/>
            <w:noProof/>
            <w:sz w:val="21"/>
            <w:szCs w:val="22"/>
          </w:rPr>
          <w:tab/>
        </w:r>
        <w:r w:rsidRPr="00D27E06">
          <w:rPr>
            <w:rStyle w:val="afb"/>
            <w:rFonts w:hint="eastAsia"/>
            <w:noProof/>
          </w:rPr>
          <w:t>最大流问题</w:t>
        </w:r>
        <w:r>
          <w:rPr>
            <w:noProof/>
            <w:webHidden/>
          </w:rPr>
          <w:tab/>
        </w:r>
        <w:r>
          <w:rPr>
            <w:noProof/>
            <w:webHidden/>
          </w:rPr>
          <w:fldChar w:fldCharType="begin"/>
        </w:r>
        <w:r>
          <w:rPr>
            <w:noProof/>
            <w:webHidden/>
          </w:rPr>
          <w:instrText xml:space="preserve"> PAGEREF _Toc449098704 \h </w:instrText>
        </w:r>
        <w:r>
          <w:rPr>
            <w:noProof/>
            <w:webHidden/>
          </w:rPr>
        </w:r>
        <w:r>
          <w:rPr>
            <w:noProof/>
            <w:webHidden/>
          </w:rPr>
          <w:fldChar w:fldCharType="separate"/>
        </w:r>
        <w:r w:rsidR="00CC1D68">
          <w:rPr>
            <w:noProof/>
            <w:webHidden/>
          </w:rPr>
          <w:t>12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5" w:history="1">
        <w:r w:rsidRPr="00D27E06">
          <w:rPr>
            <w:rStyle w:val="afb"/>
            <w:noProof/>
          </w:rPr>
          <w:t>2.1.1</w:t>
        </w:r>
        <w:r>
          <w:rPr>
            <w:rFonts w:asciiTheme="minorHAnsi" w:eastAsiaTheme="minorEastAsia" w:hAnsiTheme="minorHAnsi" w:cstheme="minorBidi"/>
            <w:noProof/>
            <w:sz w:val="21"/>
            <w:szCs w:val="22"/>
          </w:rPr>
          <w:tab/>
        </w:r>
        <w:r w:rsidRPr="00D27E06">
          <w:rPr>
            <w:rStyle w:val="afb"/>
            <w:rFonts w:hint="eastAsia"/>
            <w:noProof/>
          </w:rPr>
          <w:t>基本概念和相关定义</w:t>
        </w:r>
        <w:r>
          <w:rPr>
            <w:noProof/>
            <w:webHidden/>
          </w:rPr>
          <w:tab/>
        </w:r>
        <w:r>
          <w:rPr>
            <w:noProof/>
            <w:webHidden/>
          </w:rPr>
          <w:fldChar w:fldCharType="begin"/>
        </w:r>
        <w:r>
          <w:rPr>
            <w:noProof/>
            <w:webHidden/>
          </w:rPr>
          <w:instrText xml:space="preserve"> PAGEREF _Toc449098705 \h </w:instrText>
        </w:r>
        <w:r>
          <w:rPr>
            <w:noProof/>
            <w:webHidden/>
          </w:rPr>
        </w:r>
        <w:r>
          <w:rPr>
            <w:noProof/>
            <w:webHidden/>
          </w:rPr>
          <w:fldChar w:fldCharType="separate"/>
        </w:r>
        <w:r w:rsidR="00CC1D68">
          <w:rPr>
            <w:noProof/>
            <w:webHidden/>
          </w:rPr>
          <w:t>12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6" w:history="1">
        <w:r w:rsidRPr="00D27E06">
          <w:rPr>
            <w:rStyle w:val="afb"/>
            <w:noProof/>
          </w:rPr>
          <w:t>2.1.2</w:t>
        </w:r>
        <w:r>
          <w:rPr>
            <w:rFonts w:asciiTheme="minorHAnsi" w:eastAsiaTheme="minorEastAsia" w:hAnsiTheme="minorHAnsi" w:cstheme="minorBidi"/>
            <w:noProof/>
            <w:sz w:val="21"/>
            <w:szCs w:val="22"/>
          </w:rPr>
          <w:tab/>
        </w:r>
        <w:r w:rsidRPr="00D27E06">
          <w:rPr>
            <w:rStyle w:val="afb"/>
            <w:rFonts w:hint="eastAsia"/>
            <w:noProof/>
          </w:rPr>
          <w:t>常见的最大流算法</w:t>
        </w:r>
        <w:r>
          <w:rPr>
            <w:noProof/>
            <w:webHidden/>
          </w:rPr>
          <w:tab/>
        </w:r>
        <w:r>
          <w:rPr>
            <w:noProof/>
            <w:webHidden/>
          </w:rPr>
          <w:fldChar w:fldCharType="begin"/>
        </w:r>
        <w:r>
          <w:rPr>
            <w:noProof/>
            <w:webHidden/>
          </w:rPr>
          <w:instrText xml:space="preserve"> PAGEREF _Toc449098706 \h </w:instrText>
        </w:r>
        <w:r>
          <w:rPr>
            <w:noProof/>
            <w:webHidden/>
          </w:rPr>
        </w:r>
        <w:r>
          <w:rPr>
            <w:noProof/>
            <w:webHidden/>
          </w:rPr>
          <w:fldChar w:fldCharType="separate"/>
        </w:r>
        <w:r w:rsidR="00CC1D68">
          <w:rPr>
            <w:noProof/>
            <w:webHidden/>
          </w:rPr>
          <w:t>12</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07" w:history="1">
        <w:r w:rsidRPr="00D27E06">
          <w:rPr>
            <w:rStyle w:val="afb"/>
            <w:b/>
            <w:noProof/>
          </w:rPr>
          <w:t>2.2</w:t>
        </w:r>
        <w:r>
          <w:rPr>
            <w:rFonts w:asciiTheme="minorHAnsi" w:eastAsiaTheme="minorEastAsia" w:hAnsiTheme="minorHAnsi" w:cstheme="minorBidi"/>
            <w:noProof/>
            <w:sz w:val="21"/>
            <w:szCs w:val="22"/>
          </w:rPr>
          <w:tab/>
        </w:r>
        <w:r w:rsidRPr="00D27E06">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_Toc449098707 \h </w:instrText>
        </w:r>
        <w:r>
          <w:rPr>
            <w:noProof/>
            <w:webHidden/>
          </w:rPr>
        </w:r>
        <w:r>
          <w:rPr>
            <w:noProof/>
            <w:webHidden/>
          </w:rPr>
          <w:fldChar w:fldCharType="separate"/>
        </w:r>
        <w:r w:rsidR="00CC1D68">
          <w:rPr>
            <w:noProof/>
            <w:webHidden/>
          </w:rPr>
          <w:t>14</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8" w:history="1">
        <w:r w:rsidRPr="00D27E06">
          <w:rPr>
            <w:rStyle w:val="afb"/>
            <w:noProof/>
          </w:rPr>
          <w:t>2.2.1</w:t>
        </w:r>
        <w:r>
          <w:rPr>
            <w:rFonts w:asciiTheme="minorHAnsi" w:eastAsiaTheme="minorEastAsia" w:hAnsiTheme="minorHAnsi" w:cstheme="minorBidi"/>
            <w:noProof/>
            <w:sz w:val="21"/>
            <w:szCs w:val="22"/>
          </w:rPr>
          <w:tab/>
        </w:r>
        <w:r w:rsidRPr="00D27E06">
          <w:rPr>
            <w:rStyle w:val="afb"/>
            <w:rFonts w:hint="eastAsia"/>
            <w:noProof/>
          </w:rPr>
          <w:t>基本概念和相关定义</w:t>
        </w:r>
        <w:r>
          <w:rPr>
            <w:noProof/>
            <w:webHidden/>
          </w:rPr>
          <w:tab/>
        </w:r>
        <w:r>
          <w:rPr>
            <w:noProof/>
            <w:webHidden/>
          </w:rPr>
          <w:fldChar w:fldCharType="begin"/>
        </w:r>
        <w:r>
          <w:rPr>
            <w:noProof/>
            <w:webHidden/>
          </w:rPr>
          <w:instrText xml:space="preserve"> PAGEREF _Toc449098708 \h </w:instrText>
        </w:r>
        <w:r>
          <w:rPr>
            <w:noProof/>
            <w:webHidden/>
          </w:rPr>
        </w:r>
        <w:r>
          <w:rPr>
            <w:noProof/>
            <w:webHidden/>
          </w:rPr>
          <w:fldChar w:fldCharType="separate"/>
        </w:r>
        <w:r w:rsidR="00CC1D68">
          <w:rPr>
            <w:noProof/>
            <w:webHidden/>
          </w:rPr>
          <w:t>14</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09" w:history="1">
        <w:r w:rsidRPr="00D27E06">
          <w:rPr>
            <w:rStyle w:val="afb"/>
            <w:noProof/>
          </w:rPr>
          <w:t>2.2.2</w:t>
        </w:r>
        <w:r>
          <w:rPr>
            <w:rFonts w:asciiTheme="minorHAnsi" w:eastAsiaTheme="minorEastAsia" w:hAnsiTheme="minorHAnsi" w:cstheme="minorBidi"/>
            <w:noProof/>
            <w:sz w:val="21"/>
            <w:szCs w:val="22"/>
          </w:rPr>
          <w:tab/>
        </w:r>
        <w:r w:rsidRPr="00D27E06">
          <w:rPr>
            <w:rStyle w:val="afb"/>
            <w:rFonts w:hint="eastAsia"/>
            <w:noProof/>
          </w:rPr>
          <w:t>常见网络可靠性算法</w:t>
        </w:r>
        <w:r>
          <w:rPr>
            <w:noProof/>
            <w:webHidden/>
          </w:rPr>
          <w:tab/>
        </w:r>
        <w:r>
          <w:rPr>
            <w:noProof/>
            <w:webHidden/>
          </w:rPr>
          <w:fldChar w:fldCharType="begin"/>
        </w:r>
        <w:r>
          <w:rPr>
            <w:noProof/>
            <w:webHidden/>
          </w:rPr>
          <w:instrText xml:space="preserve"> PAGEREF _Toc449098709 \h </w:instrText>
        </w:r>
        <w:r>
          <w:rPr>
            <w:noProof/>
            <w:webHidden/>
          </w:rPr>
        </w:r>
        <w:r>
          <w:rPr>
            <w:noProof/>
            <w:webHidden/>
          </w:rPr>
          <w:fldChar w:fldCharType="separate"/>
        </w:r>
        <w:r w:rsidR="00CC1D68">
          <w:rPr>
            <w:noProof/>
            <w:webHidden/>
          </w:rPr>
          <w:t>15</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0" w:history="1">
        <w:r w:rsidRPr="00D27E06">
          <w:rPr>
            <w:rStyle w:val="afb"/>
            <w:b/>
            <w:noProof/>
          </w:rPr>
          <w:t>2.3</w:t>
        </w:r>
        <w:r>
          <w:rPr>
            <w:rFonts w:asciiTheme="minorHAnsi" w:eastAsiaTheme="minorEastAsia" w:hAnsiTheme="minorHAnsi" w:cstheme="minorBidi"/>
            <w:noProof/>
            <w:sz w:val="21"/>
            <w:szCs w:val="22"/>
          </w:rPr>
          <w:tab/>
        </w:r>
        <w:r w:rsidRPr="00D27E06">
          <w:rPr>
            <w:rStyle w:val="afb"/>
            <w:rFonts w:hint="eastAsia"/>
            <w:noProof/>
          </w:rPr>
          <w:t>不确定图数据</w:t>
        </w:r>
        <w:r>
          <w:rPr>
            <w:noProof/>
            <w:webHidden/>
          </w:rPr>
          <w:tab/>
        </w:r>
        <w:r>
          <w:rPr>
            <w:noProof/>
            <w:webHidden/>
          </w:rPr>
          <w:fldChar w:fldCharType="begin"/>
        </w:r>
        <w:r>
          <w:rPr>
            <w:noProof/>
            <w:webHidden/>
          </w:rPr>
          <w:instrText xml:space="preserve"> PAGEREF _Toc449098710 \h </w:instrText>
        </w:r>
        <w:r>
          <w:rPr>
            <w:noProof/>
            <w:webHidden/>
          </w:rPr>
        </w:r>
        <w:r>
          <w:rPr>
            <w:noProof/>
            <w:webHidden/>
          </w:rPr>
          <w:fldChar w:fldCharType="separate"/>
        </w:r>
        <w:r w:rsidR="00CC1D68">
          <w:rPr>
            <w:noProof/>
            <w:webHidden/>
          </w:rPr>
          <w:t>16</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1" w:history="1">
        <w:r w:rsidRPr="00D27E06">
          <w:rPr>
            <w:rStyle w:val="afb"/>
            <w:noProof/>
          </w:rPr>
          <w:t>2.3.1</w:t>
        </w:r>
        <w:r>
          <w:rPr>
            <w:rFonts w:asciiTheme="minorHAnsi" w:eastAsiaTheme="minorEastAsia" w:hAnsiTheme="minorHAnsi" w:cstheme="minorBidi"/>
            <w:noProof/>
            <w:sz w:val="21"/>
            <w:szCs w:val="22"/>
          </w:rPr>
          <w:tab/>
        </w:r>
        <w:r w:rsidRPr="00D27E06">
          <w:rPr>
            <w:rStyle w:val="afb"/>
            <w:rFonts w:hint="eastAsia"/>
            <w:noProof/>
          </w:rPr>
          <w:t>不确定图及可能世界模型</w:t>
        </w:r>
        <w:r>
          <w:rPr>
            <w:noProof/>
            <w:webHidden/>
          </w:rPr>
          <w:tab/>
        </w:r>
        <w:r>
          <w:rPr>
            <w:noProof/>
            <w:webHidden/>
          </w:rPr>
          <w:fldChar w:fldCharType="begin"/>
        </w:r>
        <w:r>
          <w:rPr>
            <w:noProof/>
            <w:webHidden/>
          </w:rPr>
          <w:instrText xml:space="preserve"> PAGEREF _Toc449098711 \h </w:instrText>
        </w:r>
        <w:r>
          <w:rPr>
            <w:noProof/>
            <w:webHidden/>
          </w:rPr>
        </w:r>
        <w:r>
          <w:rPr>
            <w:noProof/>
            <w:webHidden/>
          </w:rPr>
          <w:fldChar w:fldCharType="separate"/>
        </w:r>
        <w:r w:rsidR="00CC1D68">
          <w:rPr>
            <w:noProof/>
            <w:webHidden/>
          </w:rPr>
          <w:t>16</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2" w:history="1">
        <w:r w:rsidRPr="00D27E06">
          <w:rPr>
            <w:rStyle w:val="afb"/>
            <w:noProof/>
          </w:rPr>
          <w:t>2.3.2</w:t>
        </w:r>
        <w:r>
          <w:rPr>
            <w:rFonts w:asciiTheme="minorHAnsi" w:eastAsiaTheme="minorEastAsia" w:hAnsiTheme="minorHAnsi" w:cstheme="minorBidi"/>
            <w:noProof/>
            <w:sz w:val="21"/>
            <w:szCs w:val="22"/>
          </w:rPr>
          <w:tab/>
        </w:r>
        <w:r w:rsidRPr="00D27E06">
          <w:rPr>
            <w:rStyle w:val="afb"/>
            <w:rFonts w:hint="eastAsia"/>
            <w:noProof/>
          </w:rPr>
          <w:t>不确定图分布可靠性及最可靠最大流分布可靠性</w:t>
        </w:r>
        <w:r>
          <w:rPr>
            <w:noProof/>
            <w:webHidden/>
          </w:rPr>
          <w:tab/>
        </w:r>
        <w:r>
          <w:rPr>
            <w:noProof/>
            <w:webHidden/>
          </w:rPr>
          <w:fldChar w:fldCharType="begin"/>
        </w:r>
        <w:r>
          <w:rPr>
            <w:noProof/>
            <w:webHidden/>
          </w:rPr>
          <w:instrText xml:space="preserve"> PAGEREF _Toc449098712 \h </w:instrText>
        </w:r>
        <w:r>
          <w:rPr>
            <w:noProof/>
            <w:webHidden/>
          </w:rPr>
        </w:r>
        <w:r>
          <w:rPr>
            <w:noProof/>
            <w:webHidden/>
          </w:rPr>
          <w:fldChar w:fldCharType="separate"/>
        </w:r>
        <w:r w:rsidR="00CC1D68">
          <w:rPr>
            <w:noProof/>
            <w:webHidden/>
          </w:rPr>
          <w:t>17</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3" w:history="1">
        <w:r w:rsidRPr="00D27E06">
          <w:rPr>
            <w:rStyle w:val="afb"/>
            <w:noProof/>
          </w:rPr>
          <w:t>2.3.3</w:t>
        </w:r>
        <w:r>
          <w:rPr>
            <w:rFonts w:asciiTheme="minorHAnsi" w:eastAsiaTheme="minorEastAsia" w:hAnsiTheme="minorHAnsi" w:cstheme="minorBidi"/>
            <w:noProof/>
            <w:sz w:val="21"/>
            <w:szCs w:val="22"/>
          </w:rPr>
          <w:tab/>
        </w:r>
        <w:r w:rsidRPr="00D27E06">
          <w:rPr>
            <w:rStyle w:val="afb"/>
            <w:rFonts w:hint="eastAsia"/>
            <w:noProof/>
          </w:rPr>
          <w:t>不确定图容量可靠</w:t>
        </w:r>
        <w:r>
          <w:rPr>
            <w:noProof/>
            <w:webHidden/>
          </w:rPr>
          <w:tab/>
        </w:r>
        <w:r>
          <w:rPr>
            <w:noProof/>
            <w:webHidden/>
          </w:rPr>
          <w:fldChar w:fldCharType="begin"/>
        </w:r>
        <w:r>
          <w:rPr>
            <w:noProof/>
            <w:webHidden/>
          </w:rPr>
          <w:instrText xml:space="preserve"> PAGEREF _Toc449098713 \h </w:instrText>
        </w:r>
        <w:r>
          <w:rPr>
            <w:noProof/>
            <w:webHidden/>
          </w:rPr>
        </w:r>
        <w:r>
          <w:rPr>
            <w:noProof/>
            <w:webHidden/>
          </w:rPr>
          <w:fldChar w:fldCharType="separate"/>
        </w:r>
        <w:r w:rsidR="00CC1D68">
          <w:rPr>
            <w:noProof/>
            <w:webHidden/>
          </w:rPr>
          <w:t>19</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4" w:history="1">
        <w:r w:rsidRPr="00D27E06">
          <w:rPr>
            <w:rStyle w:val="afb"/>
            <w:b/>
            <w:noProof/>
          </w:rPr>
          <w:t>2.4</w:t>
        </w:r>
        <w:r>
          <w:rPr>
            <w:rFonts w:asciiTheme="minorHAnsi" w:eastAsiaTheme="minorEastAsia" w:hAnsiTheme="minorHAnsi" w:cstheme="minorBidi"/>
            <w:noProof/>
            <w:sz w:val="21"/>
            <w:szCs w:val="22"/>
          </w:rPr>
          <w:tab/>
        </w:r>
        <w:r w:rsidRPr="00D27E06">
          <w:rPr>
            <w:rStyle w:val="afb"/>
            <w:rFonts w:hint="eastAsia"/>
            <w:noProof/>
          </w:rPr>
          <w:t>本章小结</w:t>
        </w:r>
        <w:r>
          <w:rPr>
            <w:noProof/>
            <w:webHidden/>
          </w:rPr>
          <w:tab/>
        </w:r>
        <w:r>
          <w:rPr>
            <w:noProof/>
            <w:webHidden/>
          </w:rPr>
          <w:fldChar w:fldCharType="begin"/>
        </w:r>
        <w:r>
          <w:rPr>
            <w:noProof/>
            <w:webHidden/>
          </w:rPr>
          <w:instrText xml:space="preserve"> PAGEREF _Toc449098714 \h </w:instrText>
        </w:r>
        <w:r>
          <w:rPr>
            <w:noProof/>
            <w:webHidden/>
          </w:rPr>
        </w:r>
        <w:r>
          <w:rPr>
            <w:noProof/>
            <w:webHidden/>
          </w:rPr>
          <w:fldChar w:fldCharType="separate"/>
        </w:r>
        <w:r w:rsidR="00CC1D68">
          <w:rPr>
            <w:noProof/>
            <w:webHidden/>
          </w:rPr>
          <w:t>20</w:t>
        </w:r>
        <w:r>
          <w:rPr>
            <w:noProof/>
            <w:webHidden/>
          </w:rPr>
          <w:fldChar w:fldCharType="end"/>
        </w:r>
      </w:hyperlink>
    </w:p>
    <w:p w:rsidR="00106016" w:rsidRDefault="00106016">
      <w:pPr>
        <w:pStyle w:val="15"/>
        <w:tabs>
          <w:tab w:val="left" w:pos="420"/>
          <w:tab w:val="right" w:leader="dot" w:pos="8779"/>
        </w:tabs>
        <w:rPr>
          <w:rFonts w:asciiTheme="minorHAnsi" w:eastAsiaTheme="minorEastAsia" w:hAnsiTheme="minorHAnsi" w:cstheme="minorBidi"/>
          <w:noProof/>
          <w:sz w:val="21"/>
          <w:szCs w:val="22"/>
        </w:rPr>
      </w:pPr>
      <w:hyperlink w:anchor="_Toc449098715" w:history="1">
        <w:r w:rsidRPr="00D27E06">
          <w:rPr>
            <w:rStyle w:val="afb"/>
            <w:b/>
            <w:noProof/>
          </w:rPr>
          <w:t>3</w:t>
        </w:r>
        <w:r>
          <w:rPr>
            <w:rFonts w:asciiTheme="minorHAnsi" w:eastAsiaTheme="minorEastAsia" w:hAnsiTheme="minorHAnsi" w:cstheme="minorBidi"/>
            <w:noProof/>
            <w:sz w:val="21"/>
            <w:szCs w:val="22"/>
          </w:rPr>
          <w:tab/>
        </w:r>
        <w:r w:rsidRPr="00D27E06">
          <w:rPr>
            <w:rStyle w:val="afb"/>
            <w:rFonts w:hint="eastAsia"/>
            <w:noProof/>
          </w:rPr>
          <w:t>基于流量和容量可靠性的不确定图边关键度衡量方法</w:t>
        </w:r>
        <w:r>
          <w:rPr>
            <w:noProof/>
            <w:webHidden/>
          </w:rPr>
          <w:tab/>
        </w:r>
        <w:r>
          <w:rPr>
            <w:noProof/>
            <w:webHidden/>
          </w:rPr>
          <w:fldChar w:fldCharType="begin"/>
        </w:r>
        <w:r>
          <w:rPr>
            <w:noProof/>
            <w:webHidden/>
          </w:rPr>
          <w:instrText xml:space="preserve"> PAGEREF _Toc449098715 \h </w:instrText>
        </w:r>
        <w:r>
          <w:rPr>
            <w:noProof/>
            <w:webHidden/>
          </w:rPr>
        </w:r>
        <w:r>
          <w:rPr>
            <w:noProof/>
            <w:webHidden/>
          </w:rPr>
          <w:fldChar w:fldCharType="separate"/>
        </w:r>
        <w:r w:rsidR="00CC1D68">
          <w:rPr>
            <w:noProof/>
            <w:webHidden/>
          </w:rPr>
          <w:t>20</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6" w:history="1">
        <w:r w:rsidRPr="00D27E06">
          <w:rPr>
            <w:rStyle w:val="afb"/>
            <w:b/>
            <w:noProof/>
          </w:rPr>
          <w:t>3.1</w:t>
        </w:r>
        <w:r>
          <w:rPr>
            <w:rFonts w:asciiTheme="minorHAnsi" w:eastAsiaTheme="minorEastAsia" w:hAnsiTheme="minorHAnsi" w:cstheme="minorBidi"/>
            <w:noProof/>
            <w:sz w:val="21"/>
            <w:szCs w:val="22"/>
          </w:rPr>
          <w:tab/>
        </w:r>
        <w:r w:rsidRPr="00D27E06">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_Toc449098716 \h </w:instrText>
        </w:r>
        <w:r>
          <w:rPr>
            <w:noProof/>
            <w:webHidden/>
          </w:rPr>
        </w:r>
        <w:r>
          <w:rPr>
            <w:noProof/>
            <w:webHidden/>
          </w:rPr>
          <w:fldChar w:fldCharType="separate"/>
        </w:r>
        <w:r w:rsidR="00CC1D68">
          <w:rPr>
            <w:noProof/>
            <w:webHidden/>
          </w:rPr>
          <w:t>20</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7" w:history="1">
        <w:r w:rsidRPr="00D27E06">
          <w:rPr>
            <w:rStyle w:val="afb"/>
            <w:b/>
            <w:noProof/>
          </w:rPr>
          <w:t>3.2</w:t>
        </w:r>
        <w:r>
          <w:rPr>
            <w:rFonts w:asciiTheme="minorHAnsi" w:eastAsiaTheme="minorEastAsia" w:hAnsiTheme="minorHAnsi" w:cstheme="minorBidi"/>
            <w:noProof/>
            <w:sz w:val="21"/>
            <w:szCs w:val="22"/>
          </w:rPr>
          <w:tab/>
        </w:r>
        <w:r w:rsidRPr="00D27E06">
          <w:rPr>
            <w:rStyle w:val="afb"/>
            <w:rFonts w:hint="eastAsia"/>
            <w:noProof/>
          </w:rPr>
          <w:t>基于重复计算的</w:t>
        </w:r>
        <w:r w:rsidRPr="00D27E06">
          <w:rPr>
            <w:rStyle w:val="afb"/>
            <w:noProof/>
          </w:rPr>
          <w:t>BASELINE</w:t>
        </w:r>
        <w:r w:rsidRPr="00D27E06">
          <w:rPr>
            <w:rStyle w:val="afb"/>
            <w:rFonts w:hint="eastAsia"/>
            <w:noProof/>
          </w:rPr>
          <w:t>算法</w:t>
        </w:r>
        <w:r>
          <w:rPr>
            <w:noProof/>
            <w:webHidden/>
          </w:rPr>
          <w:tab/>
        </w:r>
        <w:r>
          <w:rPr>
            <w:noProof/>
            <w:webHidden/>
          </w:rPr>
          <w:fldChar w:fldCharType="begin"/>
        </w:r>
        <w:r>
          <w:rPr>
            <w:noProof/>
            <w:webHidden/>
          </w:rPr>
          <w:instrText xml:space="preserve"> PAGEREF _Toc449098717 \h </w:instrText>
        </w:r>
        <w:r>
          <w:rPr>
            <w:noProof/>
            <w:webHidden/>
          </w:rPr>
        </w:r>
        <w:r>
          <w:rPr>
            <w:noProof/>
            <w:webHidden/>
          </w:rPr>
          <w:fldChar w:fldCharType="separate"/>
        </w:r>
        <w:r w:rsidR="00CC1D68">
          <w:rPr>
            <w:noProof/>
            <w:webHidden/>
          </w:rPr>
          <w:t>22</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18" w:history="1">
        <w:r w:rsidRPr="00D27E06">
          <w:rPr>
            <w:rStyle w:val="afb"/>
            <w:b/>
            <w:noProof/>
          </w:rPr>
          <w:t>3.3</w:t>
        </w:r>
        <w:r>
          <w:rPr>
            <w:rFonts w:asciiTheme="minorHAnsi" w:eastAsiaTheme="minorEastAsia" w:hAnsiTheme="minorHAnsi" w:cstheme="minorBidi"/>
            <w:noProof/>
            <w:sz w:val="21"/>
            <w:szCs w:val="22"/>
          </w:rPr>
          <w:tab/>
        </w:r>
        <w:r w:rsidRPr="00D27E06">
          <w:rPr>
            <w:rStyle w:val="afb"/>
            <w:rFonts w:hint="eastAsia"/>
            <w:noProof/>
          </w:rPr>
          <w:t>基于流量和容量可靠性的不确定图关键边增量算法</w:t>
        </w:r>
        <w:r w:rsidRPr="00D27E06">
          <w:rPr>
            <w:rStyle w:val="afb"/>
            <w:noProof/>
          </w:rPr>
          <w:t>ICA_FPC</w:t>
        </w:r>
        <w:r>
          <w:rPr>
            <w:noProof/>
            <w:webHidden/>
          </w:rPr>
          <w:tab/>
        </w:r>
        <w:r>
          <w:rPr>
            <w:noProof/>
            <w:webHidden/>
          </w:rPr>
          <w:fldChar w:fldCharType="begin"/>
        </w:r>
        <w:r>
          <w:rPr>
            <w:noProof/>
            <w:webHidden/>
          </w:rPr>
          <w:instrText xml:space="preserve"> PAGEREF _Toc449098718 \h </w:instrText>
        </w:r>
        <w:r>
          <w:rPr>
            <w:noProof/>
            <w:webHidden/>
          </w:rPr>
        </w:r>
        <w:r>
          <w:rPr>
            <w:noProof/>
            <w:webHidden/>
          </w:rPr>
          <w:fldChar w:fldCharType="separate"/>
        </w:r>
        <w:r w:rsidR="00CC1D68">
          <w:rPr>
            <w:noProof/>
            <w:webHidden/>
          </w:rPr>
          <w:t>23</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19" w:history="1">
        <w:r w:rsidRPr="00D27E06">
          <w:rPr>
            <w:rStyle w:val="afb"/>
            <w:noProof/>
          </w:rPr>
          <w:t>3.3.1</w:t>
        </w:r>
        <w:r>
          <w:rPr>
            <w:rFonts w:asciiTheme="minorHAnsi" w:eastAsiaTheme="minorEastAsia" w:hAnsiTheme="minorHAnsi" w:cstheme="minorBidi"/>
            <w:noProof/>
            <w:sz w:val="21"/>
            <w:szCs w:val="22"/>
          </w:rPr>
          <w:tab/>
        </w:r>
        <w:r w:rsidRPr="00D27E06">
          <w:rPr>
            <w:rStyle w:val="afb"/>
            <w:rFonts w:hint="eastAsia"/>
            <w:noProof/>
          </w:rPr>
          <w:t>基于割集的状态树剪枝</w:t>
        </w:r>
        <w:r w:rsidRPr="00D27E06">
          <w:rPr>
            <w:rStyle w:val="afb"/>
            <w:noProof/>
          </w:rPr>
          <w:t>A</w:t>
        </w:r>
        <w:r w:rsidRPr="00D27E06">
          <w:rPr>
            <w:rStyle w:val="afb"/>
            <w:rFonts w:hint="eastAsia"/>
            <w:noProof/>
          </w:rPr>
          <w:t>边算法</w:t>
        </w:r>
        <w:r w:rsidRPr="00D27E06">
          <w:rPr>
            <w:rStyle w:val="afb"/>
            <w:noProof/>
          </w:rPr>
          <w:t>STPA_CUT</w:t>
        </w:r>
        <w:r>
          <w:rPr>
            <w:noProof/>
            <w:webHidden/>
          </w:rPr>
          <w:tab/>
        </w:r>
        <w:r>
          <w:rPr>
            <w:noProof/>
            <w:webHidden/>
          </w:rPr>
          <w:fldChar w:fldCharType="begin"/>
        </w:r>
        <w:r>
          <w:rPr>
            <w:noProof/>
            <w:webHidden/>
          </w:rPr>
          <w:instrText xml:space="preserve"> PAGEREF _Toc449098719 \h </w:instrText>
        </w:r>
        <w:r>
          <w:rPr>
            <w:noProof/>
            <w:webHidden/>
          </w:rPr>
        </w:r>
        <w:r>
          <w:rPr>
            <w:noProof/>
            <w:webHidden/>
          </w:rPr>
          <w:fldChar w:fldCharType="separate"/>
        </w:r>
        <w:r w:rsidR="00CC1D68">
          <w:rPr>
            <w:noProof/>
            <w:webHidden/>
          </w:rPr>
          <w:t>24</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0" w:history="1">
        <w:r w:rsidRPr="00D27E06">
          <w:rPr>
            <w:rStyle w:val="afb"/>
            <w:noProof/>
          </w:rPr>
          <w:t>3.3.2</w:t>
        </w:r>
        <w:r>
          <w:rPr>
            <w:rFonts w:asciiTheme="minorHAnsi" w:eastAsiaTheme="minorEastAsia" w:hAnsiTheme="minorHAnsi" w:cstheme="minorBidi"/>
            <w:noProof/>
            <w:sz w:val="21"/>
            <w:szCs w:val="22"/>
          </w:rPr>
          <w:tab/>
        </w:r>
        <w:r w:rsidRPr="00D27E06">
          <w:rPr>
            <w:rStyle w:val="afb"/>
            <w:noProof/>
          </w:rPr>
          <w:t>B</w:t>
        </w:r>
        <w:r w:rsidRPr="00D27E06">
          <w:rPr>
            <w:rStyle w:val="afb"/>
            <w:rFonts w:hint="eastAsia"/>
            <w:noProof/>
          </w:rPr>
          <w:t>类边搜索算法</w:t>
        </w:r>
        <w:r w:rsidRPr="00D27E06">
          <w:rPr>
            <w:rStyle w:val="afb"/>
            <w:noProof/>
          </w:rPr>
          <w:t>B-CESA</w:t>
        </w:r>
        <w:r>
          <w:rPr>
            <w:noProof/>
            <w:webHidden/>
          </w:rPr>
          <w:tab/>
        </w:r>
        <w:r>
          <w:rPr>
            <w:noProof/>
            <w:webHidden/>
          </w:rPr>
          <w:fldChar w:fldCharType="begin"/>
        </w:r>
        <w:r>
          <w:rPr>
            <w:noProof/>
            <w:webHidden/>
          </w:rPr>
          <w:instrText xml:space="preserve"> PAGEREF _Toc449098720 \h </w:instrText>
        </w:r>
        <w:r>
          <w:rPr>
            <w:noProof/>
            <w:webHidden/>
          </w:rPr>
        </w:r>
        <w:r>
          <w:rPr>
            <w:noProof/>
            <w:webHidden/>
          </w:rPr>
          <w:fldChar w:fldCharType="separate"/>
        </w:r>
        <w:r w:rsidR="00CC1D68">
          <w:rPr>
            <w:noProof/>
            <w:webHidden/>
          </w:rPr>
          <w:t>25</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1" w:history="1">
        <w:r w:rsidRPr="00D27E06">
          <w:rPr>
            <w:rStyle w:val="afb"/>
            <w:noProof/>
          </w:rPr>
          <w:t>3.3.3</w:t>
        </w:r>
        <w:r>
          <w:rPr>
            <w:rFonts w:asciiTheme="minorHAnsi" w:eastAsiaTheme="minorEastAsia" w:hAnsiTheme="minorHAnsi" w:cstheme="minorBidi"/>
            <w:noProof/>
            <w:sz w:val="21"/>
            <w:szCs w:val="22"/>
          </w:rPr>
          <w:tab/>
        </w:r>
        <w:r w:rsidRPr="00D27E06">
          <w:rPr>
            <w:rStyle w:val="afb"/>
            <w:rFonts w:hint="eastAsia"/>
            <w:noProof/>
          </w:rPr>
          <w:t>算法复杂度分析</w:t>
        </w:r>
        <w:r>
          <w:rPr>
            <w:noProof/>
            <w:webHidden/>
          </w:rPr>
          <w:tab/>
        </w:r>
        <w:r>
          <w:rPr>
            <w:noProof/>
            <w:webHidden/>
          </w:rPr>
          <w:fldChar w:fldCharType="begin"/>
        </w:r>
        <w:r>
          <w:rPr>
            <w:noProof/>
            <w:webHidden/>
          </w:rPr>
          <w:instrText xml:space="preserve"> PAGEREF _Toc449098721 \h </w:instrText>
        </w:r>
        <w:r>
          <w:rPr>
            <w:noProof/>
            <w:webHidden/>
          </w:rPr>
        </w:r>
        <w:r>
          <w:rPr>
            <w:noProof/>
            <w:webHidden/>
          </w:rPr>
          <w:fldChar w:fldCharType="separate"/>
        </w:r>
        <w:r w:rsidR="00CC1D68">
          <w:rPr>
            <w:noProof/>
            <w:webHidden/>
          </w:rPr>
          <w:t>26</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2" w:history="1">
        <w:r w:rsidRPr="00D27E06">
          <w:rPr>
            <w:rStyle w:val="afb"/>
            <w:b/>
            <w:noProof/>
          </w:rPr>
          <w:t>3.4</w:t>
        </w:r>
        <w:r>
          <w:rPr>
            <w:rFonts w:asciiTheme="minorHAnsi" w:eastAsiaTheme="minorEastAsia" w:hAnsiTheme="minorHAnsi" w:cstheme="minorBidi"/>
            <w:noProof/>
            <w:sz w:val="21"/>
            <w:szCs w:val="22"/>
          </w:rPr>
          <w:tab/>
        </w:r>
        <w:r w:rsidRPr="00D27E06">
          <w:rPr>
            <w:rStyle w:val="afb"/>
            <w:noProof/>
          </w:rPr>
          <w:t>Top-K</w:t>
        </w:r>
        <w:r w:rsidRPr="00D27E06">
          <w:rPr>
            <w:rStyle w:val="afb"/>
            <w:rFonts w:hint="eastAsia"/>
            <w:noProof/>
          </w:rPr>
          <w:t>关键边搜索策略</w:t>
        </w:r>
        <w:r>
          <w:rPr>
            <w:noProof/>
            <w:webHidden/>
          </w:rPr>
          <w:tab/>
        </w:r>
        <w:r>
          <w:rPr>
            <w:noProof/>
            <w:webHidden/>
          </w:rPr>
          <w:fldChar w:fldCharType="begin"/>
        </w:r>
        <w:r>
          <w:rPr>
            <w:noProof/>
            <w:webHidden/>
          </w:rPr>
          <w:instrText xml:space="preserve"> PAGEREF _Toc449098722 \h </w:instrText>
        </w:r>
        <w:r>
          <w:rPr>
            <w:noProof/>
            <w:webHidden/>
          </w:rPr>
        </w:r>
        <w:r>
          <w:rPr>
            <w:noProof/>
            <w:webHidden/>
          </w:rPr>
          <w:fldChar w:fldCharType="separate"/>
        </w:r>
        <w:r w:rsidR="00CC1D68">
          <w:rPr>
            <w:noProof/>
            <w:webHidden/>
          </w:rPr>
          <w:t>26</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3" w:history="1">
        <w:r w:rsidRPr="00D27E06">
          <w:rPr>
            <w:rStyle w:val="afb"/>
            <w:b/>
            <w:noProof/>
          </w:rPr>
          <w:t>3.5</w:t>
        </w:r>
        <w:r>
          <w:rPr>
            <w:rFonts w:asciiTheme="minorHAnsi" w:eastAsiaTheme="minorEastAsia" w:hAnsiTheme="minorHAnsi" w:cstheme="minorBidi"/>
            <w:noProof/>
            <w:sz w:val="21"/>
            <w:szCs w:val="22"/>
          </w:rPr>
          <w:tab/>
        </w:r>
        <w:r w:rsidRPr="00D27E06">
          <w:rPr>
            <w:rStyle w:val="afb"/>
            <w:rFonts w:hint="eastAsia"/>
            <w:noProof/>
          </w:rPr>
          <w:t>实验及分析</w:t>
        </w:r>
        <w:r>
          <w:rPr>
            <w:noProof/>
            <w:webHidden/>
          </w:rPr>
          <w:tab/>
        </w:r>
        <w:r>
          <w:rPr>
            <w:noProof/>
            <w:webHidden/>
          </w:rPr>
          <w:fldChar w:fldCharType="begin"/>
        </w:r>
        <w:r>
          <w:rPr>
            <w:noProof/>
            <w:webHidden/>
          </w:rPr>
          <w:instrText xml:space="preserve"> PAGEREF _Toc449098723 \h </w:instrText>
        </w:r>
        <w:r>
          <w:rPr>
            <w:noProof/>
            <w:webHidden/>
          </w:rPr>
        </w:r>
        <w:r>
          <w:rPr>
            <w:noProof/>
            <w:webHidden/>
          </w:rPr>
          <w:fldChar w:fldCharType="separate"/>
        </w:r>
        <w:r w:rsidR="00CC1D68">
          <w:rPr>
            <w:noProof/>
            <w:webHidden/>
          </w:rPr>
          <w:t>27</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4" w:history="1">
        <w:r w:rsidRPr="00D27E06">
          <w:rPr>
            <w:rStyle w:val="afb"/>
            <w:noProof/>
          </w:rPr>
          <w:t>3.5.1</w:t>
        </w:r>
        <w:r>
          <w:rPr>
            <w:rFonts w:asciiTheme="minorHAnsi" w:eastAsiaTheme="minorEastAsia" w:hAnsiTheme="minorHAnsi" w:cstheme="minorBidi"/>
            <w:noProof/>
            <w:sz w:val="21"/>
            <w:szCs w:val="22"/>
          </w:rPr>
          <w:tab/>
        </w:r>
        <w:r w:rsidRPr="00D27E06">
          <w:rPr>
            <w:rStyle w:val="afb"/>
            <w:rFonts w:hint="eastAsia"/>
            <w:noProof/>
          </w:rPr>
          <w:t>实验数据</w:t>
        </w:r>
        <w:r>
          <w:rPr>
            <w:noProof/>
            <w:webHidden/>
          </w:rPr>
          <w:tab/>
        </w:r>
        <w:r>
          <w:rPr>
            <w:noProof/>
            <w:webHidden/>
          </w:rPr>
          <w:fldChar w:fldCharType="begin"/>
        </w:r>
        <w:r>
          <w:rPr>
            <w:noProof/>
            <w:webHidden/>
          </w:rPr>
          <w:instrText xml:space="preserve"> PAGEREF _Toc449098724 \h </w:instrText>
        </w:r>
        <w:r>
          <w:rPr>
            <w:noProof/>
            <w:webHidden/>
          </w:rPr>
        </w:r>
        <w:r>
          <w:rPr>
            <w:noProof/>
            <w:webHidden/>
          </w:rPr>
          <w:fldChar w:fldCharType="separate"/>
        </w:r>
        <w:r w:rsidR="00CC1D68">
          <w:rPr>
            <w:noProof/>
            <w:webHidden/>
          </w:rPr>
          <w:t>27</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25" w:history="1">
        <w:r w:rsidRPr="00D27E06">
          <w:rPr>
            <w:rStyle w:val="afb"/>
            <w:noProof/>
          </w:rPr>
          <w:t>3.5.2</w:t>
        </w:r>
        <w:r>
          <w:rPr>
            <w:rFonts w:asciiTheme="minorHAnsi" w:eastAsiaTheme="minorEastAsia" w:hAnsiTheme="minorHAnsi" w:cstheme="minorBidi"/>
            <w:noProof/>
            <w:sz w:val="21"/>
            <w:szCs w:val="22"/>
          </w:rPr>
          <w:tab/>
        </w:r>
        <w:r w:rsidRPr="00D27E06">
          <w:rPr>
            <w:rStyle w:val="afb"/>
            <w:rFonts w:hint="eastAsia"/>
            <w:noProof/>
          </w:rPr>
          <w:t>实验结果与分析</w:t>
        </w:r>
        <w:r>
          <w:rPr>
            <w:noProof/>
            <w:webHidden/>
          </w:rPr>
          <w:tab/>
        </w:r>
        <w:r>
          <w:rPr>
            <w:noProof/>
            <w:webHidden/>
          </w:rPr>
          <w:fldChar w:fldCharType="begin"/>
        </w:r>
        <w:r>
          <w:rPr>
            <w:noProof/>
            <w:webHidden/>
          </w:rPr>
          <w:instrText xml:space="preserve"> PAGEREF _Toc449098725 \h </w:instrText>
        </w:r>
        <w:r>
          <w:rPr>
            <w:noProof/>
            <w:webHidden/>
          </w:rPr>
        </w:r>
        <w:r>
          <w:rPr>
            <w:noProof/>
            <w:webHidden/>
          </w:rPr>
          <w:fldChar w:fldCharType="separate"/>
        </w:r>
        <w:r w:rsidR="00CC1D68">
          <w:rPr>
            <w:noProof/>
            <w:webHidden/>
          </w:rPr>
          <w:t>27</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6" w:history="1">
        <w:r w:rsidRPr="00D27E06">
          <w:rPr>
            <w:rStyle w:val="afb"/>
            <w:b/>
            <w:noProof/>
          </w:rPr>
          <w:t>3.6</w:t>
        </w:r>
        <w:r>
          <w:rPr>
            <w:rFonts w:asciiTheme="minorHAnsi" w:eastAsiaTheme="minorEastAsia" w:hAnsiTheme="minorHAnsi" w:cstheme="minorBidi"/>
            <w:noProof/>
            <w:sz w:val="21"/>
            <w:szCs w:val="22"/>
          </w:rPr>
          <w:tab/>
        </w:r>
        <w:r w:rsidRPr="00D27E06">
          <w:rPr>
            <w:rStyle w:val="afb"/>
            <w:rFonts w:hint="eastAsia"/>
            <w:noProof/>
          </w:rPr>
          <w:t>本章小结</w:t>
        </w:r>
        <w:r>
          <w:rPr>
            <w:noProof/>
            <w:webHidden/>
          </w:rPr>
          <w:tab/>
        </w:r>
        <w:r>
          <w:rPr>
            <w:noProof/>
            <w:webHidden/>
          </w:rPr>
          <w:fldChar w:fldCharType="begin"/>
        </w:r>
        <w:r>
          <w:rPr>
            <w:noProof/>
            <w:webHidden/>
          </w:rPr>
          <w:instrText xml:space="preserve"> PAGEREF _Toc449098726 \h </w:instrText>
        </w:r>
        <w:r>
          <w:rPr>
            <w:noProof/>
            <w:webHidden/>
          </w:rPr>
        </w:r>
        <w:r>
          <w:rPr>
            <w:noProof/>
            <w:webHidden/>
          </w:rPr>
          <w:fldChar w:fldCharType="separate"/>
        </w:r>
        <w:r w:rsidR="00CC1D68">
          <w:rPr>
            <w:noProof/>
            <w:webHidden/>
          </w:rPr>
          <w:t>28</w:t>
        </w:r>
        <w:r>
          <w:rPr>
            <w:noProof/>
            <w:webHidden/>
          </w:rPr>
          <w:fldChar w:fldCharType="end"/>
        </w:r>
      </w:hyperlink>
    </w:p>
    <w:p w:rsidR="00106016" w:rsidRDefault="00106016">
      <w:pPr>
        <w:pStyle w:val="15"/>
        <w:tabs>
          <w:tab w:val="left" w:pos="420"/>
          <w:tab w:val="right" w:leader="dot" w:pos="8779"/>
        </w:tabs>
        <w:rPr>
          <w:rFonts w:asciiTheme="minorHAnsi" w:eastAsiaTheme="minorEastAsia" w:hAnsiTheme="minorHAnsi" w:cstheme="minorBidi"/>
          <w:noProof/>
          <w:sz w:val="21"/>
          <w:szCs w:val="22"/>
        </w:rPr>
      </w:pPr>
      <w:hyperlink w:anchor="_Toc449098727" w:history="1">
        <w:r w:rsidRPr="00D27E06">
          <w:rPr>
            <w:rStyle w:val="afb"/>
            <w:b/>
            <w:noProof/>
          </w:rPr>
          <w:t>4</w:t>
        </w:r>
        <w:r>
          <w:rPr>
            <w:rFonts w:asciiTheme="minorHAnsi" w:eastAsiaTheme="minorEastAsia" w:hAnsiTheme="minorHAnsi" w:cstheme="minorBidi"/>
            <w:noProof/>
            <w:sz w:val="21"/>
            <w:szCs w:val="22"/>
          </w:rPr>
          <w:tab/>
        </w:r>
        <w:r w:rsidRPr="00D27E06">
          <w:rPr>
            <w:rStyle w:val="afb"/>
            <w:rFonts w:hint="eastAsia"/>
            <w:noProof/>
          </w:rPr>
          <w:t>基于流量和分布可靠性的不确定图边关键度衡量方法</w:t>
        </w:r>
        <w:r>
          <w:rPr>
            <w:noProof/>
            <w:webHidden/>
          </w:rPr>
          <w:tab/>
        </w:r>
        <w:r>
          <w:rPr>
            <w:noProof/>
            <w:webHidden/>
          </w:rPr>
          <w:fldChar w:fldCharType="begin"/>
        </w:r>
        <w:r>
          <w:rPr>
            <w:noProof/>
            <w:webHidden/>
          </w:rPr>
          <w:instrText xml:space="preserve"> PAGEREF _Toc449098727 \h </w:instrText>
        </w:r>
        <w:r>
          <w:rPr>
            <w:noProof/>
            <w:webHidden/>
          </w:rPr>
        </w:r>
        <w:r>
          <w:rPr>
            <w:noProof/>
            <w:webHidden/>
          </w:rPr>
          <w:fldChar w:fldCharType="separate"/>
        </w:r>
        <w:r w:rsidR="00CC1D68">
          <w:rPr>
            <w:noProof/>
            <w:webHidden/>
          </w:rPr>
          <w:t>29</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8" w:history="1">
        <w:r w:rsidRPr="00D27E06">
          <w:rPr>
            <w:rStyle w:val="afb"/>
            <w:b/>
            <w:noProof/>
          </w:rPr>
          <w:t>4.1</w:t>
        </w:r>
        <w:r>
          <w:rPr>
            <w:rFonts w:asciiTheme="minorHAnsi" w:eastAsiaTheme="minorEastAsia" w:hAnsiTheme="minorHAnsi" w:cstheme="minorBidi"/>
            <w:noProof/>
            <w:sz w:val="21"/>
            <w:szCs w:val="22"/>
          </w:rPr>
          <w:tab/>
        </w:r>
        <w:r w:rsidRPr="00D27E06">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_Toc449098728 \h </w:instrText>
        </w:r>
        <w:r>
          <w:rPr>
            <w:noProof/>
            <w:webHidden/>
          </w:rPr>
        </w:r>
        <w:r>
          <w:rPr>
            <w:noProof/>
            <w:webHidden/>
          </w:rPr>
          <w:fldChar w:fldCharType="separate"/>
        </w:r>
        <w:r w:rsidR="00CC1D68">
          <w:rPr>
            <w:noProof/>
            <w:webHidden/>
          </w:rPr>
          <w:t>29</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29" w:history="1">
        <w:r w:rsidRPr="00D27E06">
          <w:rPr>
            <w:rStyle w:val="afb"/>
            <w:b/>
            <w:noProof/>
          </w:rPr>
          <w:t>4.2</w:t>
        </w:r>
        <w:r>
          <w:rPr>
            <w:rFonts w:asciiTheme="minorHAnsi" w:eastAsiaTheme="minorEastAsia" w:hAnsiTheme="minorHAnsi" w:cstheme="minorBidi"/>
            <w:noProof/>
            <w:sz w:val="21"/>
            <w:szCs w:val="22"/>
          </w:rPr>
          <w:tab/>
        </w:r>
        <w:r w:rsidRPr="00D27E06">
          <w:rPr>
            <w:rStyle w:val="afb"/>
            <w:rFonts w:hint="eastAsia"/>
            <w:noProof/>
          </w:rPr>
          <w:t>基于重复计算的</w:t>
        </w:r>
        <w:r w:rsidRPr="00D27E06">
          <w:rPr>
            <w:rStyle w:val="afb"/>
            <w:noProof/>
          </w:rPr>
          <w:t>BASELINE</w:t>
        </w:r>
        <w:r w:rsidRPr="00D27E06">
          <w:rPr>
            <w:rStyle w:val="afb"/>
            <w:rFonts w:hint="eastAsia"/>
            <w:noProof/>
          </w:rPr>
          <w:t>算法</w:t>
        </w:r>
        <w:r>
          <w:rPr>
            <w:noProof/>
            <w:webHidden/>
          </w:rPr>
          <w:tab/>
        </w:r>
        <w:r>
          <w:rPr>
            <w:noProof/>
            <w:webHidden/>
          </w:rPr>
          <w:fldChar w:fldCharType="begin"/>
        </w:r>
        <w:r>
          <w:rPr>
            <w:noProof/>
            <w:webHidden/>
          </w:rPr>
          <w:instrText xml:space="preserve"> PAGEREF _Toc449098729 \h </w:instrText>
        </w:r>
        <w:r>
          <w:rPr>
            <w:noProof/>
            <w:webHidden/>
          </w:rPr>
        </w:r>
        <w:r>
          <w:rPr>
            <w:noProof/>
            <w:webHidden/>
          </w:rPr>
          <w:fldChar w:fldCharType="separate"/>
        </w:r>
        <w:r w:rsidR="00CC1D68">
          <w:rPr>
            <w:noProof/>
            <w:webHidden/>
          </w:rPr>
          <w:t>31</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0" w:history="1">
        <w:r w:rsidRPr="00D27E06">
          <w:rPr>
            <w:rStyle w:val="afb"/>
            <w:b/>
            <w:noProof/>
          </w:rPr>
          <w:t>4.3</w:t>
        </w:r>
        <w:r>
          <w:rPr>
            <w:rFonts w:asciiTheme="minorHAnsi" w:eastAsiaTheme="minorEastAsia" w:hAnsiTheme="minorHAnsi" w:cstheme="minorBidi"/>
            <w:noProof/>
            <w:sz w:val="21"/>
            <w:szCs w:val="22"/>
          </w:rPr>
          <w:tab/>
        </w:r>
        <w:r w:rsidRPr="00D27E06">
          <w:rPr>
            <w:rStyle w:val="afb"/>
            <w:rFonts w:hint="eastAsia"/>
            <w:noProof/>
          </w:rPr>
          <w:t>基于流量和分布可靠性的不确定图的关键边增量算法</w:t>
        </w:r>
        <w:r w:rsidRPr="00D27E06">
          <w:rPr>
            <w:rStyle w:val="afb"/>
            <w:noProof/>
          </w:rPr>
          <w:t>ICA_FPD</w:t>
        </w:r>
        <w:r>
          <w:rPr>
            <w:noProof/>
            <w:webHidden/>
          </w:rPr>
          <w:tab/>
        </w:r>
        <w:r>
          <w:rPr>
            <w:noProof/>
            <w:webHidden/>
          </w:rPr>
          <w:fldChar w:fldCharType="begin"/>
        </w:r>
        <w:r>
          <w:rPr>
            <w:noProof/>
            <w:webHidden/>
          </w:rPr>
          <w:instrText xml:space="preserve"> PAGEREF _Toc449098730 \h </w:instrText>
        </w:r>
        <w:r>
          <w:rPr>
            <w:noProof/>
            <w:webHidden/>
          </w:rPr>
        </w:r>
        <w:r>
          <w:rPr>
            <w:noProof/>
            <w:webHidden/>
          </w:rPr>
          <w:fldChar w:fldCharType="separate"/>
        </w:r>
        <w:r w:rsidR="00CC1D68">
          <w:rPr>
            <w:noProof/>
            <w:webHidden/>
          </w:rPr>
          <w:t>32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1" w:history="1">
        <w:r w:rsidRPr="00D27E06">
          <w:rPr>
            <w:rStyle w:val="afb"/>
            <w:noProof/>
          </w:rPr>
          <w:t>4.3.1</w:t>
        </w:r>
        <w:r>
          <w:rPr>
            <w:rFonts w:asciiTheme="minorHAnsi" w:eastAsiaTheme="minorEastAsia" w:hAnsiTheme="minorHAnsi" w:cstheme="minorBidi"/>
            <w:noProof/>
            <w:sz w:val="21"/>
            <w:szCs w:val="22"/>
          </w:rPr>
          <w:tab/>
        </w:r>
        <w:r w:rsidRPr="00D27E06">
          <w:rPr>
            <w:rStyle w:val="afb"/>
            <w:noProof/>
          </w:rPr>
          <w:t>A</w:t>
        </w:r>
        <w:r w:rsidRPr="00D27E06">
          <w:rPr>
            <w:rStyle w:val="afb"/>
            <w:rFonts w:hint="eastAsia"/>
            <w:noProof/>
          </w:rPr>
          <w:t>类边计算</w:t>
        </w:r>
        <w:r>
          <w:rPr>
            <w:noProof/>
            <w:webHidden/>
          </w:rPr>
          <w:tab/>
        </w:r>
        <w:r>
          <w:rPr>
            <w:noProof/>
            <w:webHidden/>
          </w:rPr>
          <w:fldChar w:fldCharType="begin"/>
        </w:r>
        <w:r>
          <w:rPr>
            <w:noProof/>
            <w:webHidden/>
          </w:rPr>
          <w:instrText xml:space="preserve"> PAGEREF _Toc449098731 \h </w:instrText>
        </w:r>
        <w:r>
          <w:rPr>
            <w:noProof/>
            <w:webHidden/>
          </w:rPr>
        </w:r>
        <w:r>
          <w:rPr>
            <w:noProof/>
            <w:webHidden/>
          </w:rPr>
          <w:fldChar w:fldCharType="separate"/>
        </w:r>
        <w:r w:rsidR="00CC1D68">
          <w:rPr>
            <w:noProof/>
            <w:webHidden/>
          </w:rPr>
          <w:t>32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2" w:history="1">
        <w:r w:rsidRPr="00D27E06">
          <w:rPr>
            <w:rStyle w:val="afb"/>
            <w:noProof/>
          </w:rPr>
          <w:t>4.3.2</w:t>
        </w:r>
        <w:r>
          <w:rPr>
            <w:rFonts w:asciiTheme="minorHAnsi" w:eastAsiaTheme="minorEastAsia" w:hAnsiTheme="minorHAnsi" w:cstheme="minorBidi"/>
            <w:noProof/>
            <w:sz w:val="21"/>
            <w:szCs w:val="22"/>
          </w:rPr>
          <w:tab/>
        </w:r>
        <w:r w:rsidRPr="00D27E06">
          <w:rPr>
            <w:rStyle w:val="afb"/>
            <w:noProof/>
          </w:rPr>
          <w:t>B</w:t>
        </w:r>
        <w:r w:rsidRPr="00D27E06">
          <w:rPr>
            <w:rStyle w:val="afb"/>
            <w:rFonts w:hint="eastAsia"/>
            <w:noProof/>
          </w:rPr>
          <w:t>类边计算</w:t>
        </w:r>
        <w:r>
          <w:rPr>
            <w:noProof/>
            <w:webHidden/>
          </w:rPr>
          <w:tab/>
        </w:r>
        <w:r>
          <w:rPr>
            <w:noProof/>
            <w:webHidden/>
          </w:rPr>
          <w:fldChar w:fldCharType="begin"/>
        </w:r>
        <w:r>
          <w:rPr>
            <w:noProof/>
            <w:webHidden/>
          </w:rPr>
          <w:instrText xml:space="preserve"> PAGEREF _Toc449098732 \h </w:instrText>
        </w:r>
        <w:r>
          <w:rPr>
            <w:noProof/>
            <w:webHidden/>
          </w:rPr>
        </w:r>
        <w:r>
          <w:rPr>
            <w:noProof/>
            <w:webHidden/>
          </w:rPr>
          <w:fldChar w:fldCharType="separate"/>
        </w:r>
        <w:r w:rsidR="00CC1D68">
          <w:rPr>
            <w:noProof/>
            <w:webHidden/>
          </w:rPr>
          <w:t>34</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3" w:history="1">
        <w:r w:rsidRPr="00D27E06">
          <w:rPr>
            <w:rStyle w:val="afb"/>
            <w:noProof/>
          </w:rPr>
          <w:t>4.3.3</w:t>
        </w:r>
        <w:r>
          <w:rPr>
            <w:rFonts w:asciiTheme="minorHAnsi" w:eastAsiaTheme="minorEastAsia" w:hAnsiTheme="minorHAnsi" w:cstheme="minorBidi"/>
            <w:noProof/>
            <w:sz w:val="21"/>
            <w:szCs w:val="22"/>
          </w:rPr>
          <w:tab/>
        </w:r>
        <w:r w:rsidRPr="00D27E06">
          <w:rPr>
            <w:rStyle w:val="afb"/>
            <w:rFonts w:hint="eastAsia"/>
            <w:noProof/>
          </w:rPr>
          <w:t>算法复杂度分析</w:t>
        </w:r>
        <w:r>
          <w:rPr>
            <w:noProof/>
            <w:webHidden/>
          </w:rPr>
          <w:tab/>
        </w:r>
        <w:r>
          <w:rPr>
            <w:noProof/>
            <w:webHidden/>
          </w:rPr>
          <w:fldChar w:fldCharType="begin"/>
        </w:r>
        <w:r>
          <w:rPr>
            <w:noProof/>
            <w:webHidden/>
          </w:rPr>
          <w:instrText xml:space="preserve"> PAGEREF _Toc449098733 \h </w:instrText>
        </w:r>
        <w:r>
          <w:rPr>
            <w:noProof/>
            <w:webHidden/>
          </w:rPr>
        </w:r>
        <w:r>
          <w:rPr>
            <w:noProof/>
            <w:webHidden/>
          </w:rPr>
          <w:fldChar w:fldCharType="separate"/>
        </w:r>
        <w:r w:rsidR="00CC1D68">
          <w:rPr>
            <w:noProof/>
            <w:webHidden/>
          </w:rPr>
          <w:t>34</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4" w:history="1">
        <w:r w:rsidRPr="00D27E06">
          <w:rPr>
            <w:rStyle w:val="afb"/>
            <w:b/>
            <w:noProof/>
          </w:rPr>
          <w:t>4.4</w:t>
        </w:r>
        <w:r>
          <w:rPr>
            <w:rFonts w:asciiTheme="minorHAnsi" w:eastAsiaTheme="minorEastAsia" w:hAnsiTheme="minorHAnsi" w:cstheme="minorBidi"/>
            <w:noProof/>
            <w:sz w:val="21"/>
            <w:szCs w:val="22"/>
          </w:rPr>
          <w:tab/>
        </w:r>
        <w:r w:rsidRPr="00D27E06">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_Toc449098734 \h </w:instrText>
        </w:r>
        <w:r>
          <w:rPr>
            <w:noProof/>
            <w:webHidden/>
          </w:rPr>
        </w:r>
        <w:r>
          <w:rPr>
            <w:noProof/>
            <w:webHidden/>
          </w:rPr>
          <w:fldChar w:fldCharType="separate"/>
        </w:r>
        <w:r w:rsidR="00CC1D68">
          <w:rPr>
            <w:noProof/>
            <w:webHidden/>
          </w:rPr>
          <w:t>35</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5" w:history="1">
        <w:r w:rsidRPr="00D27E06">
          <w:rPr>
            <w:rStyle w:val="afb"/>
            <w:noProof/>
          </w:rPr>
          <w:t>4.4.1</w:t>
        </w:r>
        <w:r>
          <w:rPr>
            <w:rFonts w:asciiTheme="minorHAnsi" w:eastAsiaTheme="minorEastAsia" w:hAnsiTheme="minorHAnsi" w:cstheme="minorBidi"/>
            <w:noProof/>
            <w:sz w:val="21"/>
            <w:szCs w:val="22"/>
          </w:rPr>
          <w:tab/>
        </w:r>
        <w:r w:rsidRPr="00D27E06">
          <w:rPr>
            <w:rStyle w:val="afb"/>
            <w:rFonts w:hint="eastAsia"/>
            <w:noProof/>
          </w:rPr>
          <w:t>算法基本思想</w:t>
        </w:r>
        <w:r>
          <w:rPr>
            <w:noProof/>
            <w:webHidden/>
          </w:rPr>
          <w:tab/>
        </w:r>
        <w:r>
          <w:rPr>
            <w:noProof/>
            <w:webHidden/>
          </w:rPr>
          <w:fldChar w:fldCharType="begin"/>
        </w:r>
        <w:r>
          <w:rPr>
            <w:noProof/>
            <w:webHidden/>
          </w:rPr>
          <w:instrText xml:space="preserve"> PAGEREF _Toc449098735 \h </w:instrText>
        </w:r>
        <w:r>
          <w:rPr>
            <w:noProof/>
            <w:webHidden/>
          </w:rPr>
        </w:r>
        <w:r>
          <w:rPr>
            <w:noProof/>
            <w:webHidden/>
          </w:rPr>
          <w:fldChar w:fldCharType="separate"/>
        </w:r>
        <w:r w:rsidR="00CC1D68">
          <w:rPr>
            <w:noProof/>
            <w:webHidden/>
          </w:rPr>
          <w:t>35</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6" w:history="1">
        <w:r w:rsidRPr="00D27E06">
          <w:rPr>
            <w:rStyle w:val="afb"/>
            <w:noProof/>
          </w:rPr>
          <w:t>4.4.2</w:t>
        </w:r>
        <w:r>
          <w:rPr>
            <w:rFonts w:asciiTheme="minorHAnsi" w:eastAsiaTheme="minorEastAsia" w:hAnsiTheme="minorHAnsi" w:cstheme="minorBidi"/>
            <w:noProof/>
            <w:sz w:val="21"/>
            <w:szCs w:val="22"/>
          </w:rPr>
          <w:tab/>
        </w:r>
        <w:r w:rsidRPr="00D27E06">
          <w:rPr>
            <w:rStyle w:val="afb"/>
            <w:rFonts w:hint="eastAsia"/>
            <w:noProof/>
          </w:rPr>
          <w:t>算法实现与分析</w:t>
        </w:r>
        <w:r>
          <w:rPr>
            <w:noProof/>
            <w:webHidden/>
          </w:rPr>
          <w:tab/>
        </w:r>
        <w:r>
          <w:rPr>
            <w:noProof/>
            <w:webHidden/>
          </w:rPr>
          <w:fldChar w:fldCharType="begin"/>
        </w:r>
        <w:r>
          <w:rPr>
            <w:noProof/>
            <w:webHidden/>
          </w:rPr>
          <w:instrText xml:space="preserve"> PAGEREF _Toc449098736 \h </w:instrText>
        </w:r>
        <w:r>
          <w:rPr>
            <w:noProof/>
            <w:webHidden/>
          </w:rPr>
        </w:r>
        <w:r>
          <w:rPr>
            <w:noProof/>
            <w:webHidden/>
          </w:rPr>
          <w:fldChar w:fldCharType="separate"/>
        </w:r>
        <w:r w:rsidR="00CC1D68">
          <w:rPr>
            <w:noProof/>
            <w:webHidden/>
          </w:rPr>
          <w:t>37</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7" w:history="1">
        <w:r w:rsidRPr="00D27E06">
          <w:rPr>
            <w:rStyle w:val="afb"/>
            <w:noProof/>
          </w:rPr>
          <w:t>4.4.3</w:t>
        </w:r>
        <w:r>
          <w:rPr>
            <w:rFonts w:asciiTheme="minorHAnsi" w:eastAsiaTheme="minorEastAsia" w:hAnsiTheme="minorHAnsi" w:cstheme="minorBidi"/>
            <w:noProof/>
            <w:sz w:val="21"/>
            <w:szCs w:val="22"/>
          </w:rPr>
          <w:tab/>
        </w:r>
        <w:r w:rsidRPr="00D27E06">
          <w:rPr>
            <w:rStyle w:val="afb"/>
            <w:rFonts w:hint="eastAsia"/>
            <w:noProof/>
          </w:rPr>
          <w:t>近似算法相似度</w:t>
        </w:r>
        <w:r>
          <w:rPr>
            <w:noProof/>
            <w:webHidden/>
          </w:rPr>
          <w:tab/>
        </w:r>
        <w:r>
          <w:rPr>
            <w:noProof/>
            <w:webHidden/>
          </w:rPr>
          <w:fldChar w:fldCharType="begin"/>
        </w:r>
        <w:r>
          <w:rPr>
            <w:noProof/>
            <w:webHidden/>
          </w:rPr>
          <w:instrText xml:space="preserve"> PAGEREF _Toc449098737 \h </w:instrText>
        </w:r>
        <w:r>
          <w:rPr>
            <w:noProof/>
            <w:webHidden/>
          </w:rPr>
        </w:r>
        <w:r>
          <w:rPr>
            <w:noProof/>
            <w:webHidden/>
          </w:rPr>
          <w:fldChar w:fldCharType="separate"/>
        </w:r>
        <w:r w:rsidR="00CC1D68">
          <w:rPr>
            <w:noProof/>
            <w:webHidden/>
          </w:rPr>
          <w:t>37</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38" w:history="1">
        <w:r w:rsidRPr="00D27E06">
          <w:rPr>
            <w:rStyle w:val="afb"/>
            <w:noProof/>
          </w:rPr>
          <w:t>4.4.4</w:t>
        </w:r>
        <w:r>
          <w:rPr>
            <w:rFonts w:asciiTheme="minorHAnsi" w:eastAsiaTheme="minorEastAsia" w:hAnsiTheme="minorHAnsi" w:cstheme="minorBidi"/>
            <w:noProof/>
            <w:sz w:val="21"/>
            <w:szCs w:val="22"/>
          </w:rPr>
          <w:tab/>
        </w:r>
        <w:r w:rsidRPr="00D27E06">
          <w:rPr>
            <w:rStyle w:val="afb"/>
            <w:rFonts w:hint="eastAsia"/>
            <w:noProof/>
          </w:rPr>
          <w:t>近似算法下界</w:t>
        </w:r>
        <w:r>
          <w:rPr>
            <w:noProof/>
            <w:webHidden/>
          </w:rPr>
          <w:tab/>
        </w:r>
        <w:r>
          <w:rPr>
            <w:noProof/>
            <w:webHidden/>
          </w:rPr>
          <w:fldChar w:fldCharType="begin"/>
        </w:r>
        <w:r>
          <w:rPr>
            <w:noProof/>
            <w:webHidden/>
          </w:rPr>
          <w:instrText xml:space="preserve"> PAGEREF _Toc449098738 \h </w:instrText>
        </w:r>
        <w:r>
          <w:rPr>
            <w:noProof/>
            <w:webHidden/>
          </w:rPr>
        </w:r>
        <w:r>
          <w:rPr>
            <w:noProof/>
            <w:webHidden/>
          </w:rPr>
          <w:fldChar w:fldCharType="separate"/>
        </w:r>
        <w:r w:rsidR="00CC1D68">
          <w:rPr>
            <w:noProof/>
            <w:webHidden/>
          </w:rPr>
          <w:t>38</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39" w:history="1">
        <w:r w:rsidRPr="00D27E06">
          <w:rPr>
            <w:rStyle w:val="afb"/>
            <w:b/>
            <w:noProof/>
          </w:rPr>
          <w:t>4.5</w:t>
        </w:r>
        <w:r>
          <w:rPr>
            <w:rFonts w:asciiTheme="minorHAnsi" w:eastAsiaTheme="minorEastAsia" w:hAnsiTheme="minorHAnsi" w:cstheme="minorBidi"/>
            <w:noProof/>
            <w:sz w:val="21"/>
            <w:szCs w:val="22"/>
          </w:rPr>
          <w:tab/>
        </w:r>
        <w:r w:rsidRPr="00D27E06">
          <w:rPr>
            <w:rStyle w:val="afb"/>
            <w:noProof/>
          </w:rPr>
          <w:t>Top-K</w:t>
        </w:r>
        <w:r w:rsidRPr="00D27E06">
          <w:rPr>
            <w:rStyle w:val="afb"/>
            <w:rFonts w:hint="eastAsia"/>
            <w:noProof/>
          </w:rPr>
          <w:t>关键边搜索策略</w:t>
        </w:r>
        <w:r>
          <w:rPr>
            <w:noProof/>
            <w:webHidden/>
          </w:rPr>
          <w:tab/>
        </w:r>
        <w:r>
          <w:rPr>
            <w:noProof/>
            <w:webHidden/>
          </w:rPr>
          <w:fldChar w:fldCharType="begin"/>
        </w:r>
        <w:r>
          <w:rPr>
            <w:noProof/>
            <w:webHidden/>
          </w:rPr>
          <w:instrText xml:space="preserve"> PAGEREF _Toc449098739 \h </w:instrText>
        </w:r>
        <w:r>
          <w:rPr>
            <w:noProof/>
            <w:webHidden/>
          </w:rPr>
        </w:r>
        <w:r>
          <w:rPr>
            <w:noProof/>
            <w:webHidden/>
          </w:rPr>
          <w:fldChar w:fldCharType="separate"/>
        </w:r>
        <w:r w:rsidR="00CC1D68">
          <w:rPr>
            <w:noProof/>
            <w:webHidden/>
          </w:rPr>
          <w:t>39</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0" w:history="1">
        <w:r w:rsidRPr="00D27E06">
          <w:rPr>
            <w:rStyle w:val="afb"/>
            <w:b/>
            <w:noProof/>
          </w:rPr>
          <w:t>4.6</w:t>
        </w:r>
        <w:r>
          <w:rPr>
            <w:rFonts w:asciiTheme="minorHAnsi" w:eastAsiaTheme="minorEastAsia" w:hAnsiTheme="minorHAnsi" w:cstheme="minorBidi"/>
            <w:noProof/>
            <w:sz w:val="21"/>
            <w:szCs w:val="22"/>
          </w:rPr>
          <w:tab/>
        </w:r>
        <w:r w:rsidRPr="00D27E06">
          <w:rPr>
            <w:rStyle w:val="afb"/>
            <w:rFonts w:hint="eastAsia"/>
            <w:noProof/>
          </w:rPr>
          <w:t>实验及分析</w:t>
        </w:r>
        <w:r>
          <w:rPr>
            <w:noProof/>
            <w:webHidden/>
          </w:rPr>
          <w:tab/>
        </w:r>
        <w:r>
          <w:rPr>
            <w:noProof/>
            <w:webHidden/>
          </w:rPr>
          <w:fldChar w:fldCharType="begin"/>
        </w:r>
        <w:r>
          <w:rPr>
            <w:noProof/>
            <w:webHidden/>
          </w:rPr>
          <w:instrText xml:space="preserve"> PAGEREF _Toc449098740 \h </w:instrText>
        </w:r>
        <w:r>
          <w:rPr>
            <w:noProof/>
            <w:webHidden/>
          </w:rPr>
        </w:r>
        <w:r>
          <w:rPr>
            <w:noProof/>
            <w:webHidden/>
          </w:rPr>
          <w:fldChar w:fldCharType="separate"/>
        </w:r>
        <w:r w:rsidR="00CC1D68">
          <w:rPr>
            <w:noProof/>
            <w:webHidden/>
          </w:rPr>
          <w:t>39</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1" w:history="1">
        <w:r w:rsidRPr="00D27E06">
          <w:rPr>
            <w:rStyle w:val="afb"/>
            <w:noProof/>
          </w:rPr>
          <w:t>4.6.1</w:t>
        </w:r>
        <w:r>
          <w:rPr>
            <w:rFonts w:asciiTheme="minorHAnsi" w:eastAsiaTheme="minorEastAsia" w:hAnsiTheme="minorHAnsi" w:cstheme="minorBidi"/>
            <w:noProof/>
            <w:sz w:val="21"/>
            <w:szCs w:val="22"/>
          </w:rPr>
          <w:tab/>
        </w:r>
        <w:r w:rsidRPr="00D27E06">
          <w:rPr>
            <w:rStyle w:val="afb"/>
            <w:rFonts w:hint="eastAsia"/>
            <w:noProof/>
          </w:rPr>
          <w:t>实验数据</w:t>
        </w:r>
        <w:r>
          <w:rPr>
            <w:noProof/>
            <w:webHidden/>
          </w:rPr>
          <w:tab/>
        </w:r>
        <w:r>
          <w:rPr>
            <w:noProof/>
            <w:webHidden/>
          </w:rPr>
          <w:fldChar w:fldCharType="begin"/>
        </w:r>
        <w:r>
          <w:rPr>
            <w:noProof/>
            <w:webHidden/>
          </w:rPr>
          <w:instrText xml:space="preserve"> PAGEREF _Toc449098741 \h </w:instrText>
        </w:r>
        <w:r>
          <w:rPr>
            <w:noProof/>
            <w:webHidden/>
          </w:rPr>
        </w:r>
        <w:r>
          <w:rPr>
            <w:noProof/>
            <w:webHidden/>
          </w:rPr>
          <w:fldChar w:fldCharType="separate"/>
        </w:r>
        <w:r w:rsidR="00CC1D68">
          <w:rPr>
            <w:noProof/>
            <w:webHidden/>
          </w:rPr>
          <w:t>40</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2" w:history="1">
        <w:r w:rsidRPr="00D27E06">
          <w:rPr>
            <w:rStyle w:val="afb"/>
            <w:noProof/>
          </w:rPr>
          <w:t>4.6.2</w:t>
        </w:r>
        <w:r>
          <w:rPr>
            <w:rFonts w:asciiTheme="minorHAnsi" w:eastAsiaTheme="minorEastAsia" w:hAnsiTheme="minorHAnsi" w:cstheme="minorBidi"/>
            <w:noProof/>
            <w:sz w:val="21"/>
            <w:szCs w:val="22"/>
          </w:rPr>
          <w:tab/>
        </w:r>
        <w:r w:rsidRPr="00D27E06">
          <w:rPr>
            <w:rStyle w:val="afb"/>
            <w:rFonts w:hint="eastAsia"/>
            <w:noProof/>
          </w:rPr>
          <w:t>实验结果与分析</w:t>
        </w:r>
        <w:r>
          <w:rPr>
            <w:noProof/>
            <w:webHidden/>
          </w:rPr>
          <w:tab/>
        </w:r>
        <w:r>
          <w:rPr>
            <w:noProof/>
            <w:webHidden/>
          </w:rPr>
          <w:fldChar w:fldCharType="begin"/>
        </w:r>
        <w:r>
          <w:rPr>
            <w:noProof/>
            <w:webHidden/>
          </w:rPr>
          <w:instrText xml:space="preserve"> PAGEREF _Toc449098742 \h </w:instrText>
        </w:r>
        <w:r>
          <w:rPr>
            <w:noProof/>
            <w:webHidden/>
          </w:rPr>
        </w:r>
        <w:r>
          <w:rPr>
            <w:noProof/>
            <w:webHidden/>
          </w:rPr>
          <w:fldChar w:fldCharType="separate"/>
        </w:r>
        <w:r w:rsidR="00CC1D68">
          <w:rPr>
            <w:noProof/>
            <w:webHidden/>
          </w:rPr>
          <w:t>40</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3" w:history="1">
        <w:r w:rsidRPr="00D27E06">
          <w:rPr>
            <w:rStyle w:val="afb"/>
            <w:noProof/>
          </w:rPr>
          <w:t>4.6.3</w:t>
        </w:r>
        <w:r>
          <w:rPr>
            <w:rFonts w:asciiTheme="minorHAnsi" w:eastAsiaTheme="minorEastAsia" w:hAnsiTheme="minorHAnsi" w:cstheme="minorBidi"/>
            <w:noProof/>
            <w:sz w:val="21"/>
            <w:szCs w:val="22"/>
          </w:rPr>
          <w:tab/>
        </w:r>
        <w:r w:rsidRPr="00D27E06">
          <w:rPr>
            <w:rStyle w:val="afb"/>
            <w:rFonts w:hint="eastAsia"/>
            <w:noProof/>
          </w:rPr>
          <w:t>实验数据</w:t>
        </w:r>
        <w:r>
          <w:rPr>
            <w:noProof/>
            <w:webHidden/>
          </w:rPr>
          <w:tab/>
        </w:r>
        <w:r>
          <w:rPr>
            <w:noProof/>
            <w:webHidden/>
          </w:rPr>
          <w:fldChar w:fldCharType="begin"/>
        </w:r>
        <w:r>
          <w:rPr>
            <w:noProof/>
            <w:webHidden/>
          </w:rPr>
          <w:instrText xml:space="preserve"> PAGEREF _Toc449098743 \h </w:instrText>
        </w:r>
        <w:r>
          <w:rPr>
            <w:noProof/>
            <w:webHidden/>
          </w:rPr>
        </w:r>
        <w:r>
          <w:rPr>
            <w:noProof/>
            <w:webHidden/>
          </w:rPr>
          <w:fldChar w:fldCharType="separate"/>
        </w:r>
        <w:r w:rsidR="00CC1D68">
          <w:rPr>
            <w:noProof/>
            <w:webHidden/>
          </w:rPr>
          <w:t>41</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4" w:history="1">
        <w:r w:rsidRPr="00D27E06">
          <w:rPr>
            <w:rStyle w:val="afb"/>
            <w:noProof/>
          </w:rPr>
          <w:t>4.6.4</w:t>
        </w:r>
        <w:r>
          <w:rPr>
            <w:rFonts w:asciiTheme="minorHAnsi" w:eastAsiaTheme="minorEastAsia" w:hAnsiTheme="minorHAnsi" w:cstheme="minorBidi"/>
            <w:noProof/>
            <w:sz w:val="21"/>
            <w:szCs w:val="22"/>
          </w:rPr>
          <w:tab/>
        </w:r>
        <w:r w:rsidRPr="00D27E06">
          <w:rPr>
            <w:rStyle w:val="afb"/>
            <w:rFonts w:hint="eastAsia"/>
            <w:noProof/>
          </w:rPr>
          <w:t>实验结果与分析</w:t>
        </w:r>
        <w:r>
          <w:rPr>
            <w:noProof/>
            <w:webHidden/>
          </w:rPr>
          <w:tab/>
        </w:r>
        <w:r>
          <w:rPr>
            <w:noProof/>
            <w:webHidden/>
          </w:rPr>
          <w:fldChar w:fldCharType="begin"/>
        </w:r>
        <w:r>
          <w:rPr>
            <w:noProof/>
            <w:webHidden/>
          </w:rPr>
          <w:instrText xml:space="preserve"> PAGEREF _Toc449098744 \h </w:instrText>
        </w:r>
        <w:r>
          <w:rPr>
            <w:noProof/>
            <w:webHidden/>
          </w:rPr>
        </w:r>
        <w:r>
          <w:rPr>
            <w:noProof/>
            <w:webHidden/>
          </w:rPr>
          <w:fldChar w:fldCharType="separate"/>
        </w:r>
        <w:r w:rsidR="00CC1D68">
          <w:rPr>
            <w:noProof/>
            <w:webHidden/>
          </w:rPr>
          <w:t>41</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5" w:history="1">
        <w:r w:rsidRPr="00D27E06">
          <w:rPr>
            <w:rStyle w:val="afb"/>
            <w:noProof/>
          </w:rPr>
          <w:t>4.6.5</w:t>
        </w:r>
        <w:r>
          <w:rPr>
            <w:rFonts w:asciiTheme="minorHAnsi" w:eastAsiaTheme="minorEastAsia" w:hAnsiTheme="minorHAnsi" w:cstheme="minorBidi"/>
            <w:noProof/>
            <w:sz w:val="21"/>
            <w:szCs w:val="22"/>
          </w:rPr>
          <w:tab/>
        </w:r>
        <w:r w:rsidRPr="00D27E06">
          <w:rPr>
            <w:rStyle w:val="afb"/>
            <w:rFonts w:hint="eastAsia"/>
            <w:noProof/>
          </w:rPr>
          <w:t>正确性（相关性）比较</w:t>
        </w:r>
        <w:r>
          <w:rPr>
            <w:noProof/>
            <w:webHidden/>
          </w:rPr>
          <w:tab/>
        </w:r>
        <w:r>
          <w:rPr>
            <w:noProof/>
            <w:webHidden/>
          </w:rPr>
          <w:fldChar w:fldCharType="begin"/>
        </w:r>
        <w:r>
          <w:rPr>
            <w:noProof/>
            <w:webHidden/>
          </w:rPr>
          <w:instrText xml:space="preserve"> PAGEREF _Toc449098745 \h </w:instrText>
        </w:r>
        <w:r>
          <w:rPr>
            <w:noProof/>
            <w:webHidden/>
          </w:rPr>
        </w:r>
        <w:r>
          <w:rPr>
            <w:noProof/>
            <w:webHidden/>
          </w:rPr>
          <w:fldChar w:fldCharType="separate"/>
        </w:r>
        <w:r w:rsidR="00CC1D68">
          <w:rPr>
            <w:noProof/>
            <w:webHidden/>
          </w:rPr>
          <w:t>41</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6" w:history="1">
        <w:r w:rsidRPr="00D27E06">
          <w:rPr>
            <w:rStyle w:val="afb"/>
            <w:b/>
            <w:noProof/>
          </w:rPr>
          <w:t>4.7</w:t>
        </w:r>
        <w:r>
          <w:rPr>
            <w:rFonts w:asciiTheme="minorHAnsi" w:eastAsiaTheme="minorEastAsia" w:hAnsiTheme="minorHAnsi" w:cstheme="minorBidi"/>
            <w:noProof/>
            <w:sz w:val="21"/>
            <w:szCs w:val="22"/>
          </w:rPr>
          <w:tab/>
        </w:r>
        <w:r w:rsidRPr="00D27E06">
          <w:rPr>
            <w:rStyle w:val="afb"/>
            <w:rFonts w:hint="eastAsia"/>
            <w:noProof/>
          </w:rPr>
          <w:t>本章小结</w:t>
        </w:r>
        <w:r>
          <w:rPr>
            <w:noProof/>
            <w:webHidden/>
          </w:rPr>
          <w:tab/>
        </w:r>
        <w:r>
          <w:rPr>
            <w:noProof/>
            <w:webHidden/>
          </w:rPr>
          <w:fldChar w:fldCharType="begin"/>
        </w:r>
        <w:r>
          <w:rPr>
            <w:noProof/>
            <w:webHidden/>
          </w:rPr>
          <w:instrText xml:space="preserve"> PAGEREF _Toc449098746 \h </w:instrText>
        </w:r>
        <w:r>
          <w:rPr>
            <w:noProof/>
            <w:webHidden/>
          </w:rPr>
        </w:r>
        <w:r>
          <w:rPr>
            <w:noProof/>
            <w:webHidden/>
          </w:rPr>
          <w:fldChar w:fldCharType="separate"/>
        </w:r>
        <w:r w:rsidR="00CC1D68">
          <w:rPr>
            <w:noProof/>
            <w:webHidden/>
          </w:rPr>
          <w:t>41</w:t>
        </w:r>
        <w:r>
          <w:rPr>
            <w:noProof/>
            <w:webHidden/>
          </w:rPr>
          <w:fldChar w:fldCharType="end"/>
        </w:r>
      </w:hyperlink>
    </w:p>
    <w:p w:rsidR="00106016" w:rsidRDefault="00106016">
      <w:pPr>
        <w:pStyle w:val="15"/>
        <w:tabs>
          <w:tab w:val="left" w:pos="420"/>
          <w:tab w:val="right" w:leader="dot" w:pos="8779"/>
        </w:tabs>
        <w:rPr>
          <w:rFonts w:asciiTheme="minorHAnsi" w:eastAsiaTheme="minorEastAsia" w:hAnsiTheme="minorHAnsi" w:cstheme="minorBidi"/>
          <w:noProof/>
          <w:sz w:val="21"/>
          <w:szCs w:val="22"/>
        </w:rPr>
      </w:pPr>
      <w:hyperlink w:anchor="_Toc449098747" w:history="1">
        <w:r w:rsidRPr="00D27E06">
          <w:rPr>
            <w:rStyle w:val="afb"/>
            <w:b/>
            <w:noProof/>
          </w:rPr>
          <w:t>5</w:t>
        </w:r>
        <w:r>
          <w:rPr>
            <w:rFonts w:asciiTheme="minorHAnsi" w:eastAsiaTheme="minorEastAsia" w:hAnsiTheme="minorHAnsi" w:cstheme="minorBidi"/>
            <w:noProof/>
            <w:sz w:val="21"/>
            <w:szCs w:val="22"/>
          </w:rPr>
          <w:tab/>
        </w:r>
        <w:r w:rsidRPr="00D27E06">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_Toc449098747 \h </w:instrText>
        </w:r>
        <w:r>
          <w:rPr>
            <w:noProof/>
            <w:webHidden/>
          </w:rPr>
        </w:r>
        <w:r>
          <w:rPr>
            <w:noProof/>
            <w:webHidden/>
          </w:rPr>
          <w:fldChar w:fldCharType="separate"/>
        </w:r>
        <w:r w:rsidR="00CC1D68">
          <w:rPr>
            <w:noProof/>
            <w:webHidden/>
          </w:rPr>
          <w:t>42</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48" w:history="1">
        <w:r w:rsidRPr="00D27E06">
          <w:rPr>
            <w:rStyle w:val="afb"/>
            <w:b/>
            <w:noProof/>
          </w:rPr>
          <w:t>5.1</w:t>
        </w:r>
        <w:r>
          <w:rPr>
            <w:rFonts w:asciiTheme="minorHAnsi" w:eastAsiaTheme="minorEastAsia" w:hAnsiTheme="minorHAnsi" w:cstheme="minorBidi"/>
            <w:noProof/>
            <w:sz w:val="21"/>
            <w:szCs w:val="22"/>
          </w:rPr>
          <w:tab/>
        </w:r>
        <w:r w:rsidRPr="00D27E06">
          <w:rPr>
            <w:rStyle w:val="afb"/>
            <w:rFonts w:hint="eastAsia"/>
            <w:noProof/>
          </w:rPr>
          <w:t>基于确定边过滤的增量算法</w:t>
        </w:r>
        <w:r w:rsidRPr="00D27E06">
          <w:rPr>
            <w:rStyle w:val="afb"/>
            <w:noProof/>
          </w:rPr>
          <w:t>ICA_FEA</w:t>
        </w:r>
        <w:r>
          <w:rPr>
            <w:noProof/>
            <w:webHidden/>
          </w:rPr>
          <w:tab/>
        </w:r>
        <w:r>
          <w:rPr>
            <w:noProof/>
            <w:webHidden/>
          </w:rPr>
          <w:fldChar w:fldCharType="begin"/>
        </w:r>
        <w:r>
          <w:rPr>
            <w:noProof/>
            <w:webHidden/>
          </w:rPr>
          <w:instrText xml:space="preserve"> PAGEREF _Toc449098748 \h </w:instrText>
        </w:r>
        <w:r>
          <w:rPr>
            <w:noProof/>
            <w:webHidden/>
          </w:rPr>
        </w:r>
        <w:r>
          <w:rPr>
            <w:noProof/>
            <w:webHidden/>
          </w:rPr>
          <w:fldChar w:fldCharType="separate"/>
        </w:r>
        <w:r w:rsidR="00CC1D68">
          <w:rPr>
            <w:noProof/>
            <w:webHidden/>
          </w:rPr>
          <w:t>42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49" w:history="1">
        <w:r w:rsidRPr="00D27E06">
          <w:rPr>
            <w:rStyle w:val="afb"/>
            <w:noProof/>
          </w:rPr>
          <w:t>5.1.1</w:t>
        </w:r>
        <w:r>
          <w:rPr>
            <w:rFonts w:asciiTheme="minorHAnsi" w:eastAsiaTheme="minorEastAsia" w:hAnsiTheme="minorHAnsi" w:cstheme="minorBidi"/>
            <w:noProof/>
            <w:sz w:val="21"/>
            <w:szCs w:val="22"/>
          </w:rPr>
          <w:tab/>
        </w:r>
        <w:r w:rsidRPr="00D27E06">
          <w:rPr>
            <w:rStyle w:val="afb"/>
            <w:rFonts w:hint="eastAsia"/>
            <w:noProof/>
          </w:rPr>
          <w:t>算法基本思想</w:t>
        </w:r>
        <w:r>
          <w:rPr>
            <w:noProof/>
            <w:webHidden/>
          </w:rPr>
          <w:tab/>
        </w:r>
        <w:r>
          <w:rPr>
            <w:noProof/>
            <w:webHidden/>
          </w:rPr>
          <w:fldChar w:fldCharType="begin"/>
        </w:r>
        <w:r>
          <w:rPr>
            <w:noProof/>
            <w:webHidden/>
          </w:rPr>
          <w:instrText xml:space="preserve"> PAGEREF _Toc449098749 \h </w:instrText>
        </w:r>
        <w:r>
          <w:rPr>
            <w:noProof/>
            <w:webHidden/>
          </w:rPr>
        </w:r>
        <w:r>
          <w:rPr>
            <w:noProof/>
            <w:webHidden/>
          </w:rPr>
          <w:fldChar w:fldCharType="separate"/>
        </w:r>
        <w:r w:rsidR="00CC1D68">
          <w:rPr>
            <w:noProof/>
            <w:webHidden/>
          </w:rPr>
          <w:t>42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0" w:history="1">
        <w:r w:rsidRPr="00D27E06">
          <w:rPr>
            <w:rStyle w:val="afb"/>
            <w:noProof/>
          </w:rPr>
          <w:t>5.1.2</w:t>
        </w:r>
        <w:r>
          <w:rPr>
            <w:rFonts w:asciiTheme="minorHAnsi" w:eastAsiaTheme="minorEastAsia" w:hAnsiTheme="minorHAnsi" w:cstheme="minorBidi"/>
            <w:noProof/>
            <w:sz w:val="21"/>
            <w:szCs w:val="22"/>
          </w:rPr>
          <w:tab/>
        </w:r>
        <w:r w:rsidRPr="00D27E06">
          <w:rPr>
            <w:rStyle w:val="afb"/>
            <w:rFonts w:hint="eastAsia"/>
            <w:noProof/>
          </w:rPr>
          <w:t>割集中的边计算</w:t>
        </w:r>
        <w:r>
          <w:rPr>
            <w:noProof/>
            <w:webHidden/>
          </w:rPr>
          <w:tab/>
        </w:r>
        <w:r>
          <w:rPr>
            <w:noProof/>
            <w:webHidden/>
          </w:rPr>
          <w:fldChar w:fldCharType="begin"/>
        </w:r>
        <w:r>
          <w:rPr>
            <w:noProof/>
            <w:webHidden/>
          </w:rPr>
          <w:instrText xml:space="preserve"> PAGEREF _Toc449098750 \h </w:instrText>
        </w:r>
        <w:r>
          <w:rPr>
            <w:noProof/>
            <w:webHidden/>
          </w:rPr>
        </w:r>
        <w:r>
          <w:rPr>
            <w:noProof/>
            <w:webHidden/>
          </w:rPr>
          <w:fldChar w:fldCharType="separate"/>
        </w:r>
        <w:r w:rsidR="00CC1D68">
          <w:rPr>
            <w:noProof/>
            <w:webHidden/>
          </w:rPr>
          <w:t>42</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1" w:history="1">
        <w:r w:rsidRPr="00D27E06">
          <w:rPr>
            <w:rStyle w:val="afb"/>
            <w:noProof/>
          </w:rPr>
          <w:t>5.1.3</w:t>
        </w:r>
        <w:r>
          <w:rPr>
            <w:rFonts w:asciiTheme="minorHAnsi" w:eastAsiaTheme="minorEastAsia" w:hAnsiTheme="minorHAnsi" w:cstheme="minorBidi"/>
            <w:noProof/>
            <w:sz w:val="21"/>
            <w:szCs w:val="22"/>
          </w:rPr>
          <w:tab/>
        </w:r>
        <w:r w:rsidRPr="00D27E06">
          <w:rPr>
            <w:rStyle w:val="afb"/>
            <w:rFonts w:hint="eastAsia"/>
            <w:noProof/>
          </w:rPr>
          <w:t>悬挂边的计算</w:t>
        </w:r>
        <w:r>
          <w:rPr>
            <w:noProof/>
            <w:webHidden/>
          </w:rPr>
          <w:tab/>
        </w:r>
        <w:r>
          <w:rPr>
            <w:noProof/>
            <w:webHidden/>
          </w:rPr>
          <w:fldChar w:fldCharType="begin"/>
        </w:r>
        <w:r>
          <w:rPr>
            <w:noProof/>
            <w:webHidden/>
          </w:rPr>
          <w:instrText xml:space="preserve"> PAGEREF _Toc449098751 \h </w:instrText>
        </w:r>
        <w:r>
          <w:rPr>
            <w:noProof/>
            <w:webHidden/>
          </w:rPr>
        </w:r>
        <w:r>
          <w:rPr>
            <w:noProof/>
            <w:webHidden/>
          </w:rPr>
          <w:fldChar w:fldCharType="separate"/>
        </w:r>
        <w:r w:rsidR="00CC1D68">
          <w:rPr>
            <w:noProof/>
            <w:webHidden/>
          </w:rPr>
          <w:t>44</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2" w:history="1">
        <w:r w:rsidRPr="00D27E06">
          <w:rPr>
            <w:rStyle w:val="afb"/>
            <w:noProof/>
          </w:rPr>
          <w:t>5.1.4</w:t>
        </w:r>
        <w:r>
          <w:rPr>
            <w:rFonts w:asciiTheme="minorHAnsi" w:eastAsiaTheme="minorEastAsia" w:hAnsiTheme="minorHAnsi" w:cstheme="minorBidi"/>
            <w:noProof/>
            <w:sz w:val="21"/>
            <w:szCs w:val="22"/>
          </w:rPr>
          <w:tab/>
        </w:r>
        <w:r w:rsidRPr="00D27E06">
          <w:rPr>
            <w:rStyle w:val="afb"/>
            <w:rFonts w:hint="eastAsia"/>
            <w:noProof/>
          </w:rPr>
          <w:t>基于确定边过滤的关键边优化算法</w:t>
        </w:r>
        <w:r w:rsidRPr="00D27E06">
          <w:rPr>
            <w:rStyle w:val="afb"/>
            <w:noProof/>
          </w:rPr>
          <w:t>ICA_FEA</w:t>
        </w:r>
        <w:r w:rsidRPr="00D27E06">
          <w:rPr>
            <w:rStyle w:val="afb"/>
            <w:rFonts w:hint="eastAsia"/>
            <w:noProof/>
          </w:rPr>
          <w:t>（结合策略的算法）</w:t>
        </w:r>
        <w:r>
          <w:rPr>
            <w:noProof/>
            <w:webHidden/>
          </w:rPr>
          <w:tab/>
        </w:r>
        <w:r>
          <w:rPr>
            <w:noProof/>
            <w:webHidden/>
          </w:rPr>
          <w:fldChar w:fldCharType="begin"/>
        </w:r>
        <w:r>
          <w:rPr>
            <w:noProof/>
            <w:webHidden/>
          </w:rPr>
          <w:instrText xml:space="preserve"> PAGEREF _Toc449098752 \h </w:instrText>
        </w:r>
        <w:r>
          <w:rPr>
            <w:noProof/>
            <w:webHidden/>
          </w:rPr>
        </w:r>
        <w:r>
          <w:rPr>
            <w:noProof/>
            <w:webHidden/>
          </w:rPr>
          <w:fldChar w:fldCharType="separate"/>
        </w:r>
        <w:r w:rsidR="00CC1D68">
          <w:rPr>
            <w:noProof/>
            <w:webHidden/>
          </w:rPr>
          <w:t>44</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3" w:history="1">
        <w:r w:rsidRPr="00D27E06">
          <w:rPr>
            <w:rStyle w:val="afb"/>
            <w:noProof/>
          </w:rPr>
          <w:t>5.1.5</w:t>
        </w:r>
        <w:r>
          <w:rPr>
            <w:rFonts w:asciiTheme="minorHAnsi" w:eastAsiaTheme="minorEastAsia" w:hAnsiTheme="minorHAnsi" w:cstheme="minorBidi"/>
            <w:noProof/>
            <w:sz w:val="21"/>
            <w:szCs w:val="22"/>
          </w:rPr>
          <w:tab/>
        </w:r>
        <w:r w:rsidRPr="00D27E06">
          <w:rPr>
            <w:rStyle w:val="afb"/>
            <w:rFonts w:hint="eastAsia"/>
            <w:noProof/>
          </w:rPr>
          <w:t>实验及分析</w:t>
        </w:r>
        <w:r>
          <w:rPr>
            <w:noProof/>
            <w:webHidden/>
          </w:rPr>
          <w:tab/>
        </w:r>
        <w:r>
          <w:rPr>
            <w:noProof/>
            <w:webHidden/>
          </w:rPr>
          <w:fldChar w:fldCharType="begin"/>
        </w:r>
        <w:r>
          <w:rPr>
            <w:noProof/>
            <w:webHidden/>
          </w:rPr>
          <w:instrText xml:space="preserve"> PAGEREF _Toc449098753 \h </w:instrText>
        </w:r>
        <w:r>
          <w:rPr>
            <w:noProof/>
            <w:webHidden/>
          </w:rPr>
        </w:r>
        <w:r>
          <w:rPr>
            <w:noProof/>
            <w:webHidden/>
          </w:rPr>
          <w:fldChar w:fldCharType="separate"/>
        </w:r>
        <w:r w:rsidR="00CC1D68">
          <w:rPr>
            <w:noProof/>
            <w:webHidden/>
          </w:rPr>
          <w:t>45</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54" w:history="1">
        <w:r w:rsidRPr="00D27E06">
          <w:rPr>
            <w:rStyle w:val="afb"/>
            <w:b/>
            <w:noProof/>
          </w:rPr>
          <w:t>5.2</w:t>
        </w:r>
        <w:r>
          <w:rPr>
            <w:rFonts w:asciiTheme="minorHAnsi" w:eastAsiaTheme="minorEastAsia" w:hAnsiTheme="minorHAnsi" w:cstheme="minorBidi"/>
            <w:noProof/>
            <w:sz w:val="21"/>
            <w:szCs w:val="22"/>
          </w:rPr>
          <w:tab/>
        </w:r>
        <w:r w:rsidRPr="00D27E06">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_Toc449098754 \h </w:instrText>
        </w:r>
        <w:r>
          <w:rPr>
            <w:noProof/>
            <w:webHidden/>
          </w:rPr>
        </w:r>
        <w:r>
          <w:rPr>
            <w:noProof/>
            <w:webHidden/>
          </w:rPr>
          <w:fldChar w:fldCharType="separate"/>
        </w:r>
        <w:r w:rsidR="00CC1D68">
          <w:rPr>
            <w:noProof/>
            <w:webHidden/>
          </w:rPr>
          <w:t>45</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5" w:history="1">
        <w:r w:rsidRPr="00D27E06">
          <w:rPr>
            <w:rStyle w:val="afb"/>
            <w:noProof/>
          </w:rPr>
          <w:t>5.2.1</w:t>
        </w:r>
        <w:r>
          <w:rPr>
            <w:rFonts w:asciiTheme="minorHAnsi" w:eastAsiaTheme="minorEastAsia" w:hAnsiTheme="minorHAnsi" w:cstheme="minorBidi"/>
            <w:noProof/>
            <w:sz w:val="21"/>
            <w:szCs w:val="22"/>
          </w:rPr>
          <w:tab/>
        </w:r>
        <w:r w:rsidRPr="00D27E06">
          <w:rPr>
            <w:rStyle w:val="afb"/>
            <w:rFonts w:hint="eastAsia"/>
            <w:noProof/>
          </w:rPr>
          <w:t>算法的基本思想</w:t>
        </w:r>
        <w:r>
          <w:rPr>
            <w:noProof/>
            <w:webHidden/>
          </w:rPr>
          <w:tab/>
        </w:r>
        <w:r>
          <w:rPr>
            <w:noProof/>
            <w:webHidden/>
          </w:rPr>
          <w:fldChar w:fldCharType="begin"/>
        </w:r>
        <w:r>
          <w:rPr>
            <w:noProof/>
            <w:webHidden/>
          </w:rPr>
          <w:instrText xml:space="preserve"> PAGEREF _Toc449098755 \h </w:instrText>
        </w:r>
        <w:r>
          <w:rPr>
            <w:noProof/>
            <w:webHidden/>
          </w:rPr>
        </w:r>
        <w:r>
          <w:rPr>
            <w:noProof/>
            <w:webHidden/>
          </w:rPr>
          <w:fldChar w:fldCharType="separate"/>
        </w:r>
        <w:r w:rsidR="00CC1D68">
          <w:rPr>
            <w:noProof/>
            <w:webHidden/>
          </w:rPr>
          <w:t>45</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6" w:history="1">
        <w:r w:rsidRPr="00D27E06">
          <w:rPr>
            <w:rStyle w:val="afb"/>
            <w:noProof/>
          </w:rPr>
          <w:t>5.2.2</w:t>
        </w:r>
        <w:r>
          <w:rPr>
            <w:rFonts w:asciiTheme="minorHAnsi" w:eastAsiaTheme="minorEastAsia" w:hAnsiTheme="minorHAnsi" w:cstheme="minorBidi"/>
            <w:noProof/>
            <w:sz w:val="21"/>
            <w:szCs w:val="22"/>
          </w:rPr>
          <w:tab/>
        </w:r>
        <w:r w:rsidRPr="00D27E06">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_Toc449098756 \h </w:instrText>
        </w:r>
        <w:r>
          <w:rPr>
            <w:noProof/>
            <w:webHidden/>
          </w:rPr>
        </w:r>
        <w:r>
          <w:rPr>
            <w:noProof/>
            <w:webHidden/>
          </w:rPr>
          <w:fldChar w:fldCharType="separate"/>
        </w:r>
        <w:r w:rsidR="00CC1D68">
          <w:rPr>
            <w:noProof/>
            <w:webHidden/>
          </w:rPr>
          <w:t>45</w:t>
        </w:r>
        <w:r>
          <w:rPr>
            <w:noProof/>
            <w:webHidden/>
          </w:rPr>
          <w:fldChar w:fldCharType="end"/>
        </w:r>
      </w:hyperlink>
    </w:p>
    <w:p w:rsidR="00106016" w:rsidRDefault="00106016" w:rsidP="00B515DB">
      <w:pPr>
        <w:pStyle w:val="34"/>
        <w:tabs>
          <w:tab w:val="left" w:pos="1680"/>
          <w:tab w:val="right" w:leader="dot" w:pos="8779"/>
        </w:tabs>
        <w:ind w:left="696"/>
        <w:rPr>
          <w:rFonts w:asciiTheme="minorHAnsi" w:eastAsiaTheme="minorEastAsia" w:hAnsiTheme="minorHAnsi" w:cstheme="minorBidi"/>
          <w:noProof/>
          <w:sz w:val="21"/>
          <w:szCs w:val="22"/>
        </w:rPr>
      </w:pPr>
      <w:hyperlink w:anchor="_Toc449098757" w:history="1">
        <w:r w:rsidRPr="00D27E06">
          <w:rPr>
            <w:rStyle w:val="afb"/>
            <w:noProof/>
          </w:rPr>
          <w:t>5.2.3</w:t>
        </w:r>
        <w:r>
          <w:rPr>
            <w:rFonts w:asciiTheme="minorHAnsi" w:eastAsiaTheme="minorEastAsia" w:hAnsiTheme="minorHAnsi" w:cstheme="minorBidi"/>
            <w:noProof/>
            <w:sz w:val="21"/>
            <w:szCs w:val="22"/>
          </w:rPr>
          <w:tab/>
        </w:r>
        <w:r w:rsidRPr="00D27E06">
          <w:rPr>
            <w:rStyle w:val="afb"/>
            <w:rFonts w:hint="eastAsia"/>
            <w:noProof/>
          </w:rPr>
          <w:t>实验结果及分析</w:t>
        </w:r>
        <w:r>
          <w:rPr>
            <w:noProof/>
            <w:webHidden/>
          </w:rPr>
          <w:tab/>
        </w:r>
        <w:r>
          <w:rPr>
            <w:noProof/>
            <w:webHidden/>
          </w:rPr>
          <w:fldChar w:fldCharType="begin"/>
        </w:r>
        <w:r>
          <w:rPr>
            <w:noProof/>
            <w:webHidden/>
          </w:rPr>
          <w:instrText xml:space="preserve"> PAGEREF _Toc449098757 \h </w:instrText>
        </w:r>
        <w:r>
          <w:rPr>
            <w:noProof/>
            <w:webHidden/>
          </w:rPr>
        </w:r>
        <w:r>
          <w:rPr>
            <w:noProof/>
            <w:webHidden/>
          </w:rPr>
          <w:fldChar w:fldCharType="separate"/>
        </w:r>
        <w:r w:rsidR="00CC1D68">
          <w:rPr>
            <w:noProof/>
            <w:webHidden/>
          </w:rPr>
          <w:t>45</w:t>
        </w:r>
        <w:r>
          <w:rPr>
            <w:noProof/>
            <w:webHidden/>
          </w:rPr>
          <w:fldChar w:fldCharType="end"/>
        </w:r>
      </w:hyperlink>
    </w:p>
    <w:p w:rsidR="00106016" w:rsidRDefault="00106016" w:rsidP="00B515DB">
      <w:pPr>
        <w:pStyle w:val="26"/>
        <w:tabs>
          <w:tab w:val="left" w:pos="1260"/>
          <w:tab w:val="right" w:leader="dot" w:pos="8779"/>
        </w:tabs>
        <w:ind w:left="348"/>
        <w:rPr>
          <w:rFonts w:asciiTheme="minorHAnsi" w:eastAsiaTheme="minorEastAsia" w:hAnsiTheme="minorHAnsi" w:cstheme="minorBidi"/>
          <w:noProof/>
          <w:sz w:val="21"/>
          <w:szCs w:val="22"/>
        </w:rPr>
      </w:pPr>
      <w:hyperlink w:anchor="_Toc449098758" w:history="1">
        <w:r w:rsidRPr="00D27E06">
          <w:rPr>
            <w:rStyle w:val="afb"/>
            <w:b/>
            <w:noProof/>
          </w:rPr>
          <w:t>5.3</w:t>
        </w:r>
        <w:r>
          <w:rPr>
            <w:rFonts w:asciiTheme="minorHAnsi" w:eastAsiaTheme="minorEastAsia" w:hAnsiTheme="minorHAnsi" w:cstheme="minorBidi"/>
            <w:noProof/>
            <w:sz w:val="21"/>
            <w:szCs w:val="22"/>
          </w:rPr>
          <w:tab/>
        </w:r>
        <w:r w:rsidRPr="00D27E06">
          <w:rPr>
            <w:rStyle w:val="afb"/>
            <w:rFonts w:hint="eastAsia"/>
            <w:noProof/>
          </w:rPr>
          <w:t>本章小结</w:t>
        </w:r>
        <w:r>
          <w:rPr>
            <w:noProof/>
            <w:webHidden/>
          </w:rPr>
          <w:tab/>
        </w:r>
        <w:r>
          <w:rPr>
            <w:noProof/>
            <w:webHidden/>
          </w:rPr>
          <w:fldChar w:fldCharType="begin"/>
        </w:r>
        <w:r>
          <w:rPr>
            <w:noProof/>
            <w:webHidden/>
          </w:rPr>
          <w:instrText xml:space="preserve"> PAGEREF _Toc449098758 \h </w:instrText>
        </w:r>
        <w:r>
          <w:rPr>
            <w:noProof/>
            <w:webHidden/>
          </w:rPr>
        </w:r>
        <w:r>
          <w:rPr>
            <w:noProof/>
            <w:webHidden/>
          </w:rPr>
          <w:fldChar w:fldCharType="separate"/>
        </w:r>
        <w:r w:rsidR="00CC1D68">
          <w:rPr>
            <w:noProof/>
            <w:webHidden/>
          </w:rPr>
          <w:t>45</w:t>
        </w:r>
        <w:r>
          <w:rPr>
            <w:noProof/>
            <w:webHidden/>
          </w:rPr>
          <w:fldChar w:fldCharType="end"/>
        </w:r>
      </w:hyperlink>
    </w:p>
    <w:p w:rsidR="00106016" w:rsidRDefault="00106016">
      <w:pPr>
        <w:pStyle w:val="15"/>
        <w:tabs>
          <w:tab w:val="left" w:pos="420"/>
          <w:tab w:val="right" w:leader="dot" w:pos="8779"/>
        </w:tabs>
        <w:rPr>
          <w:rFonts w:asciiTheme="minorHAnsi" w:eastAsiaTheme="minorEastAsia" w:hAnsiTheme="minorHAnsi" w:cstheme="minorBidi"/>
          <w:noProof/>
          <w:sz w:val="21"/>
          <w:szCs w:val="22"/>
        </w:rPr>
      </w:pPr>
      <w:hyperlink w:anchor="_Toc449098759" w:history="1">
        <w:r w:rsidRPr="00D27E06">
          <w:rPr>
            <w:rStyle w:val="afb"/>
            <w:b/>
            <w:noProof/>
          </w:rPr>
          <w:t>6</w:t>
        </w:r>
        <w:r>
          <w:rPr>
            <w:rFonts w:asciiTheme="minorHAnsi" w:eastAsiaTheme="minorEastAsia" w:hAnsiTheme="minorHAnsi" w:cstheme="minorBidi"/>
            <w:noProof/>
            <w:sz w:val="21"/>
            <w:szCs w:val="22"/>
          </w:rPr>
          <w:tab/>
        </w:r>
        <w:r w:rsidRPr="00D27E06">
          <w:rPr>
            <w:rStyle w:val="afb"/>
            <w:rFonts w:hint="eastAsia"/>
            <w:noProof/>
          </w:rPr>
          <w:t>总结和展望</w:t>
        </w:r>
        <w:r>
          <w:rPr>
            <w:noProof/>
            <w:webHidden/>
          </w:rPr>
          <w:tab/>
        </w:r>
        <w:r>
          <w:rPr>
            <w:noProof/>
            <w:webHidden/>
          </w:rPr>
          <w:fldChar w:fldCharType="begin"/>
        </w:r>
        <w:r>
          <w:rPr>
            <w:noProof/>
            <w:webHidden/>
          </w:rPr>
          <w:instrText xml:space="preserve"> PAGEREF _Toc449098759 \h </w:instrText>
        </w:r>
        <w:r>
          <w:rPr>
            <w:noProof/>
            <w:webHidden/>
          </w:rPr>
        </w:r>
        <w:r>
          <w:rPr>
            <w:noProof/>
            <w:webHidden/>
          </w:rPr>
          <w:fldChar w:fldCharType="separate"/>
        </w:r>
        <w:r w:rsidR="00CC1D68">
          <w:rPr>
            <w:noProof/>
            <w:webHidden/>
          </w:rPr>
          <w:t>46</w:t>
        </w:r>
        <w:r>
          <w:rPr>
            <w:noProof/>
            <w:webHidden/>
          </w:rPr>
          <w:fldChar w:fldCharType="end"/>
        </w:r>
      </w:hyperlink>
    </w:p>
    <w:p w:rsidR="00106016" w:rsidRDefault="00106016">
      <w:pPr>
        <w:pStyle w:val="15"/>
        <w:tabs>
          <w:tab w:val="right" w:leader="dot" w:pos="8779"/>
        </w:tabs>
        <w:rPr>
          <w:rFonts w:asciiTheme="minorHAnsi" w:eastAsiaTheme="minorEastAsia" w:hAnsiTheme="minorHAnsi" w:cstheme="minorBidi"/>
          <w:noProof/>
          <w:sz w:val="21"/>
          <w:szCs w:val="22"/>
        </w:rPr>
      </w:pPr>
      <w:hyperlink w:anchor="_Toc449098760" w:history="1">
        <w:r w:rsidRPr="00D27E06">
          <w:rPr>
            <w:rStyle w:val="afb"/>
            <w:rFonts w:hint="eastAsia"/>
            <w:noProof/>
          </w:rPr>
          <w:t>致谢</w:t>
        </w:r>
        <w:r>
          <w:rPr>
            <w:noProof/>
            <w:webHidden/>
          </w:rPr>
          <w:tab/>
        </w:r>
        <w:r>
          <w:rPr>
            <w:noProof/>
            <w:webHidden/>
          </w:rPr>
          <w:fldChar w:fldCharType="begin"/>
        </w:r>
        <w:r>
          <w:rPr>
            <w:noProof/>
            <w:webHidden/>
          </w:rPr>
          <w:instrText xml:space="preserve"> PAGEREF _Toc449098760 \h </w:instrText>
        </w:r>
        <w:r>
          <w:rPr>
            <w:noProof/>
            <w:webHidden/>
          </w:rPr>
        </w:r>
        <w:r>
          <w:rPr>
            <w:noProof/>
            <w:webHidden/>
          </w:rPr>
          <w:fldChar w:fldCharType="separate"/>
        </w:r>
        <w:r w:rsidR="00CC1D68">
          <w:rPr>
            <w:noProof/>
            <w:webHidden/>
          </w:rPr>
          <w:t>47</w:t>
        </w:r>
        <w:r>
          <w:rPr>
            <w:noProof/>
            <w:webHidden/>
          </w:rPr>
          <w:fldChar w:fldCharType="end"/>
        </w:r>
      </w:hyperlink>
    </w:p>
    <w:p w:rsidR="00106016" w:rsidRDefault="00106016">
      <w:pPr>
        <w:pStyle w:val="15"/>
        <w:tabs>
          <w:tab w:val="right" w:leader="dot" w:pos="8779"/>
        </w:tabs>
        <w:rPr>
          <w:rFonts w:asciiTheme="minorHAnsi" w:eastAsiaTheme="minorEastAsia" w:hAnsiTheme="minorHAnsi" w:cstheme="minorBidi"/>
          <w:noProof/>
          <w:sz w:val="21"/>
          <w:szCs w:val="22"/>
        </w:rPr>
      </w:pPr>
      <w:hyperlink w:anchor="_Toc449098761" w:history="1">
        <w:r w:rsidRPr="00D27E06">
          <w:rPr>
            <w:rStyle w:val="afb"/>
            <w:rFonts w:hint="eastAsia"/>
            <w:noProof/>
          </w:rPr>
          <w:t>参考文献</w:t>
        </w:r>
        <w:r>
          <w:rPr>
            <w:noProof/>
            <w:webHidden/>
          </w:rPr>
          <w:tab/>
        </w:r>
        <w:r>
          <w:rPr>
            <w:noProof/>
            <w:webHidden/>
          </w:rPr>
          <w:fldChar w:fldCharType="begin"/>
        </w:r>
        <w:r>
          <w:rPr>
            <w:noProof/>
            <w:webHidden/>
          </w:rPr>
          <w:instrText xml:space="preserve"> PAGEREF _Toc449098761 \h </w:instrText>
        </w:r>
        <w:r>
          <w:rPr>
            <w:noProof/>
            <w:webHidden/>
          </w:rPr>
        </w:r>
        <w:r>
          <w:rPr>
            <w:noProof/>
            <w:webHidden/>
          </w:rPr>
          <w:fldChar w:fldCharType="separate"/>
        </w:r>
        <w:r w:rsidR="00CC1D68">
          <w:rPr>
            <w:noProof/>
            <w:webHidden/>
          </w:rPr>
          <w:t>48</w:t>
        </w:r>
        <w:r>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9098698"/>
      <w:r w:rsidRPr="00563709">
        <w:rPr>
          <w:rFonts w:hint="eastAsia"/>
        </w:rPr>
        <w:lastRenderedPageBreak/>
        <w:t>绪论</w:t>
      </w:r>
      <w:bookmarkEnd w:id="5"/>
    </w:p>
    <w:p w:rsidR="00E77FC0" w:rsidRDefault="00E77FC0" w:rsidP="00E77FC0">
      <w:pPr>
        <w:pStyle w:val="21"/>
        <w:spacing w:before="71" w:after="71"/>
      </w:pPr>
      <w:bookmarkStart w:id="6" w:name="_Toc449098699"/>
      <w:r>
        <w:rPr>
          <w:rFonts w:hint="eastAsia"/>
        </w:rPr>
        <w:t>问题研究背景</w:t>
      </w:r>
      <w:r w:rsidR="00181A8F">
        <w:rPr>
          <w:rFonts w:hint="eastAsia"/>
        </w:rPr>
        <w:t>与意义</w:t>
      </w:r>
      <w:bookmarkEnd w:id="6"/>
    </w:p>
    <w:p w:rsidR="00D56241" w:rsidRDefault="00D56241" w:rsidP="00B515DB">
      <w:pPr>
        <w:pStyle w:val="a3"/>
        <w:ind w:firstLine="34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B515DB">
      <w:pPr>
        <w:pStyle w:val="a3"/>
        <w:ind w:firstLine="34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B515DB">
      <w:pPr>
        <w:pStyle w:val="a3"/>
        <w:ind w:firstLine="34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B515DB">
      <w:pPr>
        <w:pStyle w:val="a3"/>
        <w:ind w:firstLine="34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B515DB">
      <w:pPr>
        <w:pStyle w:val="a3"/>
        <w:ind w:firstLine="34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B515DB">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886598" r:id="rId13"/>
        </w:object>
      </w:r>
    </w:p>
    <w:p w:rsidR="00D56241" w:rsidRDefault="00D56241" w:rsidP="00B515DB">
      <w:pPr>
        <w:pStyle w:val="a3"/>
        <w:ind w:firstLine="34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B515DB">
      <w:pPr>
        <w:pStyle w:val="a3"/>
        <w:tabs>
          <w:tab w:val="clear" w:pos="357"/>
        </w:tabs>
        <w:ind w:firstLine="34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3C31C0">
      <w:pPr>
        <w:pStyle w:val="21"/>
        <w:spacing w:before="71" w:after="71"/>
      </w:pPr>
      <w:bookmarkStart w:id="7" w:name="_Toc449098700"/>
      <w:r>
        <w:rPr>
          <w:rFonts w:hint="eastAsia"/>
        </w:rPr>
        <w:lastRenderedPageBreak/>
        <w:t>研究现状</w:t>
      </w:r>
      <w:r w:rsidR="009A56B3">
        <w:rPr>
          <w:rFonts w:hint="eastAsia"/>
        </w:rPr>
        <w:t>（注意需要有关键边的研究现状）</w:t>
      </w:r>
      <w:bookmarkEnd w:id="7"/>
    </w:p>
    <w:p w:rsidR="003C31C0" w:rsidRDefault="003C31C0" w:rsidP="00B515DB">
      <w:pPr>
        <w:pStyle w:val="a3"/>
        <w:ind w:firstLine="34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B515DB">
      <w:pPr>
        <w:pStyle w:val="a3"/>
        <w:ind w:firstLine="34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B515DB">
      <w:pPr>
        <w:pStyle w:val="a3"/>
        <w:ind w:firstLine="34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B515DB">
      <w:pPr>
        <w:pStyle w:val="a3"/>
        <w:ind w:firstLine="34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B515DB">
      <w:pPr>
        <w:pStyle w:val="a3"/>
        <w:ind w:firstLine="34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B515DB">
      <w:pPr>
        <w:pStyle w:val="a3"/>
        <w:ind w:firstLine="34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B515DB">
      <w:pPr>
        <w:pStyle w:val="a3"/>
        <w:ind w:firstLine="34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w:t>
      </w:r>
      <w:r>
        <w:rPr>
          <w:rFonts w:hint="eastAsia"/>
        </w:rPr>
        <w:lastRenderedPageBreak/>
        <w:t>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B515DB">
      <w:pPr>
        <w:pStyle w:val="a3"/>
        <w:ind w:firstLine="34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9098701"/>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B515DB">
      <w:pPr>
        <w:pStyle w:val="a3"/>
        <w:ind w:firstLine="34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B515DB">
      <w:pPr>
        <w:pStyle w:val="a3"/>
        <w:ind w:firstLine="34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B515DB">
      <w:pPr>
        <w:pStyle w:val="a3"/>
        <w:ind w:firstLine="34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B515DB">
      <w:pPr>
        <w:pStyle w:val="a3"/>
        <w:ind w:firstLine="34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B515DB">
      <w:pPr>
        <w:pStyle w:val="a3"/>
        <w:ind w:firstLine="34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B515DB">
      <w:pPr>
        <w:pStyle w:val="a3"/>
        <w:ind w:firstLine="348"/>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B515DB">
      <w:pPr>
        <w:pStyle w:val="a3"/>
        <w:ind w:firstLine="34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B515DB">
      <w:pPr>
        <w:pStyle w:val="a3"/>
        <w:ind w:firstLine="34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9098702"/>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B515DB">
      <w:pPr>
        <w:pStyle w:val="a3"/>
        <w:ind w:firstLine="348"/>
      </w:pPr>
      <w:r>
        <w:rPr>
          <w:rFonts w:hint="eastAsia"/>
        </w:rPr>
        <w:t>本文一共有多少章，分别是什么。</w:t>
      </w:r>
    </w:p>
    <w:p w:rsidR="00F14606" w:rsidRDefault="00F14606" w:rsidP="00B515DB">
      <w:pPr>
        <w:pStyle w:val="a3"/>
        <w:ind w:firstLine="348"/>
      </w:pPr>
    </w:p>
    <w:p w:rsidR="00F14606" w:rsidRPr="009F41E5" w:rsidRDefault="00E62BC3" w:rsidP="00B515DB">
      <w:pPr>
        <w:pStyle w:val="a3"/>
        <w:ind w:firstLine="349"/>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B515DB">
      <w:pPr>
        <w:pStyle w:val="a3"/>
        <w:ind w:firstLine="348"/>
      </w:pPr>
    </w:p>
    <w:p w:rsidR="00E77FC0" w:rsidRDefault="0039541B" w:rsidP="00E77FC0">
      <w:pPr>
        <w:pStyle w:val="1"/>
      </w:pPr>
      <w:bookmarkStart w:id="10" w:name="_Toc449098703"/>
      <w:r>
        <w:rPr>
          <w:rFonts w:hint="eastAsia"/>
        </w:rPr>
        <w:t>不确定图及</w:t>
      </w:r>
      <w:r w:rsidR="005D2F41">
        <w:rPr>
          <w:rFonts w:hint="eastAsia"/>
        </w:rPr>
        <w:t>关键边相关</w:t>
      </w:r>
      <w:r w:rsidR="007265FE">
        <w:rPr>
          <w:rFonts w:hint="eastAsia"/>
        </w:rPr>
        <w:t>理论</w:t>
      </w:r>
      <w:bookmarkEnd w:id="10"/>
    </w:p>
    <w:p w:rsidR="00895E71" w:rsidRDefault="00895E71" w:rsidP="00B515DB">
      <w:pPr>
        <w:pStyle w:val="a3"/>
        <w:ind w:firstLine="348"/>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9098704"/>
      <w:r>
        <w:rPr>
          <w:rFonts w:hint="eastAsia"/>
        </w:rPr>
        <w:t>最大流</w:t>
      </w:r>
      <w:r w:rsidR="00CB39C4">
        <w:rPr>
          <w:rFonts w:hint="eastAsia"/>
        </w:rPr>
        <w:t>问题</w:t>
      </w:r>
      <w:bookmarkEnd w:id="11"/>
    </w:p>
    <w:p w:rsidR="0028505A" w:rsidRDefault="0028505A" w:rsidP="0028505A">
      <w:pPr>
        <w:pStyle w:val="31"/>
      </w:pPr>
      <w:bookmarkStart w:id="12" w:name="_Toc449098705"/>
      <w:r>
        <w:rPr>
          <w:rFonts w:hint="eastAsia"/>
        </w:rPr>
        <w:t>基本概念和相关定义</w:t>
      </w:r>
      <w:bookmarkEnd w:id="12"/>
    </w:p>
    <w:p w:rsidR="007559C6" w:rsidRDefault="00DD6116" w:rsidP="00B515DB">
      <w:pPr>
        <w:pStyle w:val="a3"/>
        <w:ind w:firstLine="34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B515DB">
      <w:pPr>
        <w:pStyle w:val="a3"/>
        <w:ind w:firstLine="349"/>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B515DB">
      <w:pPr>
        <w:pStyle w:val="a3"/>
        <w:ind w:firstLine="349"/>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90696A">
      <w:pPr>
        <w:ind w:firstLine="420"/>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90696A">
      <w:pPr>
        <w:ind w:firstLine="420"/>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886599"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886600" r:id="rId17"/>
        </w:object>
      </w:r>
    </w:p>
    <w:p w:rsidR="00694187" w:rsidRDefault="003B0242" w:rsidP="00177AA0">
      <w:pPr>
        <w:jc w:val="center"/>
      </w:pPr>
      <w:r>
        <w:rPr>
          <w:rFonts w:hint="eastAsia"/>
        </w:rPr>
        <w:t>（</w:t>
      </w:r>
      <w:r w:rsidR="00177AA0" w:rsidRPr="00EF2338">
        <w:rPr>
          <w:rFonts w:hint="eastAsia"/>
        </w:rPr>
        <w:t>a</w:t>
      </w:r>
      <w:r>
        <w:rPr>
          <w:rFonts w:hint="eastAsia"/>
        </w:rPr>
        <w:t>）</w:t>
      </w:r>
      <w:r w:rsidR="00177AA0">
        <w:rPr>
          <w:rFonts w:hint="eastAsia"/>
        </w:rPr>
        <w:t>流网络</w:t>
      </w:r>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9098706"/>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rPr>
            </w:pPr>
            <w:r w:rsidRPr="00744973">
              <w:rPr>
                <w:rFonts w:ascii="宋体" w:hAnsi="宋体" w:hint="eastAsia"/>
              </w:rPr>
              <w:t>输入：</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4B209A">
            <w:pPr>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D7B39">
            <w:pPr>
              <w:tabs>
                <w:tab w:val="left" w:pos="1200"/>
              </w:tabs>
              <w:spacing w:beforeLines="20" w:before="57" w:afterLines="20" w:after="57"/>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D7B39">
            <w:pPr>
              <w:tabs>
                <w:tab w:val="left" w:pos="1200"/>
              </w:tabs>
              <w:spacing w:beforeLines="20" w:before="57" w:afterLines="20" w:after="57"/>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D7B39">
            <w:pPr>
              <w:tabs>
                <w:tab w:val="left" w:pos="1200"/>
              </w:tabs>
              <w:spacing w:beforeLines="20" w:before="57" w:afterLines="20" w:after="57"/>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D7B39">
            <w:pPr>
              <w:tabs>
                <w:tab w:val="left" w:pos="1200"/>
              </w:tabs>
              <w:spacing w:beforeLines="20" w:before="57" w:afterLines="20" w:after="57"/>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D7B39">
            <w:pPr>
              <w:tabs>
                <w:tab w:val="left" w:pos="1200"/>
              </w:tabs>
              <w:spacing w:beforeLines="20" w:before="57" w:afterLines="20" w:after="57"/>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D7B39">
            <w:pPr>
              <w:tabs>
                <w:tab w:val="left" w:pos="1200"/>
              </w:tabs>
              <w:spacing w:beforeLines="20" w:before="57" w:afterLines="20" w:after="57"/>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3D7B39">
            <w:pPr>
              <w:tabs>
                <w:tab w:val="left" w:pos="1200"/>
              </w:tabs>
              <w:spacing w:beforeLines="20" w:before="57" w:afterLines="20" w:after="57"/>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对于给定的流网络</w:t>
      </w:r>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r w:rsidRPr="0024178A">
        <w:rPr>
          <w:i/>
        </w:rPr>
        <w:t>’</w:t>
      </w:r>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r w:rsidRPr="00510F29">
        <w:rPr>
          <w:i/>
        </w:rPr>
        <w:t>’</w:t>
      </w:r>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886601"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3D7B39">
      <w:pPr>
        <w:ind w:firstLine="420"/>
      </w:pPr>
      <w:r w:rsidRPr="00A012B0">
        <w:rPr>
          <w:rFonts w:hint="eastAsia"/>
          <w:b/>
        </w:rPr>
        <w:lastRenderedPageBreak/>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commentRangeStart w:id="18"/>
      <w:r w:rsidRPr="004666C5">
        <w:rPr>
          <w:rFonts w:hint="eastAsia"/>
          <w:i/>
        </w:rPr>
        <w:t>S</w:t>
      </w:r>
      <w:r>
        <w:rPr>
          <w:rFonts w:hint="eastAsia"/>
        </w:rPr>
        <w:t xml:space="preserve">, </w:t>
      </w:r>
      <w:r w:rsidRPr="004666C5">
        <w:rPr>
          <w:rFonts w:hint="eastAsia"/>
          <w:i/>
        </w:rPr>
        <w:t>T</w:t>
      </w:r>
      <w:r w:rsidR="003B0242">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rPr>
            </w:pPr>
            <w:r w:rsidRPr="00330CFD">
              <w:rPr>
                <w:rFonts w:ascii="宋体" w:hAnsi="宋体" w:hint="eastAsia"/>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4B209A">
            <w:pPr>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3D7B39">
            <w:pPr>
              <w:tabs>
                <w:tab w:val="left" w:pos="1200"/>
              </w:tabs>
              <w:spacing w:beforeLines="20" w:before="57" w:afterLines="20" w:after="57"/>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3D7B39">
            <w:pPr>
              <w:tabs>
                <w:tab w:val="left" w:pos="1200"/>
              </w:tabs>
              <w:spacing w:beforeLines="20" w:before="57" w:afterLines="20" w:after="57"/>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3D7B39">
            <w:pPr>
              <w:tabs>
                <w:tab w:val="left" w:pos="1200"/>
              </w:tabs>
              <w:spacing w:beforeLines="20" w:before="57" w:afterLines="20" w:after="57"/>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3D7B39">
            <w:pPr>
              <w:tabs>
                <w:tab w:val="left" w:pos="1200"/>
              </w:tabs>
              <w:spacing w:beforeLines="20" w:before="57" w:afterLines="20" w:after="57"/>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3D7B39">
            <w:pPr>
              <w:tabs>
                <w:tab w:val="left" w:pos="1200"/>
              </w:tabs>
              <w:spacing w:beforeLines="20" w:before="57" w:afterLines="20" w:after="57"/>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3D7B39">
            <w:pPr>
              <w:tabs>
                <w:tab w:val="left" w:pos="1200"/>
              </w:tabs>
              <w:spacing w:beforeLines="20" w:before="57" w:afterLines="20" w:after="57"/>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3D7B39">
            <w:pPr>
              <w:tabs>
                <w:tab w:val="left" w:pos="1200"/>
              </w:tabs>
              <w:spacing w:beforeLines="20" w:before="57" w:afterLines="20" w:after="57"/>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3D7B39">
            <w:pPr>
              <w:tabs>
                <w:tab w:val="left" w:pos="1200"/>
              </w:tabs>
              <w:spacing w:beforeLines="20" w:before="57" w:afterLines="20" w:after="57"/>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3D7B39">
            <w:pPr>
              <w:tabs>
                <w:tab w:val="left" w:pos="1200"/>
              </w:tabs>
              <w:spacing w:beforeLines="20" w:before="57" w:afterLines="20" w:after="57"/>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3D7B39">
            <w:pPr>
              <w:tabs>
                <w:tab w:val="left" w:pos="1200"/>
              </w:tabs>
              <w:spacing w:beforeLines="20" w:before="57" w:afterLines="20" w:after="57"/>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B515DB">
      <w:pPr>
        <w:pStyle w:val="a3"/>
        <w:ind w:firstLine="348"/>
      </w:pPr>
    </w:p>
    <w:p w:rsidR="00E77FC0" w:rsidRDefault="009A56B3" w:rsidP="00E77FC0">
      <w:pPr>
        <w:pStyle w:val="21"/>
        <w:spacing w:before="71" w:after="71"/>
      </w:pPr>
      <w:bookmarkStart w:id="23" w:name="_Toc449098707"/>
      <w:r>
        <w:rPr>
          <w:rFonts w:hint="eastAsia"/>
        </w:rPr>
        <w:t>随机流</w:t>
      </w:r>
      <w:r w:rsidR="00E77FC0">
        <w:rPr>
          <w:rFonts w:hint="eastAsia"/>
        </w:rPr>
        <w:t>网络可靠性</w:t>
      </w:r>
      <w:r w:rsidR="00EE56F3">
        <w:rPr>
          <w:rFonts w:hint="eastAsia"/>
        </w:rPr>
        <w:t>相关问题</w:t>
      </w:r>
      <w:bookmarkEnd w:id="23"/>
    </w:p>
    <w:p w:rsidR="00E77FC0" w:rsidRDefault="00E77FC0" w:rsidP="00E77FC0">
      <w:pPr>
        <w:pStyle w:val="31"/>
      </w:pPr>
      <w:bookmarkStart w:id="24" w:name="_Toc449098708"/>
      <w:r>
        <w:rPr>
          <w:rFonts w:hint="eastAsia"/>
        </w:rPr>
        <w:t>基本概念和相关</w:t>
      </w:r>
      <w:commentRangeStart w:id="25"/>
      <w:r>
        <w:rPr>
          <w:rFonts w:hint="eastAsia"/>
        </w:rPr>
        <w:t>定义</w:t>
      </w:r>
      <w:commentRangeEnd w:id="25"/>
      <w:r w:rsidR="00D6135C">
        <w:rPr>
          <w:rStyle w:val="afffb"/>
        </w:rPr>
        <w:commentReference w:id="25"/>
      </w:r>
      <w:bookmarkEnd w:id="24"/>
    </w:p>
    <w:p w:rsidR="0074616C" w:rsidRDefault="00842F8F" w:rsidP="00B515DB">
      <w:pPr>
        <w:pStyle w:val="a3"/>
        <w:ind w:firstLine="348"/>
      </w:pPr>
      <w:r>
        <w:rPr>
          <w:rFonts w:hint="eastAsia"/>
        </w:rPr>
        <w:t>网络的可靠度是网络性能的一个重要指标可靠性分析一直是各研究者研究的热点问题</w:t>
      </w:r>
      <w:commentRangeStart w:id="26"/>
      <w:r>
        <w:rPr>
          <w:rFonts w:hint="eastAsia"/>
        </w:rPr>
        <w:t>[1-1</w:t>
      </w:r>
      <w:r w:rsidR="006E214C">
        <w:rPr>
          <w:rFonts w:hint="eastAsia"/>
        </w:rPr>
        <w:t>4</w:t>
      </w:r>
      <w:r>
        <w:rPr>
          <w:rFonts w:hint="eastAsia"/>
        </w:rPr>
        <w:t>]</w:t>
      </w:r>
      <w:commentRangeEnd w:id="26"/>
      <w:r w:rsidR="006E214C">
        <w:rPr>
          <w:rStyle w:val="afffb"/>
        </w:rPr>
        <w:commentReference w:id="26"/>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B515DB">
      <w:pPr>
        <w:pStyle w:val="a3"/>
        <w:ind w:firstLine="34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B515DB">
      <w:pPr>
        <w:pStyle w:val="a3"/>
        <w:ind w:firstLine="34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B515DB">
      <w:pPr>
        <w:pStyle w:val="a3"/>
        <w:ind w:firstLine="34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B515DB">
      <w:pPr>
        <w:pStyle w:val="a3"/>
        <w:ind w:firstLine="372"/>
      </w:pPr>
      <w:r>
        <w:rPr>
          <w:noProof/>
        </w:rPr>
        <w:lastRenderedPageBreak/>
        <w:drawing>
          <wp:inline distT="0" distB="0" distL="0" distR="0" wp14:anchorId="4A713936" wp14:editId="74ACABA0">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B515DB">
      <w:pPr>
        <w:pStyle w:val="a3"/>
        <w:ind w:firstLine="372"/>
      </w:pPr>
      <w:r>
        <w:rPr>
          <w:noProof/>
        </w:rPr>
        <w:drawing>
          <wp:inline distT="0" distB="0" distL="0" distR="0" wp14:anchorId="1F40FF41" wp14:editId="1B8D2A45">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B515DB">
      <w:pPr>
        <w:pStyle w:val="a3"/>
        <w:ind w:firstLine="348"/>
      </w:pPr>
    </w:p>
    <w:p w:rsidR="005D67C4" w:rsidRDefault="005D67C4" w:rsidP="00B515DB">
      <w:pPr>
        <w:pStyle w:val="a3"/>
        <w:ind w:firstLine="348"/>
      </w:pPr>
    </w:p>
    <w:p w:rsidR="005D67C4" w:rsidRDefault="005D67C4" w:rsidP="00B515DB">
      <w:pPr>
        <w:pStyle w:val="a3"/>
        <w:ind w:firstLine="348"/>
      </w:pPr>
    </w:p>
    <w:p w:rsidR="005D67C4" w:rsidRPr="0074616C" w:rsidRDefault="005D67C4" w:rsidP="00B515DB">
      <w:pPr>
        <w:pStyle w:val="a3"/>
        <w:ind w:firstLine="348"/>
      </w:pPr>
    </w:p>
    <w:p w:rsidR="00E77FC0" w:rsidRDefault="00E77FC0" w:rsidP="00E77FC0">
      <w:pPr>
        <w:pStyle w:val="31"/>
      </w:pPr>
      <w:bookmarkStart w:id="27" w:name="_Toc449098709"/>
      <w:r>
        <w:rPr>
          <w:rFonts w:hint="eastAsia"/>
        </w:rPr>
        <w:t>常见网络可靠性算法</w:t>
      </w:r>
      <w:bookmarkEnd w:id="27"/>
    </w:p>
    <w:p w:rsidR="0074616C" w:rsidRDefault="0066422A" w:rsidP="00B515DB">
      <w:pPr>
        <w:pStyle w:val="a3"/>
        <w:ind w:firstLine="34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B515DB">
      <w:pPr>
        <w:pStyle w:val="a3"/>
        <w:ind w:firstLine="348"/>
      </w:pPr>
    </w:p>
    <w:p w:rsidR="00823F55" w:rsidRPr="00A82914" w:rsidRDefault="00A82914" w:rsidP="00B515DB">
      <w:pPr>
        <w:pStyle w:val="a3"/>
        <w:ind w:firstLine="372"/>
      </w:pPr>
      <w:r>
        <w:rPr>
          <w:noProof/>
        </w:rPr>
        <w:lastRenderedPageBreak/>
        <w:drawing>
          <wp:inline distT="0" distB="0" distL="0" distR="0" wp14:anchorId="119B61C0" wp14:editId="1101BD92">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B515DB">
      <w:pPr>
        <w:pStyle w:val="a3"/>
        <w:ind w:firstLine="348"/>
      </w:pPr>
    </w:p>
    <w:p w:rsidR="00E77FC0" w:rsidRDefault="00E77FC0" w:rsidP="00E77FC0">
      <w:pPr>
        <w:pStyle w:val="21"/>
        <w:spacing w:before="71" w:after="71"/>
      </w:pPr>
      <w:bookmarkStart w:id="28" w:name="_Toc449098710"/>
      <w:r>
        <w:rPr>
          <w:rFonts w:hint="eastAsia"/>
        </w:rPr>
        <w:t>不确定图数据</w:t>
      </w:r>
      <w:bookmarkEnd w:id="28"/>
    </w:p>
    <w:p w:rsidR="00CF217B" w:rsidRDefault="008B0649" w:rsidP="00B515DB">
      <w:pPr>
        <w:pStyle w:val="a3"/>
        <w:ind w:firstLine="34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bookmarkStart w:id="29" w:name="_Toc449098711"/>
      <w:r>
        <w:rPr>
          <w:rFonts w:hint="eastAsia"/>
        </w:rPr>
        <w:t>不确定图</w:t>
      </w:r>
      <w:r w:rsidR="001308A3">
        <w:rPr>
          <w:rFonts w:hint="eastAsia"/>
        </w:rPr>
        <w:t>及可能世界模型</w:t>
      </w:r>
      <w:bookmarkEnd w:id="29"/>
    </w:p>
    <w:p w:rsidR="001308A3" w:rsidRDefault="001308A3" w:rsidP="00B515DB">
      <w:pPr>
        <w:pStyle w:val="a3"/>
        <w:ind w:firstLine="348"/>
      </w:pPr>
    </w:p>
    <w:p w:rsidR="0097372A" w:rsidRDefault="0097372A" w:rsidP="00B515DB">
      <w:pPr>
        <w:snapToGrid w:val="0"/>
        <w:spacing w:afterLines="50" w:after="142"/>
        <w:ind w:firstLineChars="200" w:firstLine="34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14:anchorId="0AD25412" wp14:editId="41EFFBB3">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626FEC" w:rsidRDefault="00AE56CD" w:rsidP="0097372A">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6CD" w:rsidRPr="0099464F" w:rsidRDefault="00AE56CD" w:rsidP="0097372A">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AE56CD" w:rsidRPr="0099464F" w:rsidRDefault="00AE56CD" w:rsidP="0097372A">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AE56CD" w:rsidRPr="0099464F" w:rsidRDefault="00AE56CD" w:rsidP="0097372A">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AE56CD" w:rsidRPr="00626FEC" w:rsidRDefault="00AE56CD" w:rsidP="0097372A">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AE56CD" w:rsidRPr="0099464F" w:rsidRDefault="00AE56CD" w:rsidP="0097372A">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AE56CD" w:rsidRPr="0099464F" w:rsidRDefault="00AE56CD" w:rsidP="0097372A">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AE56CD" w:rsidRPr="0099464F" w:rsidRDefault="00AE56CD" w:rsidP="0097372A">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AE56CD" w:rsidRPr="0099464F" w:rsidRDefault="00AE56CD" w:rsidP="0097372A">
                        <w:r>
                          <w:rPr>
                            <w:rFonts w:hint="eastAsia"/>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30"/>
      <w:r w:rsidRPr="001B0E61">
        <w:rPr>
          <w:rFonts w:hint="eastAsia"/>
          <w:sz w:val="21"/>
          <w:szCs w:val="21"/>
        </w:rPr>
        <w:t>图</w:t>
      </w:r>
      <w:r w:rsidRPr="001B0E61">
        <w:rPr>
          <w:rFonts w:hint="eastAsia"/>
          <w:sz w:val="21"/>
          <w:szCs w:val="21"/>
        </w:rPr>
        <w:t>2-3</w:t>
      </w:r>
      <w:commentRangeEnd w:id="30"/>
      <w:r w:rsidR="008B0649">
        <w:rPr>
          <w:rStyle w:val="afffb"/>
        </w:rPr>
        <w:commentReference w:id="30"/>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B515DB">
      <w:pPr>
        <w:snapToGrid w:val="0"/>
        <w:spacing w:beforeLines="50" w:before="142"/>
        <w:ind w:firstLineChars="200" w:firstLine="34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B515DB">
      <w:pPr>
        <w:snapToGrid w:val="0"/>
        <w:spacing w:beforeLines="50" w:before="142"/>
        <w:ind w:firstLineChars="200" w:firstLine="348"/>
      </w:pPr>
    </w:p>
    <w:p w:rsidR="00F9502D" w:rsidRDefault="00F9502D" w:rsidP="00B515DB">
      <w:pPr>
        <w:pStyle w:val="a3"/>
        <w:ind w:firstLine="349"/>
      </w:pPr>
      <w:bookmarkStart w:id="31"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B515DB">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886602" r:id="rId23"/>
        </w:object>
      </w:r>
    </w:p>
    <w:p w:rsidR="00F9502D" w:rsidRDefault="00F9502D" w:rsidP="00B515DB">
      <w:pPr>
        <w:pStyle w:val="a3"/>
        <w:ind w:firstLine="34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B515DB">
      <w:pPr>
        <w:pStyle w:val="a3"/>
        <w:ind w:firstLine="349"/>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B515DB">
      <w:pPr>
        <w:pStyle w:val="a3"/>
        <w:ind w:firstLine="349"/>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B515DB">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886603" r:id="rId25"/>
        </w:object>
      </w:r>
    </w:p>
    <w:p w:rsidR="00F9502D" w:rsidRDefault="00F9502D" w:rsidP="00B515DB">
      <w:pPr>
        <w:pStyle w:val="a3"/>
        <w:ind w:firstLine="34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B515DB">
      <w:pPr>
        <w:snapToGrid w:val="0"/>
        <w:spacing w:beforeLines="50" w:before="142"/>
        <w:ind w:firstLineChars="200" w:firstLine="34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1"/>
    </w:p>
    <w:p w:rsidR="0097372A" w:rsidRDefault="0097372A" w:rsidP="00D82E9E">
      <w:pPr>
        <w:ind w:firstLine="372"/>
      </w:pPr>
      <w:r>
        <w:rPr>
          <w:rFonts w:hint="eastAsia"/>
        </w:rPr>
        <w:t>可能世界模型</w:t>
      </w:r>
      <w:commentRangeStart w:id="32"/>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2"/>
      <w:r w:rsidR="00695861">
        <w:rPr>
          <w:rStyle w:val="afffb"/>
        </w:rPr>
        <w:commentReference w:id="32"/>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3"/>
      <w:r w:rsidRPr="005E75F8">
        <w:rPr>
          <w:rFonts w:hint="eastAsia"/>
          <w:sz w:val="21"/>
          <w:szCs w:val="21"/>
        </w:rPr>
        <w:t>及概率</w:t>
      </w:r>
      <w:commentRangeEnd w:id="33"/>
      <w:r w:rsidR="00695861">
        <w:rPr>
          <w:rStyle w:val="afffb"/>
        </w:rPr>
        <w:commentReference w:id="33"/>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1552" behindDoc="0" locked="0" layoutInCell="1" allowOverlap="1" wp14:anchorId="2E97CE9B" wp14:editId="10DDDC37">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2576" behindDoc="0" locked="0" layoutInCell="1" allowOverlap="1" wp14:anchorId="2A55DD88" wp14:editId="3B20830C">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3600" behindDoc="0" locked="0" layoutInCell="1" allowOverlap="1" wp14:anchorId="695038A0" wp14:editId="45994717">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4624" behindDoc="0" locked="0" layoutInCell="1" allowOverlap="1" wp14:anchorId="24490597" wp14:editId="2068293B">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5648" behindDoc="0" locked="0" layoutInCell="1" allowOverlap="1" wp14:anchorId="570278D3" wp14:editId="14E21FEE">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6672" behindDoc="0" locked="0" layoutInCell="1" allowOverlap="1" wp14:anchorId="41EFA8CE" wp14:editId="222BBB4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8720" behindDoc="0" locked="0" layoutInCell="1" allowOverlap="1" wp14:anchorId="02BC87D6" wp14:editId="15B3C595">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7696" behindDoc="0" locked="0" layoutInCell="1" allowOverlap="1" wp14:anchorId="2CAF9862" wp14:editId="6775BB5F">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B515DB">
      <w:pPr>
        <w:pStyle w:val="a3"/>
        <w:ind w:firstLine="34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B515DB">
      <w:pPr>
        <w:pStyle w:val="a3"/>
        <w:ind w:firstLine="348"/>
      </w:pPr>
    </w:p>
    <w:p w:rsidR="001308A3" w:rsidRDefault="001308A3" w:rsidP="001308A3">
      <w:pPr>
        <w:pStyle w:val="31"/>
      </w:pPr>
      <w:bookmarkStart w:id="34" w:name="_Toc449098712"/>
      <w:r>
        <w:rPr>
          <w:rFonts w:hint="eastAsia"/>
        </w:rPr>
        <w:t>不确定图分布可靠性及最可靠最大流分布</w:t>
      </w:r>
      <w:commentRangeStart w:id="35"/>
      <w:r>
        <w:rPr>
          <w:rFonts w:hint="eastAsia"/>
        </w:rPr>
        <w:t>可靠性</w:t>
      </w:r>
      <w:commentRangeEnd w:id="35"/>
      <w:r w:rsidR="004123D0">
        <w:rPr>
          <w:rStyle w:val="afffb"/>
        </w:rPr>
        <w:commentReference w:id="35"/>
      </w:r>
      <w:bookmarkEnd w:id="34"/>
    </w:p>
    <w:p w:rsidR="001308A3" w:rsidRDefault="001308A3" w:rsidP="00B515DB">
      <w:pPr>
        <w:pStyle w:val="a3"/>
        <w:ind w:firstLine="348"/>
        <w:rPr>
          <w:rFonts w:hint="eastAsia"/>
        </w:rPr>
      </w:pPr>
    </w:p>
    <w:p w:rsidR="007E2DA3" w:rsidRDefault="007E2DA3" w:rsidP="00B515DB">
      <w:pPr>
        <w:pStyle w:val="a3"/>
        <w:ind w:firstLine="348"/>
        <w:rPr>
          <w:rFonts w:hint="eastAsia"/>
        </w:rPr>
      </w:pPr>
      <w:r>
        <w:rPr>
          <w:rFonts w:hint="eastAsia"/>
        </w:rPr>
        <w:t>状态划分</w:t>
      </w:r>
      <w:commentRangeStart w:id="36"/>
      <w:r>
        <w:rPr>
          <w:rFonts w:hint="eastAsia"/>
        </w:rPr>
        <w:t>规则</w:t>
      </w:r>
      <w:commentRangeEnd w:id="36"/>
      <w:r>
        <w:rPr>
          <w:rStyle w:val="afffb"/>
        </w:rPr>
        <w:commentReference w:id="36"/>
      </w:r>
    </w:p>
    <w:p w:rsidR="007E2DA3" w:rsidRDefault="007E2DA3" w:rsidP="00B515DB">
      <w:pPr>
        <w:pStyle w:val="a3"/>
        <w:ind w:firstLine="348"/>
        <w:rPr>
          <w:rFonts w:hint="eastAsia"/>
        </w:rPr>
      </w:pPr>
    </w:p>
    <w:p w:rsidR="007E2DA3" w:rsidRDefault="007E2DA3" w:rsidP="00B515DB">
      <w:pPr>
        <w:pStyle w:val="a3"/>
        <w:ind w:firstLine="348"/>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B515DB">
      <w:pPr>
        <w:pStyle w:val="a3"/>
        <w:ind w:firstLine="349"/>
      </w:pPr>
      <w:commentRangeStart w:id="37"/>
      <w:r w:rsidRPr="00E57CCA">
        <w:rPr>
          <w:rFonts w:hint="eastAsia"/>
          <w:b/>
        </w:rPr>
        <w:lastRenderedPageBreak/>
        <w:t>定义</w:t>
      </w:r>
      <w:r>
        <w:rPr>
          <w:rFonts w:hint="eastAsia"/>
          <w:b/>
        </w:rPr>
        <w:t>3</w:t>
      </w:r>
      <w:commentRangeEnd w:id="37"/>
      <w:r>
        <w:rPr>
          <w:rStyle w:val="afffb"/>
        </w:rPr>
        <w:commentReference w:id="37"/>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B515DB">
      <w:pPr>
        <w:pStyle w:val="a3"/>
        <w:ind w:firstLine="372"/>
      </w:pPr>
      <w:r>
        <w:object w:dxaOrig="3527" w:dyaOrig="2217">
          <v:shape id="_x0000_i1031" type="#_x0000_t75" style="width:175.5pt;height:111pt" o:ole="">
            <v:imagedata r:id="rId26" o:title=""/>
          </v:shape>
          <o:OLEObject Type="Embed" ProgID="Visio.Drawing.11" ShapeID="_x0000_i1031" DrawAspect="Content" ObjectID="_1522886604" r:id="rId27"/>
        </w:object>
      </w:r>
      <w:r>
        <w:object w:dxaOrig="3527" w:dyaOrig="2217">
          <v:shape id="_x0000_i1032" type="#_x0000_t75" style="width:175.5pt;height:111pt" o:ole="">
            <v:imagedata r:id="rId28" o:title=""/>
          </v:shape>
          <o:OLEObject Type="Embed" ProgID="Visio.Drawing.11" ShapeID="_x0000_i1032" DrawAspect="Content" ObjectID="_1522886605" r:id="rId29"/>
        </w:object>
      </w:r>
    </w:p>
    <w:p w:rsidR="008F7129" w:rsidRDefault="008F7129" w:rsidP="00B515DB">
      <w:pPr>
        <w:pStyle w:val="a3"/>
        <w:ind w:firstLine="34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B515DB">
      <w:pPr>
        <w:pStyle w:val="a3"/>
        <w:ind w:firstLine="34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B515DB">
      <w:pPr>
        <w:pStyle w:val="a3"/>
        <w:ind w:firstLine="349"/>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B515DB">
      <w:pPr>
        <w:pStyle w:val="a3"/>
        <w:ind w:firstLine="349"/>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B515DB">
      <w:pPr>
        <w:pStyle w:val="a3"/>
        <w:ind w:firstLine="349"/>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B515DB">
      <w:pPr>
        <w:pStyle w:val="a3"/>
        <w:ind w:firstLine="34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B515DB">
      <w:pPr>
        <w:pStyle w:val="a3"/>
        <w:ind w:firstLine="34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B515DB">
      <w:pPr>
        <w:pStyle w:val="a3"/>
        <w:ind w:firstLine="349"/>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B515DB">
      <w:pPr>
        <w:pStyle w:val="a3"/>
        <w:ind w:firstLine="349"/>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B515DB">
      <w:pPr>
        <w:pStyle w:val="a3"/>
        <w:ind w:firstLine="349"/>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B515DB">
      <w:pPr>
        <w:pStyle w:val="a3"/>
        <w:ind w:firstLine="349"/>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B515DB">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886606" r:id="rId31"/>
        </w:object>
      </w:r>
      <w:r>
        <w:object w:dxaOrig="3527" w:dyaOrig="2218">
          <v:shape id="_x0000_i1034" type="#_x0000_t75" style="width:141.5pt;height:89.5pt" o:ole="">
            <v:imagedata r:id="rId32" o:title=""/>
          </v:shape>
          <o:OLEObject Type="Embed" ProgID="Visio.Drawing.11" ShapeID="_x0000_i1034" DrawAspect="Content" ObjectID="_1522886607" r:id="rId33"/>
        </w:object>
      </w:r>
      <w:r>
        <w:object w:dxaOrig="3527" w:dyaOrig="2218">
          <v:shape id="_x0000_i1035" type="#_x0000_t75" style="width:136.5pt;height:85pt" o:ole="">
            <v:imagedata r:id="rId34" o:title=""/>
          </v:shape>
          <o:OLEObject Type="Embed" ProgID="Visio.Drawing.11" ShapeID="_x0000_i1035" DrawAspect="Content" ObjectID="_1522886608" r:id="rId35"/>
        </w:object>
      </w:r>
    </w:p>
    <w:p w:rsidR="008F7129" w:rsidRPr="004735C7" w:rsidRDefault="008F7129" w:rsidP="00B515DB">
      <w:pPr>
        <w:pStyle w:val="a3"/>
        <w:ind w:firstLine="34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r>
        <w:rPr>
          <w:rFonts w:hint="eastAsia"/>
        </w:rPr>
        <w:t>可能世界模型</w:t>
      </w: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8F7129">
      <w:r>
        <w:rPr>
          <w:rFonts w:hint="eastAsia"/>
        </w:rPr>
        <w:t>不确定图的流分布及其可靠性</w:t>
      </w:r>
    </w:p>
    <w:p w:rsidR="008F7129" w:rsidRDefault="008F7129" w:rsidP="00B515DB">
      <w:pPr>
        <w:pStyle w:val="a3"/>
        <w:ind w:firstLine="349"/>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B515DB">
      <w:pPr>
        <w:pStyle w:val="a3"/>
        <w:ind w:firstLine="349"/>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B515DB">
      <w:pPr>
        <w:pStyle w:val="a3"/>
        <w:ind w:firstLine="349"/>
        <w:rPr>
          <w:b/>
        </w:rPr>
      </w:pPr>
    </w:p>
    <w:p w:rsidR="008F7129" w:rsidRDefault="008F7129" w:rsidP="00B515DB">
      <w:pPr>
        <w:pStyle w:val="a3"/>
        <w:ind w:firstLine="372"/>
      </w:pPr>
      <w:r>
        <w:object w:dxaOrig="3528" w:dyaOrig="2218">
          <v:shape id="_x0000_i1036" type="#_x0000_t75" style="width:175.5pt;height:111pt" o:ole="">
            <v:imagedata r:id="rId36" o:title=""/>
          </v:shape>
          <o:OLEObject Type="Embed" ProgID="Visio.Drawing.11" ShapeID="_x0000_i1036" DrawAspect="Content" ObjectID="_1522886609"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886610" r:id="rId39"/>
        </w:object>
      </w:r>
    </w:p>
    <w:p w:rsidR="008F7129" w:rsidRDefault="008F7129" w:rsidP="00B515DB">
      <w:pPr>
        <w:pStyle w:val="a3"/>
        <w:ind w:firstLine="34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B515DB">
      <w:pPr>
        <w:pStyle w:val="a3"/>
        <w:ind w:firstLine="349"/>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B515DB">
      <w:pPr>
        <w:pStyle w:val="a3"/>
        <w:ind w:firstLine="349"/>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38"/>
      <w:r w:rsidR="004F213A">
        <w:rPr>
          <w:rFonts w:hint="eastAsia"/>
        </w:rPr>
        <w:t>分布的算法</w:t>
      </w:r>
      <w:commentRangeEnd w:id="38"/>
      <w:r w:rsidR="00772B3F">
        <w:rPr>
          <w:rStyle w:val="afffb"/>
        </w:rPr>
        <w:commentReference w:id="38"/>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bookmarkStart w:id="39" w:name="_Toc449098713"/>
      <w:r>
        <w:rPr>
          <w:rFonts w:hint="eastAsia"/>
        </w:rPr>
        <w:t>不确定图容量可靠</w:t>
      </w:r>
      <w:bookmarkEnd w:id="39"/>
    </w:p>
    <w:p w:rsidR="004B0D64" w:rsidRDefault="004B0D64" w:rsidP="00B515DB">
      <w:pPr>
        <w:pStyle w:val="a3"/>
        <w:ind w:firstLine="348"/>
      </w:pPr>
    </w:p>
    <w:p w:rsidR="00CF217B" w:rsidRDefault="0004040E" w:rsidP="00B515DB">
      <w:pPr>
        <w:pStyle w:val="a3"/>
        <w:ind w:firstLine="34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40"/>
      <w:r w:rsidR="00362135">
        <w:rPr>
          <w:rFonts w:hint="eastAsia"/>
        </w:rPr>
        <w:t>性</w:t>
      </w:r>
      <w:commentRangeEnd w:id="40"/>
      <w:r w:rsidR="00A513D3">
        <w:rPr>
          <w:rStyle w:val="afffb"/>
        </w:rPr>
        <w:commentReference w:id="40"/>
      </w:r>
      <w:r w:rsidR="00D6135C">
        <w:rPr>
          <w:rFonts w:hint="eastAsia"/>
        </w:rPr>
        <w:t>。给定一个不确定图</w:t>
      </w:r>
      <w:r w:rsidR="00D0350E" w:rsidRPr="003E6062">
        <w:t>G</w:t>
      </w:r>
    </w:p>
    <w:p w:rsidR="00CF217B" w:rsidRPr="00B0148C" w:rsidRDefault="00CF217B" w:rsidP="00B515DB">
      <w:pPr>
        <w:pStyle w:val="a3"/>
        <w:ind w:firstLine="348"/>
      </w:pPr>
    </w:p>
    <w:p w:rsidR="0074616C" w:rsidRPr="0074616C" w:rsidRDefault="0074616C" w:rsidP="00B515DB">
      <w:pPr>
        <w:pStyle w:val="a3"/>
        <w:ind w:firstLine="348"/>
      </w:pPr>
    </w:p>
    <w:p w:rsidR="002A3CE1" w:rsidRDefault="0078702D" w:rsidP="00B515DB">
      <w:pPr>
        <w:pStyle w:val="a3"/>
        <w:ind w:firstLine="348"/>
      </w:pPr>
      <w:commentRangeStart w:id="41"/>
      <w:r>
        <w:rPr>
          <w:rFonts w:hint="eastAsia"/>
        </w:rPr>
        <w:t>实例</w:t>
      </w:r>
      <w:r>
        <w:rPr>
          <w:rFonts w:hint="eastAsia"/>
        </w:rPr>
        <w:t>2-11</w:t>
      </w:r>
      <w:commentRangeEnd w:id="41"/>
      <w:r w:rsidR="007A3219">
        <w:rPr>
          <w:rStyle w:val="afffb"/>
        </w:rPr>
        <w:commentReference w:id="41"/>
      </w:r>
    </w:p>
    <w:p w:rsidR="00792B02" w:rsidRPr="00BA6BCF" w:rsidRDefault="00792B02" w:rsidP="00B515DB">
      <w:pPr>
        <w:pStyle w:val="a3"/>
        <w:ind w:firstLine="348"/>
      </w:pPr>
    </w:p>
    <w:p w:rsidR="00CB6398" w:rsidRPr="00CB6398" w:rsidRDefault="00CB6398" w:rsidP="00B515DB">
      <w:pPr>
        <w:pStyle w:val="a3"/>
        <w:ind w:firstLine="348"/>
      </w:pPr>
    </w:p>
    <w:p w:rsidR="00DD30F2" w:rsidRPr="00DA29EF" w:rsidRDefault="00DD30F2" w:rsidP="00B515DB">
      <w:pPr>
        <w:pStyle w:val="a3"/>
        <w:ind w:firstLine="348"/>
      </w:pPr>
    </w:p>
    <w:p w:rsidR="00E77FC0" w:rsidRDefault="00E77FC0" w:rsidP="00E77FC0">
      <w:pPr>
        <w:pStyle w:val="21"/>
        <w:spacing w:before="71" w:after="71"/>
      </w:pPr>
      <w:bookmarkStart w:id="42" w:name="_Toc449098714"/>
      <w:r>
        <w:rPr>
          <w:rFonts w:hint="eastAsia"/>
        </w:rPr>
        <w:t>本章小结</w:t>
      </w:r>
      <w:bookmarkEnd w:id="42"/>
    </w:p>
    <w:p w:rsidR="00821162" w:rsidRDefault="00821162" w:rsidP="00B515DB">
      <w:pPr>
        <w:pStyle w:val="a3"/>
        <w:ind w:firstLine="348"/>
      </w:pPr>
    </w:p>
    <w:p w:rsidR="00D21889" w:rsidRDefault="008C5BD2" w:rsidP="00B515DB">
      <w:pPr>
        <w:pStyle w:val="a3"/>
        <w:ind w:firstLine="348"/>
        <w:rPr>
          <w:rFonts w:hint="eastAsia"/>
        </w:rPr>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B515DB">
      <w:pPr>
        <w:pStyle w:val="a3"/>
        <w:ind w:firstLine="348"/>
        <w:rPr>
          <w:rFonts w:hint="eastAsia"/>
        </w:rPr>
      </w:pPr>
    </w:p>
    <w:p w:rsidR="00CD10EA" w:rsidRDefault="00CD10EA" w:rsidP="00B515DB">
      <w:pPr>
        <w:pStyle w:val="a3"/>
        <w:ind w:firstLine="348"/>
        <w:rPr>
          <w:rFonts w:hint="eastAsia"/>
        </w:rPr>
      </w:pPr>
    </w:p>
    <w:p w:rsidR="00CD10EA" w:rsidRDefault="00CD10EA" w:rsidP="00B515DB">
      <w:pPr>
        <w:pStyle w:val="a3"/>
        <w:ind w:firstLine="348"/>
      </w:pPr>
    </w:p>
    <w:p w:rsidR="003D3927" w:rsidRDefault="00181A2F" w:rsidP="00A945F7">
      <w:pPr>
        <w:pStyle w:val="1"/>
      </w:pPr>
      <w:bookmarkStart w:id="43" w:name="_Toc449098715"/>
      <w:r>
        <w:rPr>
          <w:rFonts w:hint="eastAsia"/>
        </w:rPr>
        <w:t>基于流量和容量可靠性的不确定图边关键度衡量</w:t>
      </w:r>
      <w:r w:rsidR="00EC7651">
        <w:rPr>
          <w:rFonts w:hint="eastAsia"/>
        </w:rPr>
        <w:t>方法</w:t>
      </w:r>
      <w:bookmarkEnd w:id="43"/>
    </w:p>
    <w:p w:rsidR="00F64412" w:rsidRDefault="00004871" w:rsidP="00B515DB">
      <w:pPr>
        <w:pStyle w:val="a3"/>
        <w:ind w:firstLine="348"/>
      </w:pPr>
      <w:r>
        <w:rPr>
          <w:rFonts w:hint="eastAsia"/>
        </w:rPr>
        <w:t>针对不确定图</w:t>
      </w:r>
      <w:r w:rsidR="00B873E1">
        <w:rPr>
          <w:rFonts w:hint="eastAsia"/>
        </w:rPr>
        <w:t>关键边的衡量</w:t>
      </w:r>
      <w:r w:rsidR="0020167C">
        <w:rPr>
          <w:rFonts w:hint="eastAsia"/>
        </w:rPr>
        <w:t>，</w:t>
      </w:r>
      <w:r w:rsidR="00EC6B39">
        <w:rPr>
          <w:rFonts w:hint="eastAsia"/>
        </w:rPr>
        <w:t>本章节</w:t>
      </w:r>
      <w:r w:rsidR="00947E1A">
        <w:rPr>
          <w:rFonts w:hint="eastAsia"/>
        </w:rPr>
        <w:t>构建</w:t>
      </w:r>
      <w:r w:rsidR="0020167C">
        <w:rPr>
          <w:rFonts w:hint="eastAsia"/>
        </w:rPr>
        <w:t>了一种基于</w:t>
      </w:r>
      <w:r w:rsidR="007920AC">
        <w:rPr>
          <w:rFonts w:hint="eastAsia"/>
        </w:rPr>
        <w:t>流量和容量可靠性的</w:t>
      </w:r>
      <w:r w:rsidR="00F4563E">
        <w:rPr>
          <w:rFonts w:hint="eastAsia"/>
        </w:rPr>
        <w:t>关键边衡量模型，</w:t>
      </w:r>
      <w:r w:rsidR="00EC6B39">
        <w:rPr>
          <w:rFonts w:hint="eastAsia"/>
        </w:rPr>
        <w:t>该</w:t>
      </w:r>
      <w:r w:rsidR="005F31E7">
        <w:rPr>
          <w:rFonts w:hint="eastAsia"/>
        </w:rPr>
        <w:t>模型</w:t>
      </w:r>
      <w:r w:rsidR="0073121C">
        <w:rPr>
          <w:rFonts w:hint="eastAsia"/>
        </w:rPr>
        <w:t>针对</w:t>
      </w:r>
      <w:r w:rsidR="002D6968">
        <w:rPr>
          <w:rFonts w:hint="eastAsia"/>
        </w:rPr>
        <w:t>不确定图中边移除（故障）后对于不确定图最大流和容量可靠性造成的</w:t>
      </w:r>
      <w:r w:rsidR="00B6368D">
        <w:rPr>
          <w:rFonts w:hint="eastAsia"/>
        </w:rPr>
        <w:t>相对损失这一角度来评估关键边。</w:t>
      </w:r>
      <w:r w:rsidR="002A4F0B">
        <w:rPr>
          <w:rFonts w:hint="eastAsia"/>
        </w:rPr>
        <w:t>对于构建的基于流量和容量可靠性的模型，本章节首先设计了一种基于重复计算的</w:t>
      </w:r>
      <w:r w:rsidR="00E26B10">
        <w:rPr>
          <w:rFonts w:hint="eastAsia"/>
        </w:rPr>
        <w:t>基本算法（</w:t>
      </w:r>
      <w:r w:rsidR="00E26B10">
        <w:rPr>
          <w:rFonts w:hint="eastAsia"/>
        </w:rPr>
        <w:t>BASELINE</w:t>
      </w:r>
      <w:r w:rsidR="00507F00">
        <w:rPr>
          <w:rFonts w:hint="eastAsia"/>
        </w:rPr>
        <w:t xml:space="preserve"> </w:t>
      </w:r>
      <w:r w:rsidR="0029030D">
        <w:rPr>
          <w:rFonts w:hint="eastAsia"/>
        </w:rPr>
        <w:t>Algorithm</w:t>
      </w:r>
      <w:r w:rsidR="00E26B10">
        <w:rPr>
          <w:rFonts w:hint="eastAsia"/>
        </w:rPr>
        <w:t>）</w:t>
      </w:r>
      <w:r w:rsidR="00A05E5A">
        <w:rPr>
          <w:rFonts w:hint="eastAsia"/>
        </w:rPr>
        <w:t>。因为</w:t>
      </w:r>
      <w:r w:rsidR="006F1C95">
        <w:rPr>
          <w:rFonts w:hint="eastAsia"/>
        </w:rPr>
        <w:t>BASELINE</w:t>
      </w:r>
      <w:r w:rsidR="006F1C95">
        <w:rPr>
          <w:rFonts w:hint="eastAsia"/>
        </w:rPr>
        <w:t>算法</w:t>
      </w:r>
      <w:r w:rsidR="00A2369F">
        <w:rPr>
          <w:rFonts w:hint="eastAsia"/>
        </w:rPr>
        <w:t>复杂度较高，</w:t>
      </w:r>
      <w:r w:rsidR="0073772B">
        <w:rPr>
          <w:rFonts w:hint="eastAsia"/>
        </w:rPr>
        <w:t>本章提出一种基于</w:t>
      </w:r>
      <w:r w:rsidR="00A90600">
        <w:rPr>
          <w:rFonts w:hint="eastAsia"/>
        </w:rPr>
        <w:t>流量和容量可靠性的不确定图关键边增量算法</w:t>
      </w:r>
      <w:r w:rsidR="002A72B5">
        <w:rPr>
          <w:rFonts w:hint="eastAsia"/>
        </w:rPr>
        <w:t>ICA_FCP</w:t>
      </w:r>
      <w:r w:rsidR="008D1226">
        <w:rPr>
          <w:rFonts w:hint="eastAsia"/>
        </w:rPr>
        <w:t>（</w:t>
      </w:r>
      <w:bookmarkStart w:id="44" w:name="OLE_LINK20"/>
      <w:r w:rsidR="002D764F" w:rsidRPr="002D764F">
        <w:t>Increment Cost Algorithm</w:t>
      </w:r>
      <w:r w:rsidR="002D764F">
        <w:rPr>
          <w:rFonts w:hint="eastAsia"/>
        </w:rPr>
        <w:t xml:space="preserve"> with Flow and </w:t>
      </w:r>
      <w:r w:rsidR="00636742">
        <w:rPr>
          <w:rFonts w:hint="eastAsia"/>
        </w:rPr>
        <w:t>Content</w:t>
      </w:r>
      <w:r w:rsidR="004B6B46">
        <w:rPr>
          <w:rFonts w:hint="eastAsia"/>
        </w:rPr>
        <w:t xml:space="preserve"> </w:t>
      </w:r>
      <w:r w:rsidR="00391F08">
        <w:rPr>
          <w:rFonts w:hint="eastAsia"/>
        </w:rPr>
        <w:t>P</w:t>
      </w:r>
      <w:r w:rsidR="00DF33EC" w:rsidRPr="00DF33EC">
        <w:t>robability</w:t>
      </w:r>
      <w:bookmarkEnd w:id="44"/>
      <w:r w:rsidR="008D1226">
        <w:rPr>
          <w:rFonts w:hint="eastAsia"/>
        </w:rPr>
        <w:t>）</w:t>
      </w:r>
      <w:r w:rsidR="00290960">
        <w:rPr>
          <w:rFonts w:hint="eastAsia"/>
        </w:rPr>
        <w:t>，</w:t>
      </w:r>
      <w:r w:rsidR="00EF0DCA">
        <w:rPr>
          <w:rFonts w:hint="eastAsia"/>
        </w:rPr>
        <w:t>并</w:t>
      </w:r>
      <w:r w:rsidR="001C0226">
        <w:rPr>
          <w:rFonts w:hint="eastAsia"/>
        </w:rPr>
        <w:t>重点介绍了算法的思想与实现，同时</w:t>
      </w:r>
      <w:r w:rsidR="00290960">
        <w:rPr>
          <w:rFonts w:hint="eastAsia"/>
        </w:rPr>
        <w:t>对算法进行了正确性证明以及时间复杂度和空间复杂度的分析。</w:t>
      </w:r>
      <w:r w:rsidR="00565203">
        <w:rPr>
          <w:rFonts w:hint="eastAsia"/>
        </w:rPr>
        <w:t>紧接着，针对实际情况</w:t>
      </w:r>
      <w:r w:rsidR="004546CA">
        <w:rPr>
          <w:rFonts w:hint="eastAsia"/>
        </w:rPr>
        <w:t>的需要，在很多时候，并不需要把所有不确定图的边的关键程度都衡量出来，因此，本</w:t>
      </w:r>
      <w:r w:rsidR="00BD4B0D">
        <w:rPr>
          <w:rFonts w:hint="eastAsia"/>
        </w:rPr>
        <w:t>章</w:t>
      </w:r>
      <w:r w:rsidR="004546CA">
        <w:rPr>
          <w:rFonts w:hint="eastAsia"/>
        </w:rPr>
        <w:t>同时还提供了一种</w:t>
      </w:r>
      <w:r w:rsidR="00794A53">
        <w:rPr>
          <w:rFonts w:hint="eastAsia"/>
        </w:rPr>
        <w:t>针对</w:t>
      </w:r>
      <w:r w:rsidR="00794A53">
        <w:rPr>
          <w:rFonts w:hint="eastAsia"/>
        </w:rPr>
        <w:t>TopK</w:t>
      </w:r>
      <w:r w:rsidR="00781E65">
        <w:rPr>
          <w:rFonts w:hint="eastAsia"/>
        </w:rPr>
        <w:t>需求的搜索策略。</w:t>
      </w:r>
      <w:r w:rsidR="00B67278">
        <w:rPr>
          <w:rFonts w:hint="eastAsia"/>
        </w:rPr>
        <w:t>最后通过实验分析，比较</w:t>
      </w:r>
      <w:r w:rsidR="00B67278">
        <w:rPr>
          <w:rFonts w:hint="eastAsia"/>
        </w:rPr>
        <w:t>BASELINE</w:t>
      </w:r>
      <w:r w:rsidR="00B67278">
        <w:rPr>
          <w:rFonts w:hint="eastAsia"/>
        </w:rPr>
        <w:t>算法和</w:t>
      </w:r>
      <w:r w:rsidR="00B67278">
        <w:rPr>
          <w:rFonts w:hint="eastAsia"/>
        </w:rPr>
        <w:t>ICA_FPC</w:t>
      </w:r>
      <w:r w:rsidR="00B67278">
        <w:rPr>
          <w:rFonts w:hint="eastAsia"/>
        </w:rPr>
        <w:t>算法在空间复杂度和时间复杂度上的差别。</w:t>
      </w:r>
    </w:p>
    <w:p w:rsidR="00D24F08" w:rsidRDefault="002B5B19" w:rsidP="00B02E1C">
      <w:pPr>
        <w:pStyle w:val="21"/>
        <w:spacing w:before="71" w:after="71"/>
      </w:pPr>
      <w:bookmarkStart w:id="45" w:name="_Toc449098716"/>
      <w:r>
        <w:rPr>
          <w:rFonts w:hint="eastAsia"/>
        </w:rPr>
        <w:t>基于流量和容量可靠性的不确定图边关键度衡量模型</w:t>
      </w:r>
      <w:bookmarkEnd w:id="45"/>
    </w:p>
    <w:p w:rsidR="00E975FC" w:rsidRDefault="00E975FC" w:rsidP="00B515DB">
      <w:pPr>
        <w:pStyle w:val="a3"/>
        <w:ind w:firstLine="34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B515DB">
      <w:pPr>
        <w:pStyle w:val="a3"/>
        <w:ind w:firstLine="34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B515DB">
      <w:pPr>
        <w:pStyle w:val="a3"/>
        <w:ind w:firstLine="34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B515DB">
      <w:pPr>
        <w:pStyle w:val="a3"/>
        <w:ind w:firstLine="34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B515DB">
      <w:pPr>
        <w:pStyle w:val="a3"/>
        <w:ind w:firstLine="34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B515DB">
      <w:pPr>
        <w:pStyle w:val="a3"/>
        <w:ind w:firstLine="34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B515DB">
      <w:pPr>
        <w:pStyle w:val="a3"/>
        <w:ind w:firstLine="34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46"/>
      <w:r w:rsidRPr="00CC2B2B">
        <w:rPr>
          <w:rFonts w:hint="eastAsia"/>
        </w:rPr>
        <w:t>区间</w:t>
      </w:r>
      <w:r>
        <w:rPr>
          <w:rFonts w:hint="eastAsia"/>
        </w:rPr>
        <w:t>，</w:t>
      </w:r>
      <w:commentRangeEnd w:id="46"/>
      <w:r w:rsidR="00F934EF">
        <w:rPr>
          <w:rStyle w:val="afffb"/>
        </w:rPr>
        <w:commentReference w:id="46"/>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47"/>
      <w:r w:rsidRPr="00862071">
        <w:rPr>
          <w:rFonts w:hint="eastAsia"/>
        </w:rPr>
        <w:t>向量表示法</w:t>
      </w:r>
      <w:commentRangeEnd w:id="47"/>
      <w:r w:rsidR="00E54322">
        <w:rPr>
          <w:rStyle w:val="afffb"/>
        </w:rPr>
        <w:commentReference w:id="47"/>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B515DB">
      <w:pPr>
        <w:pStyle w:val="a3"/>
        <w:ind w:firstLine="348"/>
      </w:pPr>
      <w:r>
        <w:rPr>
          <w:rFonts w:hint="eastAsia"/>
        </w:rPr>
        <w:lastRenderedPageBreak/>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AE56CD" w:rsidP="001A5415">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B515DB">
      <w:pPr>
        <w:pStyle w:val="a3"/>
        <w:ind w:firstLine="348"/>
      </w:pPr>
      <w:r>
        <w:rPr>
          <w:rFonts w:hint="eastAsia"/>
        </w:rPr>
        <w:t>其中</w:t>
      </w:r>
      <w:r>
        <w:t>i</w:t>
      </w:r>
      <w:r>
        <w:rPr>
          <w:rFonts w:hint="eastAsia"/>
        </w:rPr>
        <w:t>表示边的序号，</w:t>
      </w:r>
      <w:r>
        <w:t>j</w:t>
      </w:r>
      <w:r>
        <w:rPr>
          <w:rFonts w:hint="eastAsia"/>
        </w:rPr>
        <w:t>表示子图区间的序号。</w:t>
      </w:r>
    </w:p>
    <w:p w:rsidR="00E975FC" w:rsidRDefault="00E975FC"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AE56CD" w:rsidP="00B515DB">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BA2C2C">
        <w:rPr>
          <w:rFonts w:hint="eastAsia"/>
        </w:rPr>
        <w:t xml:space="preserve">  </w:t>
      </w:r>
      <w:r w:rsidR="00D759AD">
        <w:rPr>
          <w:rFonts w:hint="eastAsia"/>
        </w:rPr>
        <w:t xml:space="preserve">        </w:t>
      </w:r>
      <w:r w:rsidR="001C63F0">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B515DB">
      <w:pPr>
        <w:pStyle w:val="a3"/>
        <w:ind w:firstLine="34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B515DB">
      <w:pPr>
        <w:pStyle w:val="a3"/>
        <w:ind w:firstLine="349"/>
        <w:rPr>
          <w:rFonts w:hint="eastAsia"/>
        </w:rPr>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w:t>
      </w:r>
      <w:commentRangeStart w:id="48"/>
      <w:r w:rsidR="008F2AC3">
        <w:rPr>
          <w:rFonts w:hint="eastAsia"/>
        </w:rPr>
        <w:t>图</w:t>
      </w:r>
      <w:r w:rsidR="008F2AC3">
        <w:rPr>
          <w:rFonts w:hint="eastAsia"/>
        </w:rPr>
        <w:t>2-1</w:t>
      </w:r>
      <w:commentRangeEnd w:id="48"/>
      <w:r w:rsidR="00B42523">
        <w:rPr>
          <w:rStyle w:val="afffb"/>
        </w:rPr>
        <w:commentReference w:id="48"/>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B515DB">
      <w:pPr>
        <w:pStyle w:val="a3"/>
        <w:ind w:firstLine="348"/>
        <w:jc w:val="center"/>
        <w:rPr>
          <w:rFonts w:hint="eastAsia"/>
        </w:rPr>
      </w:pPr>
      <w:commentRangeStart w:id="49"/>
      <w:r>
        <w:rPr>
          <w:rFonts w:hint="eastAsia"/>
        </w:rPr>
        <w:t>表</w:t>
      </w:r>
      <w:r>
        <w:rPr>
          <w:rFonts w:hint="eastAsia"/>
        </w:rPr>
        <w:t xml:space="preserve">3-1 </w:t>
      </w:r>
      <w:commentRangeEnd w:id="49"/>
      <w:r w:rsidR="004A3160">
        <w:rPr>
          <w:rStyle w:val="afffb"/>
        </w:rPr>
        <w:commentReference w:id="49"/>
      </w:r>
      <w:r w:rsidR="00C31457">
        <w:rPr>
          <w:rFonts w:hint="eastAsia"/>
        </w:rPr>
        <w:t>不确定图</w:t>
      </w:r>
      <w:r w:rsidR="00C31457">
        <w:rPr>
          <w:rFonts w:hint="eastAsia"/>
        </w:rPr>
        <w:t>G</w:t>
      </w:r>
      <w:r w:rsidR="00C31457">
        <w:rPr>
          <w:rFonts w:hint="eastAsia"/>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8860F3">
        <w:trPr>
          <w:trHeight w:val="284"/>
          <w:jc w:val="center"/>
        </w:trPr>
        <w:tc>
          <w:tcPr>
            <w:tcW w:w="1000" w:type="dxa"/>
            <w:tcBorders>
              <w:top w:val="single" w:sz="12" w:space="0" w:color="000000"/>
              <w:bottom w:val="single" w:sz="12" w:space="0" w:color="000000"/>
            </w:tcBorders>
          </w:tcPr>
          <w:p w:rsidR="005A5200" w:rsidRPr="00DD095E" w:rsidRDefault="005A5200" w:rsidP="009B4D9B">
            <w:pPr>
              <w:jc w:val="left"/>
            </w:pPr>
            <w:r>
              <w:rPr>
                <w:rFonts w:hint="eastAsia"/>
              </w:rPr>
              <w:t>编号</w:t>
            </w:r>
          </w:p>
        </w:tc>
        <w:tc>
          <w:tcPr>
            <w:tcW w:w="2846" w:type="dxa"/>
            <w:tcBorders>
              <w:top w:val="single" w:sz="12" w:space="0" w:color="000000"/>
              <w:bottom w:val="single" w:sz="12" w:space="0" w:color="000000"/>
            </w:tcBorders>
          </w:tcPr>
          <w:p w:rsidR="005A5200" w:rsidRPr="00DD095E" w:rsidRDefault="005A5200" w:rsidP="00AE56CD">
            <w:r>
              <w:rPr>
                <w:rFonts w:hint="eastAsia"/>
              </w:rPr>
              <w:t>满足最大流的区间</w:t>
            </w:r>
          </w:p>
        </w:tc>
      </w:tr>
      <w:tr w:rsidR="005A5200" w:rsidRPr="00DD095E" w:rsidTr="008860F3">
        <w:trPr>
          <w:trHeight w:val="284"/>
          <w:jc w:val="center"/>
        </w:trPr>
        <w:tc>
          <w:tcPr>
            <w:tcW w:w="1000" w:type="dxa"/>
            <w:tcBorders>
              <w:top w:val="single" w:sz="12" w:space="0" w:color="000000"/>
              <w:bottom w:val="nil"/>
            </w:tcBorders>
          </w:tcPr>
          <w:p w:rsidR="005A5200" w:rsidRPr="00DD095E" w:rsidRDefault="005A5200" w:rsidP="009B4D9B">
            <w:pPr>
              <w:pStyle w:val="Abstract"/>
              <w:jc w:val="left"/>
            </w:pPr>
            <w:r>
              <w:rPr>
                <w:rFonts w:hint="eastAsia"/>
              </w:rPr>
              <w:t>1</w:t>
            </w:r>
          </w:p>
        </w:tc>
        <w:tc>
          <w:tcPr>
            <w:tcW w:w="2846" w:type="dxa"/>
            <w:tcBorders>
              <w:top w:val="single" w:sz="12" w:space="0" w:color="000000"/>
              <w:bottom w:val="nil"/>
            </w:tcBorders>
          </w:tcPr>
          <w:p w:rsidR="005A5200" w:rsidRPr="00DD095E" w:rsidRDefault="005A5200" w:rsidP="00AE56CD">
            <w:r>
              <w:rPr>
                <w:rFonts w:hint="eastAsia"/>
              </w:rPr>
              <w:t>11x11</w:t>
            </w:r>
          </w:p>
        </w:tc>
      </w:tr>
      <w:tr w:rsidR="005A5200" w:rsidRPr="00DD095E" w:rsidTr="008860F3">
        <w:trPr>
          <w:trHeight w:val="284"/>
          <w:jc w:val="center"/>
        </w:trPr>
        <w:tc>
          <w:tcPr>
            <w:tcW w:w="1000" w:type="dxa"/>
            <w:tcBorders>
              <w:top w:val="nil"/>
              <w:bottom w:val="single" w:sz="12" w:space="0" w:color="000000"/>
            </w:tcBorders>
          </w:tcPr>
          <w:p w:rsidR="005A5200" w:rsidRPr="00DD095E" w:rsidRDefault="005A5200" w:rsidP="009B4D9B">
            <w:pPr>
              <w:jc w:val="left"/>
            </w:pPr>
            <w:r>
              <w:rPr>
                <w:rFonts w:hint="eastAsia"/>
              </w:rPr>
              <w:t>2</w:t>
            </w:r>
          </w:p>
        </w:tc>
        <w:tc>
          <w:tcPr>
            <w:tcW w:w="2846" w:type="dxa"/>
            <w:tcBorders>
              <w:top w:val="nil"/>
              <w:bottom w:val="single" w:sz="12" w:space="0" w:color="000000"/>
            </w:tcBorders>
          </w:tcPr>
          <w:p w:rsidR="005A5200" w:rsidRPr="00DD095E" w:rsidRDefault="005A5200" w:rsidP="00AE56CD">
            <w:r>
              <w:rPr>
                <w:rFonts w:hint="eastAsia"/>
              </w:rPr>
              <w:t>11101</w:t>
            </w:r>
          </w:p>
        </w:tc>
      </w:tr>
    </w:tbl>
    <w:p w:rsidR="00E975FC" w:rsidRDefault="00D72896" w:rsidP="00B515DB">
      <w:pPr>
        <w:pStyle w:val="a3"/>
        <w:ind w:firstLine="34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B515DB">
      <w:pPr>
        <w:pStyle w:val="a3"/>
        <w:ind w:firstLine="34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B515DB">
      <w:pPr>
        <w:pStyle w:val="a3"/>
        <w:ind w:firstLine="349"/>
        <w:rPr>
          <w:b/>
        </w:rPr>
      </w:pPr>
      <w:r>
        <w:rPr>
          <w:rFonts w:hint="eastAsia"/>
          <w:b/>
        </w:rPr>
        <w:t>推论</w:t>
      </w:r>
      <w:r w:rsidR="00554C33">
        <w:rPr>
          <w:rFonts w:hint="eastAsia"/>
          <w:b/>
        </w:rPr>
        <w:t>3-1</w:t>
      </w:r>
      <w:r w:rsidR="00E975FC">
        <w:rPr>
          <w:rFonts w:hint="eastAsia"/>
          <w:b/>
        </w:rPr>
        <w:t xml:space="preserve">. </w:t>
      </w:r>
      <w:r w:rsidR="00E975FC" w:rsidRPr="0095295C">
        <w:rPr>
          <w:rFonts w:hint="eastAsia"/>
          <w:b/>
        </w:rPr>
        <w:t>对于不确定图</w:t>
      </w:r>
      <w:r w:rsidR="00E975FC" w:rsidRPr="0095295C">
        <w:rPr>
          <w:rFonts w:hint="eastAsia"/>
          <w:b/>
        </w:rPr>
        <w:t>G</w:t>
      </w:r>
      <w:r w:rsidR="00E975FC" w:rsidRPr="0095295C">
        <w:rPr>
          <w:rFonts w:hint="eastAsia"/>
          <w:b/>
        </w:rPr>
        <w:t>中的一条边</w:t>
      </w:r>
      <w:r w:rsidR="00E975FC" w:rsidRPr="0095295C">
        <w:rPr>
          <w:rFonts w:hint="eastAsia"/>
          <w:b/>
        </w:rPr>
        <w:t>e</w:t>
      </w:r>
      <w:r w:rsidR="00E975FC" w:rsidRPr="00596475">
        <w:rPr>
          <w:rFonts w:hint="eastAsia"/>
          <w:b/>
          <w:vertAlign w:val="subscript"/>
        </w:rPr>
        <w:t>i</w:t>
      </w:r>
      <w:r w:rsidR="00E975FC">
        <w:rPr>
          <w:rFonts w:hint="eastAsia"/>
          <w:b/>
        </w:rPr>
        <w:t>，</w:t>
      </w:r>
      <w:r w:rsidR="00E975FC" w:rsidRPr="0095295C">
        <w:rPr>
          <w:rFonts w:hint="eastAsia"/>
          <w:b/>
        </w:rPr>
        <w:t>如果边</w:t>
      </w:r>
      <w:r w:rsidR="00E975FC" w:rsidRPr="0095295C">
        <w:rPr>
          <w:rFonts w:hint="eastAsia"/>
          <w:b/>
        </w:rPr>
        <w:t>e</w:t>
      </w:r>
      <w:r w:rsidR="00E975FC" w:rsidRPr="000F0AD9">
        <w:rPr>
          <w:rFonts w:hint="eastAsia"/>
          <w:b/>
          <w:vertAlign w:val="subscript"/>
        </w:rPr>
        <w:t>i</w:t>
      </w:r>
      <w:r w:rsidR="00E975FC" w:rsidRPr="0095295C">
        <w:rPr>
          <w:rFonts w:hint="eastAsia"/>
          <w:b/>
        </w:rPr>
        <w:t>是</w:t>
      </w:r>
      <w:r w:rsidR="00E975FC" w:rsidRPr="0095295C">
        <w:rPr>
          <w:rFonts w:hint="eastAsia"/>
          <w:b/>
        </w:rPr>
        <w:t>A</w:t>
      </w:r>
      <w:r w:rsidR="00E975FC" w:rsidRPr="0095295C">
        <w:rPr>
          <w:rFonts w:hint="eastAsia"/>
          <w:b/>
        </w:rPr>
        <w:t>类边</w:t>
      </w:r>
      <w:r w:rsidR="00E975FC">
        <w:rPr>
          <w:rFonts w:hint="eastAsia"/>
          <w:b/>
        </w:rPr>
        <w:t>，</w:t>
      </w:r>
      <w:r w:rsidR="00E975FC" w:rsidRPr="0095295C">
        <w:rPr>
          <w:rFonts w:hint="eastAsia"/>
          <w:b/>
        </w:rPr>
        <w:t>那么</w:t>
      </w:r>
      <w:r w:rsidR="00E975FC">
        <w:rPr>
          <w:rFonts w:hint="eastAsia"/>
          <w:b/>
        </w:rPr>
        <w:t>移除</w:t>
      </w:r>
      <w:r w:rsidR="00E975FC" w:rsidRPr="0095295C">
        <w:rPr>
          <w:rFonts w:hint="eastAsia"/>
          <w:b/>
        </w:rPr>
        <w:t>边</w:t>
      </w:r>
      <w:r w:rsidR="00E975FC" w:rsidRPr="0095295C">
        <w:rPr>
          <w:rFonts w:hint="eastAsia"/>
          <w:b/>
        </w:rPr>
        <w:t>e</w:t>
      </w:r>
      <w:r w:rsidR="00E975FC" w:rsidRPr="00AE0674">
        <w:rPr>
          <w:rFonts w:hint="eastAsia"/>
          <w:b/>
          <w:vertAlign w:val="subscript"/>
        </w:rPr>
        <w:t>i</w:t>
      </w:r>
      <w:r w:rsidR="00E975FC">
        <w:rPr>
          <w:rFonts w:hint="eastAsia"/>
          <w:b/>
        </w:rPr>
        <w:t>会使得不确定图不能满足原有最大流。</w:t>
      </w:r>
    </w:p>
    <w:p w:rsidR="00E975FC" w:rsidRDefault="00E975FC" w:rsidP="00B515DB">
      <w:pPr>
        <w:pStyle w:val="a3"/>
        <w:ind w:firstLine="349"/>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B515DB">
      <w:pPr>
        <w:pStyle w:val="a3"/>
        <w:ind w:firstLine="34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B515DB">
      <w:pPr>
        <w:pStyle w:val="a3"/>
        <w:ind w:firstLine="348"/>
      </w:pPr>
      <w:r>
        <w:rPr>
          <w:rFonts w:hint="eastAsia"/>
        </w:rPr>
        <w:t>的证。</w:t>
      </w:r>
    </w:p>
    <w:p w:rsidR="00E975FC" w:rsidRPr="00D650A6" w:rsidRDefault="00660176" w:rsidP="00B515DB">
      <w:pPr>
        <w:pStyle w:val="a3"/>
        <w:ind w:firstLine="349"/>
      </w:pPr>
      <w:r>
        <w:rPr>
          <w:rFonts w:hint="eastAsia"/>
          <w:b/>
        </w:rPr>
        <w:t>实例</w:t>
      </w:r>
      <w:r>
        <w:rPr>
          <w:rFonts w:hint="eastAsia"/>
          <w:b/>
        </w:rPr>
        <w:t>3-2</w:t>
      </w:r>
      <w:r w:rsidR="00117A67">
        <w:rPr>
          <w:rFonts w:hint="eastAsia"/>
          <w:b/>
        </w:rPr>
        <w:t xml:space="preserve">. </w:t>
      </w:r>
      <w:r w:rsidR="00BC282E">
        <w:rPr>
          <w:rFonts w:hint="eastAsia"/>
        </w:rPr>
        <w:t>对于</w:t>
      </w:r>
      <w:commentRangeStart w:id="50"/>
      <w:r w:rsidR="00BC282E">
        <w:rPr>
          <w:rFonts w:hint="eastAsia"/>
        </w:rPr>
        <w:t>图</w:t>
      </w:r>
      <w:r w:rsidR="00BC282E">
        <w:rPr>
          <w:rFonts w:hint="eastAsia"/>
        </w:rPr>
        <w:t>2-1</w:t>
      </w:r>
      <w:commentRangeEnd w:id="50"/>
      <w:r w:rsidR="00627198">
        <w:rPr>
          <w:rStyle w:val="afffb"/>
        </w:rPr>
        <w:commentReference w:id="50"/>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lastRenderedPageBreak/>
        <w:t>2</w:t>
      </w:r>
      <w:r w:rsidR="00E975FC">
        <w:rPr>
          <w:rFonts w:hint="eastAsia"/>
        </w:rPr>
        <w:t>下降为</w:t>
      </w:r>
      <w:r w:rsidR="00E975FC">
        <w:rPr>
          <w:rFonts w:hint="eastAsia"/>
        </w:rPr>
        <w:t>1</w:t>
      </w:r>
      <w:r w:rsidR="00E975FC">
        <w:rPr>
          <w:rFonts w:hint="eastAsia"/>
        </w:rPr>
        <w:t>。</w:t>
      </w:r>
    </w:p>
    <w:p w:rsidR="00E975FC" w:rsidRPr="007E5300" w:rsidRDefault="000A673C" w:rsidP="00B515DB">
      <w:pPr>
        <w:pStyle w:val="a3"/>
        <w:ind w:firstLine="349"/>
        <w:rPr>
          <w:b/>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0C28A6">
        <w:rPr>
          <w:rFonts w:hint="eastAsia"/>
          <w:b/>
        </w:rPr>
        <w:t>对于不确定图</w:t>
      </w:r>
      <w:r w:rsidR="000B4AD0">
        <w:rPr>
          <w:rFonts w:hint="eastAsia"/>
          <w:b/>
        </w:rPr>
        <w:t>G</w:t>
      </w:r>
      <w:r w:rsidR="00E975FC" w:rsidRPr="000C28A6">
        <w:rPr>
          <w:rFonts w:hint="eastAsia"/>
          <w:b/>
        </w:rPr>
        <w:t>中的一</w:t>
      </w:r>
      <w:r w:rsidR="00E975FC" w:rsidRPr="0039636E">
        <w:rPr>
          <w:rFonts w:hint="eastAsia"/>
          <w:b/>
          <w:color w:val="000000" w:themeColor="text1"/>
        </w:rPr>
        <w:t>条边</w:t>
      </w:r>
      <w:r w:rsidR="00E975FC" w:rsidRPr="0039636E">
        <w:rPr>
          <w:b/>
          <w:color w:val="000000" w:themeColor="text1"/>
        </w:rPr>
        <w:t>e</w:t>
      </w:r>
      <w:r w:rsidR="00E975FC" w:rsidRPr="00F37BD2">
        <w:rPr>
          <w:b/>
          <w:color w:val="000000" w:themeColor="text1"/>
          <w:vertAlign w:val="subscript"/>
        </w:rPr>
        <w:t>i</w:t>
      </w:r>
      <w:r w:rsidR="00E975FC">
        <w:rPr>
          <w:rFonts w:hint="eastAsia"/>
          <w:b/>
          <w:color w:val="000000" w:themeColor="text1"/>
        </w:rPr>
        <w:t>，</w:t>
      </w:r>
      <w:r w:rsidR="00E975FC" w:rsidRPr="0039636E">
        <w:rPr>
          <w:rFonts w:hint="eastAsia"/>
          <w:b/>
          <w:color w:val="000000" w:themeColor="text1"/>
        </w:rPr>
        <w:t>如果边</w:t>
      </w:r>
      <w:r w:rsidR="00E975FC" w:rsidRPr="0039636E">
        <w:rPr>
          <w:b/>
          <w:color w:val="000000" w:themeColor="text1"/>
        </w:rPr>
        <w:t>e</w:t>
      </w:r>
      <w:r w:rsidR="00E975FC" w:rsidRPr="00F37BD2">
        <w:rPr>
          <w:b/>
          <w:color w:val="000000" w:themeColor="text1"/>
          <w:vertAlign w:val="subscript"/>
        </w:rPr>
        <w:t>i</w:t>
      </w:r>
      <w:r w:rsidR="00E975FC" w:rsidRPr="0039636E">
        <w:rPr>
          <w:rFonts w:hint="eastAsia"/>
          <w:b/>
          <w:color w:val="000000" w:themeColor="text1"/>
        </w:rPr>
        <w:t>是</w:t>
      </w:r>
      <w:r w:rsidR="00E975FC" w:rsidRPr="0039636E">
        <w:rPr>
          <w:b/>
          <w:color w:val="000000" w:themeColor="text1"/>
        </w:rPr>
        <w:t>B</w:t>
      </w:r>
      <w:r w:rsidR="00E975FC" w:rsidRPr="0039636E">
        <w:rPr>
          <w:rFonts w:hint="eastAsia"/>
          <w:b/>
          <w:color w:val="000000" w:themeColor="text1"/>
        </w:rPr>
        <w:t>类边</w:t>
      </w:r>
      <w:r w:rsidR="00E975FC">
        <w:rPr>
          <w:rFonts w:hint="eastAsia"/>
          <w:b/>
          <w:color w:val="000000" w:themeColor="text1"/>
        </w:rPr>
        <w:t>，</w:t>
      </w:r>
      <w:r w:rsidR="00E975FC" w:rsidRPr="0039636E">
        <w:rPr>
          <w:rFonts w:hint="eastAsia"/>
          <w:b/>
          <w:color w:val="000000" w:themeColor="text1"/>
        </w:rPr>
        <w:t>那么移除</w:t>
      </w:r>
      <w:r w:rsidR="00E975FC" w:rsidRPr="0039636E">
        <w:rPr>
          <w:b/>
          <w:color w:val="000000" w:themeColor="text1"/>
        </w:rPr>
        <w:t>ei</w:t>
      </w:r>
      <w:r w:rsidR="00E975FC">
        <w:rPr>
          <w:rFonts w:hint="eastAsia"/>
          <w:b/>
          <w:color w:val="000000" w:themeColor="text1"/>
        </w:rPr>
        <w:t>，</w:t>
      </w:r>
      <w:r w:rsidR="00E975FC" w:rsidRPr="0039636E">
        <w:rPr>
          <w:rFonts w:hint="eastAsia"/>
          <w:b/>
          <w:color w:val="000000" w:themeColor="text1"/>
        </w:rPr>
        <w:t>不确定图</w:t>
      </w:r>
      <w:r w:rsidR="00E33030">
        <w:rPr>
          <w:rFonts w:hint="eastAsia"/>
          <w:b/>
          <w:color w:val="000000" w:themeColor="text1"/>
        </w:rPr>
        <w:t>G</w:t>
      </w:r>
      <w:r w:rsidR="00E975FC">
        <w:rPr>
          <w:rFonts w:hint="eastAsia"/>
          <w:b/>
          <w:color w:val="000000" w:themeColor="text1"/>
        </w:rPr>
        <w:t>依然可以达到最大流。</w:t>
      </w:r>
    </w:p>
    <w:p w:rsidR="00E975FC" w:rsidRDefault="00E975FC" w:rsidP="00B515DB">
      <w:pPr>
        <w:pStyle w:val="a3"/>
        <w:ind w:firstLine="349"/>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B515DB">
      <w:pPr>
        <w:pStyle w:val="a3"/>
        <w:ind w:firstLine="348"/>
      </w:pPr>
      <w:r>
        <w:rPr>
          <w:rFonts w:hint="eastAsia"/>
        </w:rPr>
        <w:t>的证。</w:t>
      </w:r>
    </w:p>
    <w:p w:rsidR="00E975FC" w:rsidRPr="00EF6E92" w:rsidRDefault="009F782B" w:rsidP="00B515DB">
      <w:pPr>
        <w:pStyle w:val="a3"/>
        <w:ind w:firstLine="349"/>
      </w:pPr>
      <w:r>
        <w:rPr>
          <w:rFonts w:hint="eastAsia"/>
          <w:b/>
        </w:rPr>
        <w:t>实例</w:t>
      </w:r>
      <w:r>
        <w:rPr>
          <w:rFonts w:hint="eastAsia"/>
          <w:b/>
        </w:rPr>
        <w:t>3-3</w:t>
      </w:r>
      <w:r w:rsidR="008073DB">
        <w:rPr>
          <w:rFonts w:hint="eastAsia"/>
          <w:b/>
        </w:rPr>
        <w:t xml:space="preserve">. </w:t>
      </w:r>
      <w:r w:rsidR="001C6579">
        <w:rPr>
          <w:rFonts w:hint="eastAsia"/>
        </w:rPr>
        <w:t>对于</w:t>
      </w:r>
      <w:commentRangeStart w:id="51"/>
      <w:r w:rsidR="001C6579">
        <w:rPr>
          <w:rFonts w:hint="eastAsia"/>
        </w:rPr>
        <w:t>图</w:t>
      </w:r>
      <w:r w:rsidR="001C6579">
        <w:rPr>
          <w:rFonts w:hint="eastAsia"/>
        </w:rPr>
        <w:t>2-1</w:t>
      </w:r>
      <w:commentRangeEnd w:id="51"/>
      <w:r w:rsidR="00DF6A05">
        <w:rPr>
          <w:rStyle w:val="afffb"/>
        </w:rPr>
        <w:commentReference w:id="51"/>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B515DB">
      <w:pPr>
        <w:pStyle w:val="a3"/>
        <w:ind w:firstLine="349"/>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B02CE1">
        <w:rPr>
          <w:rFonts w:hint="eastAsia"/>
          <w:b/>
        </w:rPr>
        <w:t>对于不确定图中的一条边</w:t>
      </w:r>
      <w:r w:rsidR="00E975FC" w:rsidRPr="00B02CE1">
        <w:rPr>
          <w:rFonts w:hint="eastAsia"/>
          <w:b/>
        </w:rPr>
        <w:t>e</w:t>
      </w:r>
      <w:r w:rsidR="00E975FC" w:rsidRPr="003E0700">
        <w:rPr>
          <w:rFonts w:hint="eastAsia"/>
          <w:b/>
          <w:vertAlign w:val="subscript"/>
        </w:rPr>
        <w:t>i</w:t>
      </w:r>
      <w:r w:rsidR="00E975FC">
        <w:rPr>
          <w:rFonts w:hint="eastAsia"/>
          <w:b/>
        </w:rPr>
        <w:t>，</w:t>
      </w:r>
      <w:r w:rsidR="00E975FC" w:rsidRPr="00B02CE1">
        <w:rPr>
          <w:rFonts w:hint="eastAsia"/>
          <w:b/>
        </w:rPr>
        <w:t>如果</w:t>
      </w:r>
      <w:r w:rsidR="00E975FC" w:rsidRPr="00B02CE1">
        <w:rPr>
          <w:rFonts w:hint="eastAsia"/>
          <w:b/>
        </w:rPr>
        <w:t>e</w:t>
      </w:r>
      <w:r w:rsidR="00E975FC" w:rsidRPr="003E0700">
        <w:rPr>
          <w:rFonts w:hint="eastAsia"/>
          <w:b/>
          <w:vertAlign w:val="subscript"/>
        </w:rPr>
        <w:t>i</w:t>
      </w:r>
      <w:r w:rsidR="00E975FC" w:rsidRPr="00B02CE1">
        <w:rPr>
          <w:rFonts w:hint="eastAsia"/>
          <w:b/>
        </w:rPr>
        <w:t>是</w:t>
      </w:r>
      <w:r w:rsidR="00E975FC" w:rsidRPr="00B02CE1">
        <w:rPr>
          <w:rFonts w:hint="eastAsia"/>
          <w:b/>
        </w:rPr>
        <w:t>C</w:t>
      </w:r>
      <w:r w:rsidR="00E975FC" w:rsidRPr="00B02CE1">
        <w:rPr>
          <w:rFonts w:hint="eastAsia"/>
          <w:b/>
        </w:rPr>
        <w:t>类边</w:t>
      </w:r>
      <w:r w:rsidR="00E975FC">
        <w:rPr>
          <w:rFonts w:hint="eastAsia"/>
          <w:b/>
        </w:rPr>
        <w:t>，</w:t>
      </w:r>
      <w:r w:rsidR="00E975FC" w:rsidRPr="00B02CE1">
        <w:rPr>
          <w:rFonts w:hint="eastAsia"/>
          <w:b/>
        </w:rPr>
        <w:t>那么</w:t>
      </w:r>
      <w:r w:rsidR="00E975FC">
        <w:rPr>
          <w:rFonts w:hint="eastAsia"/>
          <w:b/>
        </w:rPr>
        <w:t>移除边</w:t>
      </w:r>
      <w:r w:rsidR="00E07CB3" w:rsidRPr="00B02CE1">
        <w:rPr>
          <w:rFonts w:hint="eastAsia"/>
          <w:b/>
        </w:rPr>
        <w:t>e</w:t>
      </w:r>
      <w:r w:rsidR="00E07CB3" w:rsidRPr="003E0700">
        <w:rPr>
          <w:rFonts w:hint="eastAsia"/>
          <w:b/>
          <w:vertAlign w:val="subscript"/>
        </w:rPr>
        <w:t>i</w:t>
      </w:r>
      <w:r w:rsidR="00E975FC">
        <w:rPr>
          <w:rFonts w:hint="eastAsia"/>
          <w:b/>
        </w:rPr>
        <w:t>，不确定图的最大流，</w:t>
      </w:r>
      <w:r w:rsidR="00100F49">
        <w:rPr>
          <w:rFonts w:hint="eastAsia"/>
          <w:b/>
        </w:rPr>
        <w:t>不确定图</w:t>
      </w:r>
      <w:r w:rsidR="00337E2A">
        <w:rPr>
          <w:rFonts w:hint="eastAsia"/>
          <w:b/>
        </w:rPr>
        <w:t>的</w:t>
      </w:r>
      <w:r w:rsidR="00E975FC">
        <w:rPr>
          <w:rFonts w:hint="eastAsia"/>
          <w:b/>
        </w:rPr>
        <w:t>容量可靠性都不发生改变。</w:t>
      </w:r>
    </w:p>
    <w:p w:rsidR="007A0476" w:rsidRDefault="00E975FC" w:rsidP="00B515DB">
      <w:pPr>
        <w:pStyle w:val="a3"/>
        <w:ind w:firstLine="349"/>
        <w:rPr>
          <w:rFonts w:hint="eastAsia"/>
        </w:rPr>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B515DB">
      <w:pPr>
        <w:pStyle w:val="a3"/>
        <w:ind w:firstLine="348"/>
        <w:rPr>
          <w:rFonts w:hint="eastAsia"/>
        </w:rPr>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r w:rsidR="00672EB8">
        <w:rPr>
          <w:rFonts w:hint="eastAsia"/>
        </w:rPr>
        <w:t>；</w:t>
      </w:r>
    </w:p>
    <w:p w:rsidR="00672EB8" w:rsidRPr="0094121C" w:rsidRDefault="00672EB8" w:rsidP="00B515DB">
      <w:pPr>
        <w:pStyle w:val="a3"/>
        <w:ind w:firstLine="348"/>
        <w:rPr>
          <w:rFonts w:hint="eastAsia"/>
        </w:rPr>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B515DB">
      <w:pPr>
        <w:pStyle w:val="a3"/>
        <w:ind w:firstLine="348"/>
      </w:pPr>
      <w:r>
        <w:rPr>
          <w:rFonts w:hint="eastAsia"/>
        </w:rPr>
        <w:t>的证。</w:t>
      </w:r>
    </w:p>
    <w:p w:rsidR="00E975FC" w:rsidRDefault="00193DD2" w:rsidP="00B515DB">
      <w:pPr>
        <w:pStyle w:val="a3"/>
        <w:ind w:firstLine="349"/>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574321">
      <w:pPr>
        <w:pStyle w:val="21"/>
        <w:spacing w:before="71" w:after="71"/>
      </w:pPr>
      <w:bookmarkStart w:id="52" w:name="_Toc449098717"/>
      <w:r>
        <w:rPr>
          <w:rFonts w:hint="eastAsia"/>
        </w:rPr>
        <w:t>基于重复计算的</w:t>
      </w:r>
      <w:r w:rsidR="00EB0D12">
        <w:rPr>
          <w:rFonts w:hint="eastAsia"/>
        </w:rPr>
        <w:t>BASE</w:t>
      </w:r>
      <w:r w:rsidR="00211367">
        <w:rPr>
          <w:rFonts w:hint="eastAsia"/>
        </w:rPr>
        <w:t>_FCP</w:t>
      </w:r>
      <w:r w:rsidR="00EB0D12">
        <w:rPr>
          <w:rFonts w:hint="eastAsia"/>
        </w:rPr>
        <w:t>算法</w:t>
      </w:r>
      <w:bookmarkEnd w:id="52"/>
    </w:p>
    <w:p w:rsidR="007B419B" w:rsidRDefault="007B419B" w:rsidP="00B515DB">
      <w:pPr>
        <w:pStyle w:val="a3"/>
        <w:ind w:firstLine="34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B515DB">
      <w:pPr>
        <w:pStyle w:val="a3"/>
        <w:ind w:firstLine="348"/>
        <w:rPr>
          <w:rFonts w:hint="eastAsia"/>
        </w:rPr>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4D07F7">
        <w:tc>
          <w:tcPr>
            <w:tcW w:w="8522" w:type="dxa"/>
            <w:shd w:val="clear" w:color="auto" w:fill="D9D9D9"/>
          </w:tcPr>
          <w:p w:rsidR="003D2620" w:rsidRPr="00327708" w:rsidRDefault="00F17540" w:rsidP="004D07F7">
            <w:pPr>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r w:rsidR="00327708">
              <w:rPr>
                <w:rFonts w:hint="eastAsia"/>
              </w:rPr>
              <w:t>BASE_FCP</w:t>
            </w:r>
            <w:commentRangeStart w:id="53"/>
            <w:r w:rsidR="00327708">
              <w:rPr>
                <w:rFonts w:hint="eastAsia"/>
              </w:rPr>
              <w:t>算法</w:t>
            </w:r>
            <w:commentRangeEnd w:id="53"/>
            <w:r w:rsidR="000732D2">
              <w:rPr>
                <w:rStyle w:val="afffb"/>
              </w:rPr>
              <w:commentReference w:id="53"/>
            </w:r>
          </w:p>
        </w:tc>
      </w:tr>
      <w:tr w:rsidR="003D2620" w:rsidRPr="005A05F9" w:rsidTr="004D07F7">
        <w:tc>
          <w:tcPr>
            <w:tcW w:w="8522" w:type="dxa"/>
          </w:tcPr>
          <w:p w:rsidR="00FD52FE" w:rsidRDefault="00FD52FE" w:rsidP="003D2620">
            <w:pPr>
              <w:tabs>
                <w:tab w:val="left" w:pos="1200"/>
              </w:tabs>
              <w:spacing w:beforeLines="20" w:before="57" w:afterLines="20" w:after="57"/>
              <w:rPr>
                <w:rFonts w:hint="eastAsia"/>
              </w:rPr>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F30E09">
            <w:pPr>
              <w:tabs>
                <w:tab w:val="left" w:pos="1200"/>
              </w:tabs>
              <w:spacing w:beforeLines="20" w:before="57" w:afterLines="20" w:after="57"/>
              <w:rPr>
                <w:rFonts w:hint="eastAsia"/>
              </w:rPr>
            </w:pPr>
            <w:r>
              <w:rPr>
                <w:rFonts w:hint="eastAsia"/>
              </w:rPr>
              <w:lastRenderedPageBreak/>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F30E09">
            <w:pPr>
              <w:tabs>
                <w:tab w:val="left" w:pos="1200"/>
              </w:tabs>
              <w:spacing w:beforeLines="20" w:before="57" w:afterLines="20" w:after="57"/>
              <w:rPr>
                <w:rFonts w:hint="eastAsia"/>
              </w:rPr>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F30E09">
            <w:pPr>
              <w:tabs>
                <w:tab w:val="left" w:pos="1200"/>
              </w:tabs>
              <w:spacing w:beforeLines="20" w:before="57" w:afterLines="20" w:after="57"/>
              <w:rPr>
                <w:rFonts w:hint="eastAsia"/>
              </w:rPr>
            </w:pPr>
            <w:r>
              <w:rPr>
                <w:rFonts w:hint="eastAsia"/>
              </w:rPr>
              <w:t>3.</w:t>
            </w:r>
            <w:r>
              <w:rPr>
                <w:rFonts w:hint="eastAsia"/>
              </w:rPr>
              <w:t xml:space="preserve"> </w:t>
            </w:r>
            <w:r>
              <w:rPr>
                <w:rFonts w:hint="eastAsia"/>
              </w:rPr>
              <w:t>Get G maxflow when every single edge being cut off  ALLEdgeFlowDecrease[|E|]</w:t>
            </w:r>
            <w:r>
              <w:rPr>
                <w:rFonts w:hint="eastAsia"/>
              </w:rPr>
              <w:t>；</w:t>
            </w:r>
          </w:p>
          <w:p w:rsidR="00F30E09" w:rsidRDefault="00F30E09" w:rsidP="00F30E09">
            <w:pPr>
              <w:tabs>
                <w:tab w:val="left" w:pos="1200"/>
              </w:tabs>
              <w:spacing w:beforeLines="20" w:before="57" w:afterLines="20" w:after="57"/>
              <w:rPr>
                <w:rFonts w:hint="eastAsia"/>
              </w:rPr>
            </w:pPr>
            <w:r>
              <w:rPr>
                <w:rFonts w:hint="eastAsia"/>
              </w:rPr>
              <w:t>4.</w:t>
            </w:r>
            <w:r>
              <w:rPr>
                <w:rFonts w:hint="eastAsia"/>
              </w:rPr>
              <w:t xml:space="preserve"> </w:t>
            </w:r>
            <w:r>
              <w:rPr>
                <w:rFonts w:hint="eastAsia"/>
              </w:rPr>
              <w:t>Sort keyedge by ALLEdgeFlowDecrease[|E|]</w:t>
            </w:r>
            <w:r>
              <w:rPr>
                <w:rFonts w:hint="eastAsia"/>
              </w:rPr>
              <w:t>；</w:t>
            </w:r>
          </w:p>
          <w:p w:rsidR="00F30E09" w:rsidRDefault="00F30E09" w:rsidP="00F30E09">
            <w:pPr>
              <w:tabs>
                <w:tab w:val="left" w:pos="1200"/>
              </w:tabs>
              <w:spacing w:beforeLines="20" w:before="57" w:afterLines="20" w:after="57"/>
              <w:rPr>
                <w:rFonts w:hint="eastAsia"/>
              </w:rPr>
            </w:pPr>
            <w:r>
              <w:rPr>
                <w:rFonts w:hint="eastAsia"/>
              </w:rPr>
              <w:t>5.</w:t>
            </w:r>
            <w:r>
              <w:rPr>
                <w:rFonts w:hint="eastAsia"/>
              </w:rPr>
              <w:t xml:space="preserve"> </w:t>
            </w:r>
            <w:r>
              <w:rPr>
                <w:rFonts w:hint="eastAsia"/>
              </w:rPr>
              <w:t>When the flow G-ei equles the flow G-ej then</w:t>
            </w:r>
            <w:r>
              <w:rPr>
                <w:rFonts w:hint="eastAsia"/>
              </w:rPr>
              <w:t>；</w:t>
            </w:r>
          </w:p>
          <w:p w:rsidR="00F30E09" w:rsidRDefault="00F30E09" w:rsidP="00F30E09">
            <w:pPr>
              <w:tabs>
                <w:tab w:val="left" w:pos="1200"/>
              </w:tabs>
              <w:spacing w:beforeLines="20" w:before="57" w:afterLines="20" w:after="57"/>
              <w:rPr>
                <w:rFonts w:hint="eastAsia"/>
              </w:rPr>
            </w:pPr>
            <w:r>
              <w:rPr>
                <w:rFonts w:hint="eastAsia"/>
              </w:rPr>
              <w:t xml:space="preserve">6.    reCompute the </w:t>
            </w:r>
            <w:r w:rsidR="00270CC5">
              <w:rPr>
                <w:rFonts w:hint="eastAsia"/>
              </w:rPr>
              <w:t>maxFlow</w:t>
            </w:r>
            <w:r w:rsidR="00270CC5">
              <w:rPr>
                <w:rFonts w:hint="eastAsia"/>
              </w:rPr>
              <w:t xml:space="preserve"> of </w:t>
            </w:r>
            <w:r>
              <w:rPr>
                <w:rFonts w:hint="eastAsia"/>
              </w:rPr>
              <w:t>G-ei</w:t>
            </w:r>
            <w:r>
              <w:rPr>
                <w:rFonts w:hint="eastAsia"/>
              </w:rPr>
              <w:t>，</w:t>
            </w:r>
            <w:r>
              <w:rPr>
                <w:rFonts w:hint="eastAsia"/>
              </w:rPr>
              <w:t>pd using SDBA[10]</w:t>
            </w:r>
            <w:r>
              <w:rPr>
                <w:rFonts w:hint="eastAsia"/>
              </w:rPr>
              <w:t>；</w:t>
            </w:r>
          </w:p>
          <w:p w:rsidR="00F30E09" w:rsidRDefault="00F30E09" w:rsidP="00F30E09">
            <w:pPr>
              <w:tabs>
                <w:tab w:val="left" w:pos="1200"/>
              </w:tabs>
              <w:spacing w:beforeLines="20" w:before="57" w:afterLines="20" w:after="57"/>
              <w:rPr>
                <w:rFonts w:hint="eastAsia"/>
              </w:rPr>
            </w:pPr>
            <w:r>
              <w:rPr>
                <w:rFonts w:hint="eastAsia"/>
              </w:rPr>
              <w:t>7.</w:t>
            </w:r>
            <w:r>
              <w:rPr>
                <w:rFonts w:hint="eastAsia"/>
              </w:rPr>
              <w:t xml:space="preserve"> </w:t>
            </w:r>
            <w:r>
              <w:rPr>
                <w:rFonts w:hint="eastAsia"/>
              </w:rPr>
              <w:t>Soet KeyEdge by pc</w:t>
            </w:r>
            <w:r>
              <w:rPr>
                <w:rFonts w:hint="eastAsia"/>
              </w:rPr>
              <w:t>；</w:t>
            </w:r>
          </w:p>
          <w:p w:rsidR="00EC5F68" w:rsidRPr="00F30E09" w:rsidRDefault="00F30E09" w:rsidP="00F30E09">
            <w:pPr>
              <w:tabs>
                <w:tab w:val="left" w:pos="1200"/>
              </w:tabs>
              <w:spacing w:beforeLines="20" w:before="57" w:afterLines="20" w:after="57"/>
              <w:rPr>
                <w:rFonts w:hint="eastAsia"/>
              </w:rPr>
            </w:pPr>
            <w:r>
              <w:rPr>
                <w:rFonts w:hint="eastAsia"/>
              </w:rPr>
              <w:t>8.</w:t>
            </w:r>
            <w:r>
              <w:rPr>
                <w:rFonts w:hint="eastAsia"/>
              </w:rPr>
              <w:t xml:space="preserve"> </w:t>
            </w:r>
            <w:r>
              <w:rPr>
                <w:rFonts w:hint="eastAsia"/>
              </w:rPr>
              <w:t>Return sorted key_edge_set</w:t>
            </w:r>
            <w:r>
              <w:rPr>
                <w:rFonts w:hint="eastAsia"/>
              </w:rPr>
              <w:t>；</w:t>
            </w:r>
          </w:p>
          <w:p w:rsidR="003D2620" w:rsidRPr="00F30E09" w:rsidRDefault="00D57128" w:rsidP="004673D5">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B515DB">
      <w:pPr>
        <w:pStyle w:val="a3"/>
        <w:ind w:firstLine="34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514A0A">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54"/>
      <w:r w:rsidRPr="00DA131A">
        <w:rPr>
          <w:rFonts w:hint="eastAsia"/>
          <w:vertAlign w:val="superscript"/>
        </w:rPr>
        <w:t>[10]</w:t>
      </w:r>
      <w:commentRangeEnd w:id="54"/>
      <w:r w:rsidR="00FD0D4E">
        <w:rPr>
          <w:rStyle w:val="afffb"/>
        </w:rPr>
        <w:commentReference w:id="54"/>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5" w:name="OLE_LINK5"/>
      <w:bookmarkStart w:id="56" w:name="OLE_LINK6"/>
      <w:r>
        <w:rPr>
          <w:rFonts w:hint="eastAsia"/>
        </w:rPr>
        <w:t>≤</w:t>
      </w:r>
      <w:bookmarkEnd w:id="55"/>
      <w:bookmarkEnd w:id="56"/>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57" w:name="_Toc449098718"/>
      <w:r>
        <w:rPr>
          <w:rFonts w:hint="eastAsia"/>
        </w:rPr>
        <w:t>基于流量和容量可靠性的不确定图关键边增量算法</w:t>
      </w:r>
      <w:bookmarkEnd w:id="57"/>
      <w:r w:rsidR="0018683D">
        <w:rPr>
          <w:rFonts w:hint="eastAsia"/>
        </w:rPr>
        <w:t>ICA_FCP</w:t>
      </w:r>
    </w:p>
    <w:p w:rsidR="00CD10EA" w:rsidRDefault="00CD10EA" w:rsidP="00E50918">
      <w:pPr>
        <w:pStyle w:val="31"/>
        <w:rPr>
          <w:rFonts w:hint="eastAsia"/>
        </w:rPr>
      </w:pPr>
      <w:r>
        <w:rPr>
          <w:rFonts w:hint="eastAsia"/>
        </w:rPr>
        <w:t>算法思想</w:t>
      </w:r>
    </w:p>
    <w:p w:rsidR="004C241A" w:rsidRDefault="004C241A" w:rsidP="00B515DB">
      <w:pPr>
        <w:pStyle w:val="a3"/>
        <w:ind w:firstLine="34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t>
      </w:r>
      <w:r w:rsidR="00F93618">
        <w:rPr>
          <w:rFonts w:hint="eastAsia"/>
        </w:rPr>
        <w:t>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58" w:name="OLE_LINK11"/>
      <w:bookmarkStart w:id="59" w:name="OLE_LINK12"/>
      <w:r w:rsidR="007B798D">
        <w:rPr>
          <w:rFonts w:hint="eastAsia"/>
        </w:rPr>
        <w:t>B</w:t>
      </w:r>
      <w:r w:rsidRPr="003A1E7F">
        <w:rPr>
          <w:rFonts w:hint="eastAsia"/>
        </w:rPr>
        <w:t>SA</w:t>
      </w:r>
      <w:r w:rsidR="007B798D">
        <w:rPr>
          <w:rFonts w:hint="eastAsia"/>
        </w:rPr>
        <w:t>_FCP</w:t>
      </w:r>
      <w:bookmarkEnd w:id="58"/>
      <w:bookmarkEnd w:id="59"/>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B515DB">
      <w:pPr>
        <w:pStyle w:val="a3"/>
        <w:ind w:firstLine="34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B515DB">
      <w:pPr>
        <w:pStyle w:val="a3"/>
        <w:ind w:firstLine="372"/>
        <w:jc w:val="center"/>
      </w:pPr>
      <w:r>
        <w:object w:dxaOrig="4607" w:dyaOrig="3911">
          <v:shape id="_x0000_i1060" type="#_x0000_t75" style="width:147pt;height:125pt" o:ole="">
            <v:imagedata r:id="rId40" o:title=""/>
          </v:shape>
          <o:OLEObject Type="Embed" ProgID="Visio.Drawing.11" ShapeID="_x0000_i1060" DrawAspect="Content" ObjectID="_1522886611" r:id="rId41"/>
        </w:object>
      </w:r>
    </w:p>
    <w:p w:rsidR="004C241A" w:rsidRDefault="004C241A" w:rsidP="00B515DB">
      <w:pPr>
        <w:pStyle w:val="a3"/>
        <w:ind w:firstLine="348"/>
        <w:jc w:val="center"/>
      </w:pPr>
      <w:r>
        <w:rPr>
          <w:rFonts w:hint="eastAsia"/>
        </w:rPr>
        <w:t>图</w:t>
      </w:r>
      <w:r w:rsidR="00FC00D3">
        <w:rPr>
          <w:rFonts w:hint="eastAsia"/>
        </w:rPr>
        <w:t>3-1</w:t>
      </w:r>
      <w:r>
        <w:rPr>
          <w:rFonts w:hint="eastAsia"/>
        </w:rPr>
        <w:t xml:space="preserve"> </w:t>
      </w:r>
      <w:r>
        <w:rPr>
          <w:rFonts w:hint="eastAsia"/>
        </w:rPr>
        <w:t>算法</w:t>
      </w:r>
      <w:r>
        <w:rPr>
          <w:rFonts w:hint="eastAsia"/>
        </w:rPr>
        <w:t>ICA</w:t>
      </w:r>
      <w:r w:rsidR="00DF5E4D">
        <w:rPr>
          <w:rFonts w:hint="eastAsia"/>
        </w:rPr>
        <w:t>_F</w:t>
      </w:r>
      <w:r w:rsidR="002D7B40">
        <w:rPr>
          <w:rFonts w:hint="eastAsia"/>
        </w:rPr>
        <w:t>CP</w:t>
      </w:r>
      <w:r>
        <w:rPr>
          <w:rFonts w:hint="eastAsia"/>
        </w:rPr>
        <w:t>流程图</w:t>
      </w:r>
    </w:p>
    <w:p w:rsidR="003B629F" w:rsidRPr="003B629F" w:rsidRDefault="003B629F" w:rsidP="00DF2F4F">
      <w:pPr>
        <w:pStyle w:val="31"/>
      </w:pPr>
      <w:bookmarkStart w:id="60" w:name="_Toc449098719"/>
      <w:r>
        <w:rPr>
          <w:rFonts w:hint="eastAsia"/>
        </w:rPr>
        <w:t>基于割集的状态树剪枝</w:t>
      </w:r>
      <w:r w:rsidR="00E459DD">
        <w:rPr>
          <w:rFonts w:hint="eastAsia"/>
        </w:rPr>
        <w:t>A</w:t>
      </w:r>
      <w:r w:rsidR="00E459DD">
        <w:rPr>
          <w:rFonts w:hint="eastAsia"/>
        </w:rPr>
        <w:t>边</w:t>
      </w:r>
      <w:r>
        <w:rPr>
          <w:rFonts w:hint="eastAsia"/>
        </w:rPr>
        <w:t>算法</w:t>
      </w:r>
      <w:bookmarkEnd w:id="60"/>
      <w:r w:rsidR="003B509B" w:rsidRPr="003A1E7F">
        <w:rPr>
          <w:rFonts w:hint="eastAsia"/>
        </w:rPr>
        <w:t>STPA_</w:t>
      </w:r>
      <w:r w:rsidR="003B509B">
        <w:rPr>
          <w:rFonts w:hint="eastAsia"/>
        </w:rPr>
        <w:t>FCP</w:t>
      </w:r>
    </w:p>
    <w:p w:rsidR="004C241A" w:rsidRDefault="004C241A" w:rsidP="00B515DB">
      <w:pPr>
        <w:pStyle w:val="a3"/>
        <w:ind w:firstLine="348"/>
        <w:rPr>
          <w:rFonts w:hint="eastAsia"/>
        </w:rPr>
      </w:pPr>
      <w:r>
        <w:rPr>
          <w:rFonts w:hint="eastAsia"/>
        </w:rPr>
        <w:t>对于不确定图</w:t>
      </w:r>
      <w:r>
        <w:rPr>
          <w:rFonts w:hint="eastAsia"/>
        </w:rPr>
        <w:t>G</w:t>
      </w:r>
      <w:r>
        <w:rPr>
          <w:rFonts w:hint="eastAsia"/>
        </w:rPr>
        <w:t>而言，求解最可靠最大流分布的方式有很多，目前普遍使用的是算法</w:t>
      </w:r>
      <w:commentRangeStart w:id="61"/>
      <w:r>
        <w:rPr>
          <w:rFonts w:hint="eastAsia"/>
        </w:rPr>
        <w:t>SDBA</w:t>
      </w:r>
      <w:commentRangeEnd w:id="61"/>
      <w:r w:rsidR="00134C92">
        <w:rPr>
          <w:rStyle w:val="afffb"/>
        </w:rPr>
        <w:commentReference w:id="61"/>
      </w:r>
      <w:r>
        <w:rPr>
          <w:rFonts w:hint="eastAsia"/>
        </w:rPr>
        <w:t>，</w:t>
      </w:r>
      <w:r>
        <w:rPr>
          <w:rFonts w:hint="eastAsia"/>
        </w:rPr>
        <w:t>SDBA</w:t>
      </w:r>
      <w:r>
        <w:rPr>
          <w:rFonts w:hint="eastAsia"/>
        </w:rPr>
        <w:t>算法中使用到了状态划分算法，在状态划分的过程中，可以生成一个区间状态树，这样的一个区间状态树生成的</w:t>
      </w:r>
      <w:r w:rsidR="0013590B">
        <w:rPr>
          <w:rFonts w:hint="eastAsia"/>
        </w:rPr>
        <w:t>算法</w:t>
      </w:r>
      <w:r>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4D07F7">
        <w:tc>
          <w:tcPr>
            <w:tcW w:w="8522" w:type="dxa"/>
            <w:shd w:val="clear" w:color="auto" w:fill="D9D9D9"/>
          </w:tcPr>
          <w:p w:rsidR="00F4018F" w:rsidRPr="00327708" w:rsidRDefault="00F4018F" w:rsidP="0042474B">
            <w:pPr>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4D07F7">
        <w:tc>
          <w:tcPr>
            <w:tcW w:w="8522" w:type="dxa"/>
          </w:tcPr>
          <w:p w:rsidR="00F4018F" w:rsidRDefault="00F4018F" w:rsidP="00F4018F">
            <w:pPr>
              <w:tabs>
                <w:tab w:val="left" w:pos="1200"/>
              </w:tabs>
              <w:spacing w:beforeLines="20" w:before="57" w:afterLines="20" w:after="57"/>
              <w:rPr>
                <w:rFonts w:hint="eastAsia"/>
              </w:rPr>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F4018F">
            <w:pPr>
              <w:tabs>
                <w:tab w:val="left" w:pos="1200"/>
              </w:tabs>
              <w:spacing w:beforeLines="20" w:before="57" w:afterLines="20" w:after="57"/>
              <w:rPr>
                <w:rFonts w:hint="eastAsia"/>
              </w:rPr>
            </w:pPr>
            <w:r>
              <w:rPr>
                <w:rFonts w:hint="eastAsia"/>
              </w:rPr>
              <w:lastRenderedPageBreak/>
              <w:t>1.</w:t>
            </w:r>
            <w:r w:rsidR="009F2EBA">
              <w:rPr>
                <w:rFonts w:hint="eastAsia"/>
              </w:rPr>
              <w:t xml:space="preserve"> stack S </w:t>
            </w:r>
            <w:r w:rsidR="009F2EBA">
              <w:sym w:font="Wingdings" w:char="F0DF"/>
            </w:r>
            <w:r w:rsidR="009F2EBA">
              <w:rPr>
                <w:rFonts w:hint="eastAsia"/>
              </w:rPr>
              <w:t xml:space="preserve"> C[L, U]</w:t>
            </w:r>
            <w:r w:rsidR="00863201">
              <w:rPr>
                <w:rFonts w:hint="eastAsia"/>
              </w:rPr>
              <w:t xml:space="preserve">, </w:t>
            </w:r>
            <w:r w:rsidR="00863201">
              <w:rPr>
                <w:rFonts w:hint="eastAsia"/>
              </w:rPr>
              <w:t>C[L, U]</w:t>
            </w:r>
            <w:r w:rsidR="00863201">
              <w:rPr>
                <w:rFonts w:hint="eastAsia"/>
              </w:rPr>
              <w:t xml:space="preserve"> is the root node</w:t>
            </w:r>
            <w:r w:rsidR="000E32AB">
              <w:rPr>
                <w:rFonts w:hint="eastAsia"/>
              </w:rPr>
              <w:t xml:space="preserve"> of tree T</w:t>
            </w:r>
            <w:r w:rsidR="00863201">
              <w:rPr>
                <w:rFonts w:hint="eastAsia"/>
              </w:rPr>
              <w:t>;</w:t>
            </w:r>
          </w:p>
          <w:p w:rsidR="00863201" w:rsidRDefault="00863201" w:rsidP="00F4018F">
            <w:pPr>
              <w:tabs>
                <w:tab w:val="left" w:pos="1200"/>
              </w:tabs>
              <w:spacing w:beforeLines="20" w:before="57" w:afterLines="20" w:after="57"/>
              <w:rPr>
                <w:rFonts w:hint="eastAsia"/>
              </w:rPr>
            </w:pPr>
            <w:r>
              <w:rPr>
                <w:rFonts w:hint="eastAsia"/>
              </w:rPr>
              <w:t>2. while S is not empty then</w:t>
            </w:r>
          </w:p>
          <w:p w:rsidR="00863201" w:rsidRDefault="00863201" w:rsidP="00F4018F">
            <w:pPr>
              <w:tabs>
                <w:tab w:val="left" w:pos="1200"/>
              </w:tabs>
              <w:spacing w:beforeLines="20" w:before="57" w:afterLines="20" w:after="57"/>
              <w:rPr>
                <w:rFonts w:hint="eastAsia"/>
              </w:rPr>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F4018F">
            <w:pPr>
              <w:tabs>
                <w:tab w:val="left" w:pos="1200"/>
              </w:tabs>
              <w:spacing w:beforeLines="20" w:before="57" w:afterLines="20" w:after="57"/>
              <w:rPr>
                <w:rFonts w:hint="eastAsia"/>
              </w:rPr>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F4018F">
            <w:pPr>
              <w:tabs>
                <w:tab w:val="left" w:pos="1200"/>
              </w:tabs>
              <w:spacing w:beforeLines="20" w:before="57" w:afterLines="20" w:after="57"/>
              <w:rPr>
                <w:rFonts w:hint="eastAsia"/>
              </w:rPr>
            </w:pPr>
            <w:r>
              <w:rPr>
                <w:rFonts w:hint="eastAsia"/>
              </w:rPr>
              <w:t xml:space="preserve">5.     if </w:t>
            </w:r>
            <w:r>
              <w:rPr>
                <w:rFonts w:hint="eastAsia"/>
              </w:rPr>
              <w:t>lower</w:t>
            </w:r>
            <w:r>
              <w:rPr>
                <w:rFonts w:hint="eastAsia"/>
              </w:rPr>
              <w:t xml:space="preserve">(C) &lt; max_flow and upper(C) = max_flow then </w:t>
            </w:r>
          </w:p>
          <w:p w:rsidR="00A74E99" w:rsidRDefault="00A74E99" w:rsidP="00F4018F">
            <w:pPr>
              <w:tabs>
                <w:tab w:val="left" w:pos="1200"/>
              </w:tabs>
              <w:spacing w:beforeLines="20" w:before="57" w:afterLines="20" w:after="57"/>
              <w:rPr>
                <w:rFonts w:hint="eastAsia"/>
              </w:rPr>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F4018F">
            <w:pPr>
              <w:tabs>
                <w:tab w:val="left" w:pos="1200"/>
              </w:tabs>
              <w:spacing w:beforeLines="20" w:before="57" w:afterLines="20" w:after="57"/>
              <w:rPr>
                <w:rFonts w:hint="eastAsia"/>
              </w:rPr>
            </w:pPr>
            <w:r>
              <w:rPr>
                <w:rFonts w:hint="eastAsia"/>
              </w:rPr>
              <w:t>7. if S is not empty goto step 2;</w:t>
            </w:r>
          </w:p>
          <w:p w:rsidR="000E32AB" w:rsidRDefault="000E32AB" w:rsidP="00F4018F">
            <w:pPr>
              <w:tabs>
                <w:tab w:val="left" w:pos="1200"/>
              </w:tabs>
              <w:spacing w:beforeLines="20" w:before="57" w:afterLines="20" w:after="57"/>
              <w:rPr>
                <w:rFonts w:hint="eastAsia"/>
              </w:rPr>
            </w:pPr>
            <w:r>
              <w:rPr>
                <w:rFonts w:hint="eastAsia"/>
              </w:rPr>
              <w:t>8. if S is empty</w:t>
            </w:r>
            <w:r w:rsidR="00467A92">
              <w:rPr>
                <w:rFonts w:hint="eastAsia"/>
              </w:rPr>
              <w:t xml:space="preserve"> return</w:t>
            </w:r>
            <w:r>
              <w:rPr>
                <w:rFonts w:hint="eastAsia"/>
              </w:rPr>
              <w:t>;</w:t>
            </w:r>
          </w:p>
          <w:p w:rsidR="00F4018F" w:rsidRPr="00F30E09" w:rsidRDefault="00F4018F" w:rsidP="00A62F0A">
            <w:pPr>
              <w:tabs>
                <w:tab w:val="left" w:pos="1200"/>
              </w:tabs>
              <w:spacing w:beforeLines="20" w:before="57" w:afterLines="20" w:after="57"/>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B515DB">
      <w:pPr>
        <w:pStyle w:val="a3"/>
        <w:ind w:firstLine="348"/>
      </w:pPr>
      <w:r>
        <w:rPr>
          <w:rFonts w:hint="eastAsia"/>
        </w:rPr>
        <w:lastRenderedPageBreak/>
        <w:t>如图</w:t>
      </w:r>
      <w:r w:rsidR="00F6707F">
        <w:rPr>
          <w:rFonts w:hint="eastAsia"/>
        </w:rPr>
        <w:t>3-2</w:t>
      </w:r>
      <w:r>
        <w:rPr>
          <w:rFonts w:hint="eastAsia"/>
        </w:rPr>
        <w:t>所示，为</w:t>
      </w:r>
      <w:commentRangeStart w:id="62"/>
      <w:r>
        <w:rPr>
          <w:rFonts w:hint="eastAsia"/>
        </w:rPr>
        <w:t>图</w:t>
      </w:r>
      <w:r w:rsidR="00C96289">
        <w:rPr>
          <w:rFonts w:hint="eastAsia"/>
        </w:rPr>
        <w:t>2-1</w:t>
      </w:r>
      <w:commentRangeEnd w:id="62"/>
      <w:r w:rsidR="005701E3">
        <w:rPr>
          <w:rStyle w:val="afffb"/>
        </w:rPr>
        <w:commentReference w:id="62"/>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B515DB">
      <w:pPr>
        <w:pStyle w:val="a3"/>
        <w:ind w:firstLine="372"/>
        <w:jc w:val="center"/>
      </w:pPr>
      <w:r>
        <w:object w:dxaOrig="4576" w:dyaOrig="1912">
          <v:shape id="_x0000_i1038" type="#_x0000_t75" style="width:228pt;height:96pt" o:ole="">
            <v:imagedata r:id="rId42" o:title=""/>
          </v:shape>
          <o:OLEObject Type="Embed" ProgID="Visio.Drawing.11" ShapeID="_x0000_i1038" DrawAspect="Content" ObjectID="_1522886612" r:id="rId43"/>
        </w:object>
      </w:r>
    </w:p>
    <w:p w:rsidR="004C241A" w:rsidRDefault="004C241A" w:rsidP="00B515DB">
      <w:pPr>
        <w:pStyle w:val="a3"/>
        <w:ind w:firstLine="348"/>
        <w:jc w:val="center"/>
      </w:pPr>
      <w:r>
        <w:rPr>
          <w:rFonts w:hint="eastAsia"/>
        </w:rPr>
        <w:t>图</w:t>
      </w:r>
      <w:r w:rsidR="006566BB">
        <w:rPr>
          <w:rFonts w:hint="eastAsia"/>
        </w:rPr>
        <w:t>3-2</w:t>
      </w:r>
      <w:r>
        <w:rPr>
          <w:rFonts w:hint="eastAsia"/>
        </w:rPr>
        <w:t xml:space="preserve"> </w:t>
      </w:r>
      <w:r>
        <w:rPr>
          <w:rFonts w:hint="eastAsia"/>
        </w:rPr>
        <w:t>完全状态划分树</w:t>
      </w:r>
      <w:r>
        <w:rPr>
          <w:rFonts w:hint="eastAsia"/>
        </w:rPr>
        <w:t>State-Tree</w:t>
      </w:r>
    </w:p>
    <w:p w:rsidR="004C241A" w:rsidRPr="002F621F" w:rsidRDefault="004C241A" w:rsidP="00B515DB">
      <w:pPr>
        <w:pStyle w:val="a3"/>
        <w:ind w:firstLine="34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B515DB">
      <w:pPr>
        <w:pStyle w:val="a3"/>
        <w:ind w:firstLine="349"/>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B515DB">
      <w:pPr>
        <w:pStyle w:val="a3"/>
        <w:ind w:firstLine="372"/>
        <w:jc w:val="center"/>
      </w:pPr>
      <w:r>
        <w:object w:dxaOrig="3598" w:dyaOrig="1912">
          <v:shape id="_x0000_i1039" type="#_x0000_t75" style="width:178.5pt;height:96pt" o:ole="">
            <v:imagedata r:id="rId44" o:title=""/>
          </v:shape>
          <o:OLEObject Type="Embed" ProgID="Visio.Drawing.11" ShapeID="_x0000_i1039" DrawAspect="Content" ObjectID="_1522886613" r:id="rId45"/>
        </w:object>
      </w:r>
    </w:p>
    <w:p w:rsidR="004C241A" w:rsidRDefault="004C241A" w:rsidP="00B515DB">
      <w:pPr>
        <w:pStyle w:val="a3"/>
        <w:ind w:firstLine="348"/>
        <w:jc w:val="center"/>
      </w:pPr>
      <w:r>
        <w:rPr>
          <w:rFonts w:hint="eastAsia"/>
        </w:rPr>
        <w:t>图</w:t>
      </w:r>
      <w:r w:rsidR="007E0E7F">
        <w:rPr>
          <w:rFonts w:hint="eastAsia"/>
        </w:rPr>
        <w:t>3-3</w:t>
      </w:r>
      <w:r>
        <w:rPr>
          <w:rFonts w:hint="eastAsia"/>
        </w:rPr>
        <w:t xml:space="preserve"> </w:t>
      </w:r>
      <w:r>
        <w:rPr>
          <w:rFonts w:hint="eastAsia"/>
        </w:rPr>
        <w:t>移除</w:t>
      </w:r>
      <w:r>
        <w:rPr>
          <w:rFonts w:hint="eastAsia"/>
        </w:rPr>
        <w:t>e5</w:t>
      </w:r>
      <w:r>
        <w:rPr>
          <w:rFonts w:hint="eastAsia"/>
        </w:rPr>
        <w:t>之后的状态区间树</w:t>
      </w:r>
    </w:p>
    <w:p w:rsidR="004C241A" w:rsidRDefault="004C241A"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B515DB">
      <w:pPr>
        <w:pStyle w:val="a3"/>
        <w:ind w:firstLine="349"/>
      </w:pPr>
      <w:r>
        <w:rPr>
          <w:rFonts w:hint="eastAsia"/>
          <w:b/>
        </w:rPr>
        <w:lastRenderedPageBreak/>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B515DB">
      <w:pPr>
        <w:pStyle w:val="a3"/>
        <w:ind w:firstLine="372"/>
      </w:pPr>
      <w:r>
        <w:object w:dxaOrig="3870" w:dyaOrig="1926">
          <v:shape id="_x0000_i1040" type="#_x0000_t75" style="width:193pt;height:96pt" o:ole="">
            <v:imagedata r:id="rId46" o:title=""/>
          </v:shape>
          <o:OLEObject Type="Embed" ProgID="Visio.Drawing.11" ShapeID="_x0000_i1040" DrawAspect="Content" ObjectID="_1522886614" r:id="rId47"/>
        </w:object>
      </w:r>
      <w:r w:rsidRPr="00B452CD">
        <w:t xml:space="preserve"> </w:t>
      </w:r>
      <w:r>
        <w:rPr>
          <w:rFonts w:hint="eastAsia"/>
        </w:rPr>
        <w:t xml:space="preserve">  </w:t>
      </w:r>
      <w:r>
        <w:object w:dxaOrig="480" w:dyaOrig="338">
          <v:shape id="_x0000_i1041" type="#_x0000_t75" style="width:24pt;height:17pt" o:ole="">
            <v:imagedata r:id="rId48" o:title=""/>
          </v:shape>
          <o:OLEObject Type="Embed" ProgID="Visio.Drawing.11" ShapeID="_x0000_i1041" DrawAspect="Content" ObjectID="_1522886615" r:id="rId49"/>
        </w:object>
      </w:r>
      <w:r>
        <w:rPr>
          <w:rFonts w:hint="eastAsia"/>
        </w:rPr>
        <w:t xml:space="preserve">   </w:t>
      </w:r>
      <w:r>
        <w:object w:dxaOrig="2961" w:dyaOrig="1224">
          <v:shape id="_x0000_i1042" type="#_x0000_t75" style="width:148pt;height:61pt" o:ole="">
            <v:imagedata r:id="rId50" o:title=""/>
          </v:shape>
          <o:OLEObject Type="Embed" ProgID="Visio.Drawing.11" ShapeID="_x0000_i1042" DrawAspect="Content" ObjectID="_1522886616" r:id="rId51"/>
        </w:object>
      </w:r>
    </w:p>
    <w:p w:rsidR="004C241A" w:rsidRDefault="004C241A" w:rsidP="00B515DB">
      <w:pPr>
        <w:pStyle w:val="a3"/>
        <w:ind w:firstLine="348"/>
        <w:jc w:val="center"/>
        <w:rPr>
          <w:rFonts w:hint="eastAsia"/>
        </w:rPr>
      </w:pPr>
      <w:r>
        <w:rPr>
          <w:rFonts w:hint="eastAsia"/>
        </w:rPr>
        <w:t>图</w:t>
      </w:r>
      <w:r w:rsidR="003C2AFC">
        <w:rPr>
          <w:rFonts w:hint="eastAsia"/>
        </w:rPr>
        <w:t>3-4</w:t>
      </w:r>
      <w:r>
        <w:rPr>
          <w:rFonts w:hint="eastAsia"/>
        </w:rPr>
        <w:t xml:space="preserve"> </w:t>
      </w:r>
      <w:r>
        <w:rPr>
          <w:rFonts w:hint="eastAsia"/>
        </w:rPr>
        <w:t>经过剪枝后的子图树</w:t>
      </w:r>
    </w:p>
    <w:p w:rsidR="0043772B" w:rsidRDefault="00987BFD" w:rsidP="0043772B">
      <w:pPr>
        <w:pStyle w:val="a3"/>
        <w:ind w:firstLine="348"/>
        <w:jc w:val="left"/>
        <w:rPr>
          <w:rFonts w:hint="eastAsia"/>
        </w:rPr>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4D07F7">
        <w:tc>
          <w:tcPr>
            <w:tcW w:w="8522" w:type="dxa"/>
            <w:shd w:val="clear" w:color="auto" w:fill="D9D9D9"/>
          </w:tcPr>
          <w:p w:rsidR="004D3828" w:rsidRPr="00327708" w:rsidRDefault="004D3828" w:rsidP="006E0DFE">
            <w:pPr>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4D07F7">
        <w:tc>
          <w:tcPr>
            <w:tcW w:w="8522" w:type="dxa"/>
          </w:tcPr>
          <w:p w:rsidR="004D3828" w:rsidRDefault="004D3828" w:rsidP="004D3828">
            <w:pPr>
              <w:tabs>
                <w:tab w:val="left" w:pos="1200"/>
              </w:tabs>
              <w:spacing w:beforeLines="20" w:before="57" w:afterLines="20" w:after="57"/>
              <w:rPr>
                <w:rFonts w:hint="eastAsia"/>
              </w:rPr>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7A628E">
            <w:pPr>
              <w:tabs>
                <w:tab w:val="left" w:pos="1200"/>
              </w:tabs>
              <w:spacing w:beforeLines="20" w:before="57" w:afterLines="20" w:after="57"/>
              <w:rPr>
                <w:rFonts w:hint="eastAsia"/>
              </w:rPr>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7A628E">
            <w:pPr>
              <w:tabs>
                <w:tab w:val="left" w:pos="1200"/>
              </w:tabs>
              <w:spacing w:beforeLines="20" w:before="57" w:afterLines="20" w:after="57"/>
              <w:rPr>
                <w:rFonts w:hint="eastAsia"/>
              </w:rPr>
            </w:pPr>
            <w:r>
              <w:rPr>
                <w:rFonts w:hint="eastAsia"/>
              </w:rPr>
              <w:t>2. push root in S</w:t>
            </w:r>
            <w:r>
              <w:rPr>
                <w:rFonts w:hint="eastAsia"/>
              </w:rPr>
              <w:t>；</w:t>
            </w:r>
          </w:p>
          <w:p w:rsidR="007A628E" w:rsidRDefault="007A628E" w:rsidP="007A628E">
            <w:pPr>
              <w:tabs>
                <w:tab w:val="left" w:pos="1200"/>
              </w:tabs>
              <w:spacing w:beforeLines="20" w:before="57" w:afterLines="20" w:after="57"/>
              <w:rPr>
                <w:rFonts w:hint="eastAsia"/>
              </w:rPr>
            </w:pPr>
            <w:r>
              <w:rPr>
                <w:rFonts w:hint="eastAsia"/>
              </w:rPr>
              <w:t>3. if S is not empty</w:t>
            </w:r>
            <w:r>
              <w:rPr>
                <w:rFonts w:hint="eastAsia"/>
              </w:rPr>
              <w:t>，</w:t>
            </w:r>
            <w:r>
              <w:rPr>
                <w:rFonts w:hint="eastAsia"/>
              </w:rPr>
              <w:t>then pop S as C</w:t>
            </w:r>
            <w:r>
              <w:rPr>
                <w:rFonts w:hint="eastAsia"/>
              </w:rPr>
              <w:t>；</w:t>
            </w:r>
          </w:p>
          <w:p w:rsidR="007A628E" w:rsidRDefault="007A628E" w:rsidP="007A628E">
            <w:pPr>
              <w:tabs>
                <w:tab w:val="left" w:pos="1200"/>
              </w:tabs>
              <w:spacing w:beforeLines="20" w:before="57" w:afterLines="20" w:after="57"/>
              <w:rPr>
                <w:rFonts w:hint="eastAsia"/>
              </w:rPr>
            </w:pPr>
            <w:r>
              <w:rPr>
                <w:rFonts w:hint="eastAsia"/>
              </w:rPr>
              <w:t>4.     if the cut edge</w:t>
            </w:r>
            <w:r>
              <w:rPr>
                <w:rFonts w:hint="eastAsia"/>
              </w:rPr>
              <w:t>’</w:t>
            </w:r>
            <w:r>
              <w:rPr>
                <w:rFonts w:hint="eastAsia"/>
              </w:rPr>
              <w:t>s position is 0 then move out C</w:t>
            </w:r>
            <w:r>
              <w:rPr>
                <w:rFonts w:hint="eastAsia"/>
              </w:rPr>
              <w:t>；</w:t>
            </w:r>
          </w:p>
          <w:p w:rsidR="007A628E" w:rsidRDefault="007A628E" w:rsidP="007A628E">
            <w:pPr>
              <w:tabs>
                <w:tab w:val="left" w:pos="1200"/>
              </w:tabs>
              <w:spacing w:beforeLines="20" w:before="57" w:afterLines="20" w:after="57"/>
            </w:pPr>
            <w:r>
              <w:t>5.     Else if C’s lower bound graph satisfy Fmax then keep C</w:t>
            </w:r>
          </w:p>
          <w:p w:rsidR="007A628E" w:rsidRDefault="007A628E" w:rsidP="007A628E">
            <w:pPr>
              <w:tabs>
                <w:tab w:val="left" w:pos="1200"/>
              </w:tabs>
              <w:spacing w:beforeLines="20" w:before="57" w:afterLines="20" w:after="57"/>
              <w:rPr>
                <w:rFonts w:hint="eastAsia"/>
              </w:rPr>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7A628E">
            <w:pPr>
              <w:tabs>
                <w:tab w:val="left" w:pos="1200"/>
              </w:tabs>
              <w:spacing w:beforeLines="20" w:before="57" w:afterLines="20" w:after="57"/>
              <w:rPr>
                <w:rFonts w:hint="eastAsia"/>
              </w:rPr>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7A628E">
            <w:pPr>
              <w:tabs>
                <w:tab w:val="left" w:pos="1200"/>
              </w:tabs>
              <w:spacing w:beforeLines="20" w:before="57" w:afterLines="20" w:after="57"/>
              <w:rPr>
                <w:rFonts w:hint="eastAsia"/>
              </w:rPr>
            </w:pPr>
            <w:r>
              <w:t>8. Return all graph that satisfy Fmax after G move edge e</w:t>
            </w:r>
          </w:p>
          <w:p w:rsidR="004D3828" w:rsidRPr="00F30E09" w:rsidRDefault="004D3828" w:rsidP="007A628E">
            <w:pPr>
              <w:tabs>
                <w:tab w:val="left" w:pos="1200"/>
              </w:tabs>
              <w:spacing w:beforeLines="20" w:before="57" w:afterLines="20" w:after="57"/>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4C241A">
      <w:pPr>
        <w:pStyle w:val="31"/>
      </w:pPr>
      <w:bookmarkStart w:id="63" w:name="_Toc449098720"/>
      <w:r w:rsidRPr="00237FB3">
        <w:rPr>
          <w:rFonts w:hint="eastAsia"/>
        </w:rPr>
        <w:t>B</w:t>
      </w:r>
      <w:r w:rsidRPr="00237FB3">
        <w:rPr>
          <w:rFonts w:hint="eastAsia"/>
        </w:rPr>
        <w:t>类边</w:t>
      </w:r>
      <w:r w:rsidR="00DF2F4F">
        <w:rPr>
          <w:rFonts w:hint="eastAsia"/>
        </w:rPr>
        <w:t>搜索算法</w:t>
      </w:r>
      <w:bookmarkEnd w:id="63"/>
      <w:r w:rsidR="00766853">
        <w:rPr>
          <w:rFonts w:hint="eastAsia"/>
        </w:rPr>
        <w:t>B</w:t>
      </w:r>
      <w:r w:rsidR="00766853" w:rsidRPr="003A1E7F">
        <w:rPr>
          <w:rFonts w:hint="eastAsia"/>
        </w:rPr>
        <w:t>SA</w:t>
      </w:r>
      <w:r w:rsidR="00766853">
        <w:rPr>
          <w:rFonts w:hint="eastAsia"/>
        </w:rPr>
        <w:t>_FCP</w:t>
      </w:r>
    </w:p>
    <w:p w:rsidR="004C241A" w:rsidRDefault="004C241A" w:rsidP="00B515DB">
      <w:pPr>
        <w:pStyle w:val="a3"/>
        <w:ind w:firstLine="348"/>
        <w:rPr>
          <w:rFonts w:hint="eastAsia"/>
        </w:rPr>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4D07F7">
        <w:tc>
          <w:tcPr>
            <w:tcW w:w="8522" w:type="dxa"/>
            <w:shd w:val="clear" w:color="auto" w:fill="D9D9D9"/>
          </w:tcPr>
          <w:p w:rsidR="00AD4515" w:rsidRPr="00327708" w:rsidRDefault="00AD4515" w:rsidP="00604FBF">
            <w:pPr>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4D07F7">
        <w:tc>
          <w:tcPr>
            <w:tcW w:w="8522" w:type="dxa"/>
          </w:tcPr>
          <w:p w:rsidR="00AD4515" w:rsidRDefault="00AD4515" w:rsidP="00AD4515">
            <w:pPr>
              <w:tabs>
                <w:tab w:val="left" w:pos="1200"/>
              </w:tabs>
              <w:spacing w:beforeLines="20" w:before="57" w:afterLines="20" w:after="57"/>
              <w:rPr>
                <w:rFonts w:hint="eastAsia"/>
              </w:rPr>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1F6252">
            <w:pPr>
              <w:tabs>
                <w:tab w:val="left" w:pos="1200"/>
              </w:tabs>
              <w:spacing w:beforeLines="20" w:before="57" w:afterLines="20" w:after="57"/>
            </w:pPr>
            <w:r>
              <w:t>1. For all leaf node in MaxFlow-State-Tree as C</w:t>
            </w:r>
          </w:p>
          <w:p w:rsidR="001F6252" w:rsidRDefault="001F6252" w:rsidP="001F6252">
            <w:pPr>
              <w:tabs>
                <w:tab w:val="left" w:pos="1200"/>
              </w:tabs>
              <w:spacing w:beforeLines="20" w:before="57" w:afterLines="20" w:after="57"/>
              <w:rPr>
                <w:rFonts w:hint="eastAsia"/>
              </w:rPr>
            </w:pPr>
            <w:r>
              <w:rPr>
                <w:rFonts w:hint="eastAsia"/>
              </w:rPr>
              <w:t xml:space="preserve">2.     If the </w:t>
            </w:r>
            <w:bookmarkStart w:id="64" w:name="OLE_LINK14"/>
            <w:bookmarkStart w:id="65" w:name="OLE_LINK15"/>
            <w:r>
              <w:rPr>
                <w:rFonts w:hint="eastAsia"/>
              </w:rPr>
              <w:t>position</w:t>
            </w:r>
            <w:r w:rsidR="00B94945">
              <w:rPr>
                <w:rFonts w:hint="eastAsia"/>
              </w:rPr>
              <w:t xml:space="preserve"> of e</w:t>
            </w:r>
            <w:r>
              <w:rPr>
                <w:rFonts w:hint="eastAsia"/>
              </w:rPr>
              <w:t xml:space="preserve"> </w:t>
            </w:r>
            <w:bookmarkEnd w:id="64"/>
            <w:bookmarkEnd w:id="65"/>
            <w:r>
              <w:rPr>
                <w:rFonts w:hint="eastAsia"/>
              </w:rPr>
              <w:t>in C is 1</w:t>
            </w:r>
            <w:r>
              <w:rPr>
                <w:rFonts w:hint="eastAsia"/>
              </w:rPr>
              <w:t>，</w:t>
            </w:r>
            <w:r>
              <w:rPr>
                <w:rFonts w:hint="eastAsia"/>
              </w:rPr>
              <w:t>then move out C</w:t>
            </w:r>
            <w:r>
              <w:rPr>
                <w:rFonts w:hint="eastAsia"/>
              </w:rPr>
              <w:t>；</w:t>
            </w:r>
          </w:p>
          <w:p w:rsidR="001F6252" w:rsidRDefault="001F6252" w:rsidP="001F6252">
            <w:pPr>
              <w:tabs>
                <w:tab w:val="left" w:pos="1200"/>
              </w:tabs>
              <w:spacing w:beforeLines="20" w:before="57" w:afterLines="20" w:after="57"/>
              <w:rPr>
                <w:rFonts w:hint="eastAsia"/>
              </w:rPr>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1F6252">
            <w:pPr>
              <w:tabs>
                <w:tab w:val="left" w:pos="1200"/>
              </w:tabs>
              <w:spacing w:beforeLines="20" w:before="57" w:afterLines="20" w:after="57"/>
              <w:rPr>
                <w:rFonts w:hint="eastAsia"/>
              </w:rPr>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1F6252">
            <w:pPr>
              <w:tabs>
                <w:tab w:val="left" w:pos="1200"/>
              </w:tabs>
              <w:spacing w:beforeLines="20" w:before="57" w:afterLines="20" w:after="57"/>
              <w:rPr>
                <w:rFonts w:hint="eastAsia"/>
              </w:rPr>
            </w:pPr>
            <w:r>
              <w:rPr>
                <w:rFonts w:hint="eastAsia"/>
              </w:rPr>
              <w:t>5. Until MaxFlow-State-Tree is all be searched</w:t>
            </w:r>
            <w:r>
              <w:rPr>
                <w:rFonts w:hint="eastAsia"/>
              </w:rPr>
              <w:t>，</w:t>
            </w:r>
            <w:r>
              <w:rPr>
                <w:rFonts w:hint="eastAsia"/>
              </w:rPr>
              <w:t>then return set.</w:t>
            </w:r>
          </w:p>
          <w:p w:rsidR="00AD4515" w:rsidRPr="00F30E09" w:rsidRDefault="00AD4515" w:rsidP="00AD4515">
            <w:pPr>
              <w:tabs>
                <w:tab w:val="left" w:pos="1200"/>
              </w:tabs>
              <w:spacing w:beforeLines="20" w:before="57" w:afterLines="20" w:after="57"/>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B515DB">
      <w:pPr>
        <w:pStyle w:val="a3"/>
        <w:ind w:firstLine="349"/>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B515DB">
      <w:pPr>
        <w:pStyle w:val="a3"/>
        <w:ind w:firstLine="348"/>
      </w:pPr>
      <w:r>
        <w:rPr>
          <w:rFonts w:hint="eastAsia"/>
        </w:rPr>
        <w:lastRenderedPageBreak/>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B515DB">
      <w:pPr>
        <w:pStyle w:val="a3"/>
        <w:ind w:firstLine="348"/>
      </w:pPr>
      <w:r>
        <w:rPr>
          <w:rFonts w:hint="eastAsia"/>
        </w:rPr>
        <w:t>的证。</w:t>
      </w:r>
    </w:p>
    <w:p w:rsidR="004C241A" w:rsidRDefault="005F4FC4" w:rsidP="00B515DB">
      <w:pPr>
        <w:pStyle w:val="a3"/>
        <w:ind w:firstLine="349"/>
        <w:jc w:val="left"/>
        <w:rPr>
          <w:rFonts w:hint="eastAsia"/>
        </w:rPr>
      </w:pPr>
      <w:r>
        <w:rPr>
          <w:rFonts w:hint="eastAsia"/>
          <w:b/>
        </w:rPr>
        <w:t>实例</w:t>
      </w:r>
      <w:r>
        <w:rPr>
          <w:rFonts w:hint="eastAsia"/>
          <w:b/>
        </w:rPr>
        <w:t xml:space="preserve">3-7. </w:t>
      </w:r>
      <w:r w:rsidR="00E22CDF" w:rsidRPr="00E22CDF">
        <w:rPr>
          <w:rFonts w:hint="eastAsia"/>
        </w:rPr>
        <w:t>对于</w:t>
      </w:r>
      <w:r w:rsidR="004C241A">
        <w:rPr>
          <w:rFonts w:hint="eastAsia"/>
        </w:rPr>
        <w:t>如</w:t>
      </w:r>
      <w:commentRangeStart w:id="66"/>
      <w:r w:rsidR="004C241A">
        <w:rPr>
          <w:rFonts w:hint="eastAsia"/>
        </w:rPr>
        <w:t>图</w:t>
      </w:r>
      <w:r w:rsidR="00E22CDF">
        <w:rPr>
          <w:rFonts w:hint="eastAsia"/>
        </w:rPr>
        <w:t>2-1</w:t>
      </w:r>
      <w:commentRangeEnd w:id="66"/>
      <w:r w:rsidR="00560204">
        <w:rPr>
          <w:rStyle w:val="afffb"/>
        </w:rPr>
        <w:commentReference w:id="66"/>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29262D">
      <w:pPr>
        <w:pStyle w:val="31"/>
      </w:pPr>
      <w:bookmarkStart w:id="67" w:name="_Toc449098721"/>
      <w:r>
        <w:rPr>
          <w:rFonts w:hint="eastAsia"/>
        </w:rPr>
        <w:t>算法</w:t>
      </w:r>
      <w:r w:rsidR="00B5662D">
        <w:rPr>
          <w:rFonts w:hint="eastAsia"/>
        </w:rPr>
        <w:t>复杂度分析</w:t>
      </w:r>
      <w:bookmarkEnd w:id="67"/>
    </w:p>
    <w:p w:rsidR="004C241A" w:rsidRDefault="004C241A"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w:t>
      </w:r>
      <w:r w:rsidR="00D45941">
        <w:rPr>
          <w:rFonts w:hint="eastAsia"/>
        </w:rPr>
        <w:t>不确定图的最大流</w:t>
      </w:r>
      <w:r>
        <w:rPr>
          <w:rFonts w:hint="eastAsia"/>
        </w:rPr>
        <w:t>和容量可靠性</w:t>
      </w:r>
      <w:r w:rsidR="008B1B9F">
        <w:rPr>
          <w:rFonts w:hint="eastAsia"/>
        </w:rPr>
        <w:t>即可</w:t>
      </w:r>
      <w:r>
        <w:rPr>
          <w:rFonts w:hint="eastAsia"/>
        </w:rPr>
        <w:t>。</w:t>
      </w:r>
    </w:p>
    <w:p w:rsidR="004C241A" w:rsidRDefault="004C241A" w:rsidP="00B515DB">
      <w:pPr>
        <w:pStyle w:val="a3"/>
        <w:ind w:firstLine="348"/>
        <w:rPr>
          <w:rFonts w:hint="eastAsia"/>
        </w:rPr>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4D07F7">
        <w:tc>
          <w:tcPr>
            <w:tcW w:w="8522" w:type="dxa"/>
            <w:shd w:val="clear" w:color="auto" w:fill="D9D9D9"/>
          </w:tcPr>
          <w:p w:rsidR="00C40EC6" w:rsidRPr="00327708" w:rsidRDefault="00C40EC6" w:rsidP="004D07F7">
            <w:pPr>
              <w:rPr>
                <w:rFonts w:ascii="宋体" w:hAnsi="宋体"/>
                <w:b/>
              </w:rPr>
            </w:pPr>
            <w:r w:rsidRPr="00327708">
              <w:rPr>
                <w:rFonts w:ascii="宋体" w:hAnsi="宋体" w:hint="eastAsia"/>
                <w:b/>
              </w:rPr>
              <w:t>算法3-</w:t>
            </w:r>
            <w:r>
              <w:rPr>
                <w:rFonts w:ascii="宋体" w:hAnsi="宋体" w:hint="eastAsia"/>
                <w:b/>
              </w:rPr>
              <w:t>4</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4D07F7">
        <w:tc>
          <w:tcPr>
            <w:tcW w:w="8522" w:type="dxa"/>
          </w:tcPr>
          <w:p w:rsidR="00C40EC6" w:rsidRDefault="00C40EC6" w:rsidP="00C40EC6">
            <w:pPr>
              <w:tabs>
                <w:tab w:val="left" w:pos="1200"/>
              </w:tabs>
              <w:spacing w:beforeLines="20" w:before="57" w:afterLines="20" w:after="57"/>
              <w:rPr>
                <w:rFonts w:hint="eastAsia"/>
              </w:rPr>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FD069A">
            <w:pPr>
              <w:tabs>
                <w:tab w:val="left" w:pos="1200"/>
              </w:tabs>
              <w:spacing w:beforeLines="20" w:before="57" w:afterLines="20" w:after="57"/>
              <w:rPr>
                <w:rFonts w:hint="eastAsia"/>
              </w:rPr>
            </w:pPr>
            <w:r>
              <w:rPr>
                <w:rFonts w:hint="eastAsia"/>
              </w:rPr>
              <w:t>1.  Input uncertain Graph G and its source point and sink point</w:t>
            </w:r>
            <w:r>
              <w:rPr>
                <w:rFonts w:hint="eastAsia"/>
              </w:rPr>
              <w:t>；</w:t>
            </w:r>
          </w:p>
          <w:p w:rsidR="00FD069A" w:rsidRDefault="00FD069A" w:rsidP="00FD069A">
            <w:pPr>
              <w:tabs>
                <w:tab w:val="left" w:pos="1200"/>
              </w:tabs>
              <w:spacing w:beforeLines="20" w:before="57" w:afterLines="20" w:after="57"/>
              <w:rPr>
                <w:rFonts w:hint="eastAsia"/>
              </w:rPr>
            </w:pPr>
            <w:r>
              <w:rPr>
                <w:rFonts w:hint="eastAsia"/>
              </w:rPr>
              <w:t xml:space="preserve">2.  Get maxFlow </w:t>
            </w:r>
            <w:r>
              <w:rPr>
                <w:rFonts w:hint="eastAsia"/>
              </w:rPr>
              <w:t>，</w:t>
            </w:r>
            <w:r>
              <w:rPr>
                <w:rFonts w:hint="eastAsia"/>
              </w:rPr>
              <w:t>StateMtrix and build StateTree using algorithm SDBA</w:t>
            </w:r>
          </w:p>
          <w:p w:rsidR="00FD069A" w:rsidRDefault="00FD069A" w:rsidP="00FD069A">
            <w:pPr>
              <w:tabs>
                <w:tab w:val="left" w:pos="1200"/>
              </w:tabs>
              <w:spacing w:beforeLines="20" w:before="57" w:afterLines="20" w:after="57"/>
              <w:rPr>
                <w:rFonts w:hint="eastAsia"/>
              </w:rPr>
            </w:pPr>
            <w:r>
              <w:rPr>
                <w:rFonts w:hint="eastAsia"/>
              </w:rPr>
              <w:t>3.  Get G maxflow when every single edge being cut off  ALLEdgeFlowDecrease[|E|]</w:t>
            </w:r>
            <w:r>
              <w:rPr>
                <w:rFonts w:hint="eastAsia"/>
              </w:rPr>
              <w:t>；</w:t>
            </w:r>
          </w:p>
          <w:p w:rsidR="00FD069A" w:rsidRDefault="00FD069A" w:rsidP="00FD069A">
            <w:pPr>
              <w:tabs>
                <w:tab w:val="left" w:pos="1200"/>
              </w:tabs>
              <w:spacing w:beforeLines="20" w:before="57" w:afterLines="20" w:after="57"/>
              <w:rPr>
                <w:rFonts w:hint="eastAsia"/>
              </w:rPr>
            </w:pPr>
            <w:r>
              <w:rPr>
                <w:rFonts w:hint="eastAsia"/>
              </w:rPr>
              <w:t>4.  Sort keyedge by ALLEdgeFlowDecrease[|E|]</w:t>
            </w:r>
            <w:r>
              <w:rPr>
                <w:rFonts w:hint="eastAsia"/>
              </w:rPr>
              <w:t>；</w:t>
            </w:r>
          </w:p>
          <w:p w:rsidR="00FD069A" w:rsidRDefault="00FD069A" w:rsidP="00FD069A">
            <w:pPr>
              <w:tabs>
                <w:tab w:val="left" w:pos="1200"/>
              </w:tabs>
              <w:spacing w:beforeLines="20" w:before="57" w:afterLines="20" w:after="57"/>
              <w:rPr>
                <w:rFonts w:hint="eastAsia"/>
              </w:rPr>
            </w:pPr>
            <w:r>
              <w:rPr>
                <w:rFonts w:hint="eastAsia"/>
              </w:rPr>
              <w:t>5.  Classify ABC edge by StateMtrix</w:t>
            </w:r>
            <w:r>
              <w:rPr>
                <w:rFonts w:hint="eastAsia"/>
              </w:rPr>
              <w:t>；</w:t>
            </w:r>
          </w:p>
          <w:p w:rsidR="00FD069A" w:rsidRDefault="00FD069A" w:rsidP="00FD069A">
            <w:pPr>
              <w:tabs>
                <w:tab w:val="left" w:pos="1200"/>
              </w:tabs>
              <w:spacing w:beforeLines="20" w:before="57" w:afterLines="20" w:after="57"/>
              <w:rPr>
                <w:rFonts w:hint="eastAsia"/>
              </w:rPr>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FD069A">
            <w:pPr>
              <w:tabs>
                <w:tab w:val="left" w:pos="1200"/>
              </w:tabs>
              <w:spacing w:beforeLines="20" w:before="57" w:afterLines="20" w:after="57"/>
              <w:rPr>
                <w:rFonts w:hint="eastAsia"/>
              </w:rPr>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FD069A">
            <w:pPr>
              <w:tabs>
                <w:tab w:val="left" w:pos="1200"/>
              </w:tabs>
              <w:spacing w:beforeLines="20" w:before="57" w:afterLines="20" w:after="57"/>
              <w:rPr>
                <w:rFonts w:hint="eastAsia"/>
              </w:rPr>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FD069A">
            <w:pPr>
              <w:tabs>
                <w:tab w:val="left" w:pos="1200"/>
              </w:tabs>
              <w:spacing w:beforeLines="20" w:before="57" w:afterLines="20" w:after="57"/>
              <w:rPr>
                <w:rFonts w:hint="eastAsia"/>
              </w:rPr>
            </w:pPr>
            <w:r>
              <w:rPr>
                <w:rFonts w:hint="eastAsia"/>
              </w:rPr>
              <w:t>9.      If ei is C class edge then pc is same as before ei be moved</w:t>
            </w:r>
            <w:r>
              <w:rPr>
                <w:rFonts w:hint="eastAsia"/>
              </w:rPr>
              <w:t>。</w:t>
            </w:r>
          </w:p>
          <w:p w:rsidR="00FD069A" w:rsidRDefault="0049627A" w:rsidP="00FD069A">
            <w:pPr>
              <w:tabs>
                <w:tab w:val="left" w:pos="1200"/>
              </w:tabs>
              <w:spacing w:beforeLines="20" w:before="57" w:afterLines="20" w:after="57"/>
              <w:rPr>
                <w:rFonts w:hint="eastAsia"/>
              </w:rPr>
            </w:pPr>
            <w:r>
              <w:rPr>
                <w:rFonts w:hint="eastAsia"/>
              </w:rPr>
              <w:t xml:space="preserve">10. Soet KeyEdge by </w:t>
            </w:r>
            <w:r w:rsidR="00FD069A">
              <w:rPr>
                <w:rFonts w:hint="eastAsia"/>
              </w:rPr>
              <w:t>pc</w:t>
            </w:r>
            <w:r w:rsidR="00FD069A">
              <w:rPr>
                <w:rFonts w:hint="eastAsia"/>
              </w:rPr>
              <w:t>；</w:t>
            </w:r>
          </w:p>
          <w:p w:rsidR="00C771BB" w:rsidRDefault="00FD069A" w:rsidP="00FD069A">
            <w:pPr>
              <w:tabs>
                <w:tab w:val="left" w:pos="1200"/>
              </w:tabs>
              <w:spacing w:beforeLines="20" w:before="57" w:afterLines="20" w:after="57"/>
              <w:rPr>
                <w:rFonts w:hint="eastAsia"/>
              </w:rPr>
            </w:pPr>
            <w:r>
              <w:rPr>
                <w:rFonts w:hint="eastAsia"/>
              </w:rPr>
              <w:t>11. Return sorted key_edge_set</w:t>
            </w:r>
            <w:r>
              <w:rPr>
                <w:rFonts w:hint="eastAsia"/>
              </w:rPr>
              <w:t>；</w:t>
            </w:r>
          </w:p>
          <w:p w:rsidR="00C40EC6" w:rsidRPr="00F30E09" w:rsidRDefault="00C40EC6" w:rsidP="00FD069A">
            <w:pPr>
              <w:tabs>
                <w:tab w:val="left" w:pos="1200"/>
              </w:tabs>
              <w:spacing w:beforeLines="20" w:before="57" w:afterLines="20" w:after="57"/>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B515DB">
      <w:pPr>
        <w:pStyle w:val="a3"/>
        <w:ind w:firstLine="348"/>
      </w:pPr>
      <w:r>
        <w:rPr>
          <w:rFonts w:hint="eastAsia"/>
        </w:rPr>
        <w:t>基于状态划分树的增量算法</w:t>
      </w:r>
      <w:bookmarkStart w:id="68" w:name="OLE_LINK18"/>
      <w:r w:rsidR="00A313C5">
        <w:rPr>
          <w:rFonts w:hint="eastAsia"/>
        </w:rPr>
        <w:t>ICA_FCP</w:t>
      </w:r>
      <w:bookmarkEnd w:id="68"/>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Pr>
          <w:rFonts w:hint="eastAsia"/>
        </w:rPr>
        <w:t>算法的复杂度一致。</w:t>
      </w:r>
    </w:p>
    <w:p w:rsidR="0029262D" w:rsidRDefault="00BD7FCC" w:rsidP="00C56F81">
      <w:pPr>
        <w:pStyle w:val="21"/>
        <w:spacing w:before="71" w:after="71"/>
      </w:pPr>
      <w:bookmarkStart w:id="69" w:name="_Toc449098722"/>
      <w:r>
        <w:rPr>
          <w:rFonts w:hint="eastAsia"/>
        </w:rPr>
        <w:t>Top-K</w:t>
      </w:r>
      <w:r>
        <w:rPr>
          <w:rFonts w:hint="eastAsia"/>
        </w:rPr>
        <w:t>关键边搜索</w:t>
      </w:r>
      <w:r w:rsidR="00C56F81">
        <w:rPr>
          <w:rFonts w:hint="eastAsia"/>
        </w:rPr>
        <w:t>策略</w:t>
      </w:r>
      <w:bookmarkEnd w:id="69"/>
    </w:p>
    <w:p w:rsidR="00127439" w:rsidRDefault="00127439" w:rsidP="00B515DB">
      <w:pPr>
        <w:pStyle w:val="a3"/>
        <w:ind w:firstLine="348"/>
      </w:pPr>
    </w:p>
    <w:p w:rsidR="00127439" w:rsidRDefault="003D0FDF" w:rsidP="00B515DB">
      <w:pPr>
        <w:pStyle w:val="a3"/>
        <w:ind w:firstLine="348"/>
      </w:pPr>
      <w:commentRangeStart w:id="70"/>
      <w:r>
        <w:rPr>
          <w:rFonts w:hint="eastAsia"/>
        </w:rPr>
        <w:t>该问题待定</w:t>
      </w:r>
      <w:commentRangeEnd w:id="70"/>
      <w:r>
        <w:rPr>
          <w:rStyle w:val="afffb"/>
        </w:rPr>
        <w:commentReference w:id="70"/>
      </w:r>
    </w:p>
    <w:p w:rsidR="00127439" w:rsidRDefault="00127439" w:rsidP="00B515DB">
      <w:pPr>
        <w:pStyle w:val="a3"/>
        <w:ind w:firstLine="348"/>
        <w:rPr>
          <w:rFonts w:hint="eastAsia"/>
        </w:rPr>
      </w:pPr>
    </w:p>
    <w:p w:rsidR="00362148" w:rsidRPr="00042CE4" w:rsidRDefault="00362148" w:rsidP="00362148">
      <w:pPr>
        <w:pStyle w:val="a3"/>
        <w:ind w:firstLine="348"/>
      </w:pPr>
      <w:commentRangeStart w:id="71"/>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362148">
      <w:pPr>
        <w:pStyle w:val="a3"/>
        <w:ind w:firstLine="348"/>
      </w:pPr>
      <w:r>
        <w:rPr>
          <w:rFonts w:hint="eastAsia"/>
        </w:rPr>
        <w:lastRenderedPageBreak/>
        <w:t>时间空间复杂度的比较</w:t>
      </w:r>
      <w:commentRangeEnd w:id="71"/>
      <w:r w:rsidR="00D13036">
        <w:rPr>
          <w:rStyle w:val="afffb"/>
        </w:rPr>
        <w:commentReference w:id="71"/>
      </w:r>
    </w:p>
    <w:p w:rsidR="00362148" w:rsidRPr="00362148" w:rsidRDefault="00362148" w:rsidP="00B515DB">
      <w:pPr>
        <w:pStyle w:val="a3"/>
        <w:ind w:firstLine="348"/>
        <w:rPr>
          <w:rFonts w:hint="eastAsia"/>
        </w:rPr>
      </w:pPr>
    </w:p>
    <w:p w:rsidR="00362148" w:rsidRDefault="00362148" w:rsidP="00B515DB">
      <w:pPr>
        <w:pStyle w:val="a3"/>
        <w:ind w:firstLine="348"/>
      </w:pPr>
    </w:p>
    <w:p w:rsidR="00B5662D" w:rsidRDefault="00B5662D" w:rsidP="00574321">
      <w:pPr>
        <w:pStyle w:val="21"/>
        <w:spacing w:before="71" w:after="71"/>
      </w:pPr>
      <w:bookmarkStart w:id="72" w:name="_Toc449098723"/>
      <w:r>
        <w:rPr>
          <w:rFonts w:hint="eastAsia"/>
        </w:rPr>
        <w:t>实验</w:t>
      </w:r>
      <w:r w:rsidR="00435AA3">
        <w:rPr>
          <w:rFonts w:hint="eastAsia"/>
        </w:rPr>
        <w:t>及</w:t>
      </w:r>
      <w:r w:rsidR="00AE6ACD">
        <w:rPr>
          <w:rFonts w:hint="eastAsia"/>
        </w:rPr>
        <w:t>分析</w:t>
      </w:r>
      <w:bookmarkEnd w:id="72"/>
    </w:p>
    <w:p w:rsidR="00BC2D44" w:rsidRDefault="008713FD"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73" w:name="_Toc449098724"/>
      <w:r>
        <w:rPr>
          <w:rFonts w:hint="eastAsia"/>
        </w:rPr>
        <w:t>实验数据</w:t>
      </w:r>
      <w:bookmarkEnd w:id="73"/>
    </w:p>
    <w:p w:rsidR="00F53CF7" w:rsidRDefault="00C90128" w:rsidP="00B515DB">
      <w:pPr>
        <w:pStyle w:val="a3"/>
        <w:ind w:firstLine="348"/>
      </w:pPr>
      <w:r>
        <w:rPr>
          <w:rFonts w:hint="eastAsia"/>
        </w:rPr>
        <w:t>本文采用了与</w:t>
      </w:r>
      <w:commentRangeStart w:id="74"/>
      <w:r>
        <w:rPr>
          <w:rFonts w:hint="eastAsia"/>
        </w:rPr>
        <w:t>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w:t>
      </w:r>
      <w:commentRangeEnd w:id="74"/>
      <w:r w:rsidR="006F6A1C">
        <w:rPr>
          <w:rStyle w:val="afffb"/>
        </w:rPr>
        <w:commentReference w:id="74"/>
      </w:r>
      <w:r w:rsidRPr="009D0F57">
        <w:rPr>
          <w:rFonts w:hint="eastAsia"/>
        </w:rPr>
        <w:t>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75" w:name="_Toc449098725"/>
      <w:r>
        <w:rPr>
          <w:rFonts w:hint="eastAsia"/>
        </w:rPr>
        <w:t>实验结果与分析</w:t>
      </w:r>
      <w:bookmarkEnd w:id="75"/>
    </w:p>
    <w:p w:rsidR="00AE0F0D" w:rsidRDefault="00AE0F0D" w:rsidP="00B515DB">
      <w:pPr>
        <w:pStyle w:val="a3"/>
        <w:ind w:firstLine="349"/>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rFonts w:hint="eastAsia"/>
          <w:noProof/>
          <w:sz w:val="21"/>
        </w:rPr>
      </w:pPr>
      <w:r>
        <w:rPr>
          <w:noProof/>
          <w:sz w:val="21"/>
        </w:rPr>
        <w:drawing>
          <wp:inline distT="0" distB="0" distL="0" distR="0" wp14:anchorId="6428A46C">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D405B62">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Default="00AE0F0D"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E136F1" w:rsidP="00B515DB">
      <w:pPr>
        <w:pStyle w:val="a3"/>
        <w:ind w:firstLine="348"/>
        <w:jc w:val="center"/>
      </w:pPr>
      <w:r>
        <w:rPr>
          <w:rFonts w:hint="eastAsia"/>
        </w:rPr>
        <w:t>图</w:t>
      </w:r>
      <w:r>
        <w:rPr>
          <w:rFonts w:hint="eastAsia"/>
        </w:rPr>
        <w:t xml:space="preserve">3-5 </w:t>
      </w:r>
      <w:r w:rsidR="00AE0F0D">
        <w:rPr>
          <w:rFonts w:hint="eastAsia"/>
        </w:rPr>
        <w:t>不同图规模情况下</w:t>
      </w:r>
      <w:r w:rsidR="00AE0F0D">
        <w:rPr>
          <w:rFonts w:hint="eastAsia"/>
        </w:rPr>
        <w:t>BASE</w:t>
      </w:r>
      <w:r w:rsidR="00785046">
        <w:rPr>
          <w:rFonts w:hint="eastAsia"/>
        </w:rPr>
        <w:t>_FCP</w:t>
      </w:r>
      <w:r w:rsidR="00AE0F0D">
        <w:rPr>
          <w:rFonts w:hint="eastAsia"/>
        </w:rPr>
        <w:t>和</w:t>
      </w:r>
      <w:r w:rsidR="00AE0F0D">
        <w:rPr>
          <w:rFonts w:hint="eastAsia"/>
        </w:rPr>
        <w:t>ICA</w:t>
      </w:r>
      <w:r w:rsidR="00785046">
        <w:rPr>
          <w:rFonts w:hint="eastAsia"/>
        </w:rPr>
        <w:t>_FCP</w:t>
      </w:r>
      <w:r w:rsidR="00AE0F0D">
        <w:rPr>
          <w:rFonts w:hint="eastAsia"/>
        </w:rPr>
        <w:t>算法时间和内存消耗</w:t>
      </w:r>
    </w:p>
    <w:p w:rsidR="00AE0F0D" w:rsidRDefault="00AE0F0D" w:rsidP="00B515DB">
      <w:pPr>
        <w:pStyle w:val="a3"/>
        <w:ind w:firstLine="34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B515DB">
      <w:pPr>
        <w:pStyle w:val="a3"/>
        <w:ind w:firstLine="349"/>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B515DB">
      <w:pPr>
        <w:pStyle w:val="a3"/>
        <w:ind w:firstLine="34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0063C3">
      <w:pPr>
        <w:pStyle w:val="a3"/>
        <w:ind w:firstLineChars="92" w:firstLine="171"/>
        <w:jc w:val="center"/>
      </w:pPr>
      <w:r>
        <w:rPr>
          <w:noProof/>
        </w:rPr>
        <w:drawing>
          <wp:inline distT="0" distB="0" distL="0" distR="0" wp14:anchorId="16820F40">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15131D3">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Default="00AE0F0D" w:rsidP="000063C3">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B515DB">
      <w:pPr>
        <w:pStyle w:val="a3"/>
        <w:tabs>
          <w:tab w:val="clear" w:pos="357"/>
          <w:tab w:val="left" w:pos="177"/>
        </w:tabs>
        <w:ind w:firstLineChars="92" w:firstLine="160"/>
        <w:jc w:val="center"/>
      </w:pPr>
      <w:r w:rsidRPr="007E77E7">
        <w:rPr>
          <w:rFonts w:hint="eastAsia"/>
        </w:rPr>
        <w:t>图</w:t>
      </w:r>
      <w:r w:rsidR="00095D73">
        <w:rPr>
          <w:rFonts w:hint="eastAsia"/>
        </w:rPr>
        <w:t>3-6</w:t>
      </w:r>
      <w:r w:rsidRPr="007E77E7">
        <w:rPr>
          <w:rFonts w:hint="eastAsia"/>
        </w:rPr>
        <w:t xml:space="preserve"> </w:t>
      </w:r>
      <w:r w:rsidRPr="007E77E7">
        <w:rPr>
          <w:rFonts w:hint="eastAsia"/>
        </w:rPr>
        <w:t>图稠密度对</w:t>
      </w:r>
      <w:r w:rsidRPr="007E77E7">
        <w:rPr>
          <w:rFonts w:hint="eastAsia"/>
        </w:rPr>
        <w:t>BASE</w:t>
      </w:r>
      <w:r w:rsidR="00A3060E">
        <w:rPr>
          <w:rFonts w:hint="eastAsia"/>
        </w:rPr>
        <w:t>_FCP</w:t>
      </w:r>
      <w:r w:rsidRPr="007E77E7">
        <w:rPr>
          <w:rFonts w:hint="eastAsia"/>
        </w:rPr>
        <w:t>和</w:t>
      </w:r>
      <w:r w:rsidRPr="007E77E7">
        <w:rPr>
          <w:rFonts w:hint="eastAsia"/>
        </w:rPr>
        <w:t>ICA</w:t>
      </w:r>
      <w:r w:rsidR="00A3060E">
        <w:rPr>
          <w:rFonts w:hint="eastAsia"/>
        </w:rPr>
        <w:t>_FCP</w:t>
      </w:r>
      <w:r w:rsidRPr="007E77E7">
        <w:rPr>
          <w:rFonts w:hint="eastAsia"/>
        </w:rPr>
        <w:t>时间和内存消耗影响</w:t>
      </w:r>
    </w:p>
    <w:p w:rsidR="00AE0F0D" w:rsidRDefault="00AE0F0D" w:rsidP="00B515DB">
      <w:pPr>
        <w:pStyle w:val="a3"/>
        <w:ind w:firstLine="34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w:t>
      </w:r>
      <w:r w:rsidRPr="006E6741">
        <w:rPr>
          <w:rFonts w:hint="eastAsia"/>
        </w:rPr>
        <w:lastRenderedPageBreak/>
        <w:t>但是时间复杂度上有较大的优势。</w:t>
      </w:r>
    </w:p>
    <w:p w:rsidR="00AE0F0D" w:rsidRDefault="00EC484D" w:rsidP="00B515DB">
      <w:pPr>
        <w:pStyle w:val="a3"/>
        <w:ind w:firstLine="348"/>
        <w:rPr>
          <w:rFonts w:hint="eastAsia"/>
        </w:rPr>
      </w:pPr>
      <w:r>
        <w:rPr>
          <w:rFonts w:hint="eastAsia"/>
        </w:rPr>
        <w:t>在实验的过程中，发现对于不确定图使用状态划分</w:t>
      </w:r>
      <w:r w:rsidR="00C53029">
        <w:rPr>
          <w:rFonts w:hint="eastAsia"/>
        </w:rPr>
        <w:t>来求解所有满足最大流的区间子图，来求解不确定图</w:t>
      </w:r>
      <w:commentRangeStart w:id="76"/>
      <w:r w:rsidR="00C53029">
        <w:rPr>
          <w:rFonts w:hint="eastAsia"/>
        </w:rPr>
        <w:t>的</w:t>
      </w:r>
      <w:r w:rsidR="007E5186">
        <w:rPr>
          <w:rFonts w:hint="eastAsia"/>
        </w:rPr>
        <w:t>最大</w:t>
      </w:r>
      <w:commentRangeEnd w:id="76"/>
      <w:r w:rsidR="00D7604B">
        <w:rPr>
          <w:rStyle w:val="afffb"/>
        </w:rPr>
        <w:commentReference w:id="76"/>
      </w:r>
      <w:r w:rsidR="007E5186">
        <w:rPr>
          <w:rFonts w:hint="eastAsia"/>
        </w:rPr>
        <w:t>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574321">
      <w:pPr>
        <w:pStyle w:val="21"/>
        <w:spacing w:before="71" w:after="71"/>
      </w:pPr>
      <w:bookmarkStart w:id="78" w:name="_Toc449098726"/>
      <w:r>
        <w:rPr>
          <w:rFonts w:hint="eastAsia"/>
        </w:rPr>
        <w:t>本章小结</w:t>
      </w:r>
      <w:bookmarkEnd w:id="78"/>
    </w:p>
    <w:p w:rsidR="003B76D2" w:rsidRDefault="003B76D2" w:rsidP="00B515DB">
      <w:pPr>
        <w:pStyle w:val="a3"/>
        <w:ind w:firstLine="348"/>
      </w:pPr>
      <w:commentRangeStart w:id="79"/>
      <w:r>
        <w:rPr>
          <w:rFonts w:hint="eastAsia"/>
        </w:rPr>
        <w:t>本文构</w:t>
      </w:r>
      <w:commentRangeEnd w:id="79"/>
      <w:r w:rsidR="00672340">
        <w:rPr>
          <w:rStyle w:val="afffb"/>
        </w:rPr>
        <w:commentReference w:id="79"/>
      </w:r>
      <w:r>
        <w:rPr>
          <w:rFonts w:hint="eastAsia"/>
        </w:rPr>
        <w:t>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指标的不确定图关键边评估的数学模型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B515DB">
      <w:pPr>
        <w:pStyle w:val="a3"/>
        <w:ind w:firstLine="348"/>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B515DB">
      <w:pPr>
        <w:pStyle w:val="a3"/>
        <w:ind w:firstLine="348"/>
      </w:pPr>
    </w:p>
    <w:p w:rsidR="00E541AD" w:rsidRDefault="00E541AD">
      <w:pPr>
        <w:widowControl/>
        <w:overflowPunct/>
        <w:jc w:val="left"/>
      </w:pPr>
      <w:r>
        <w:br w:type="page"/>
      </w:r>
    </w:p>
    <w:p w:rsidR="00C55BBF" w:rsidRDefault="00D10E35" w:rsidP="00643EB2">
      <w:pPr>
        <w:pStyle w:val="1"/>
      </w:pPr>
      <w:bookmarkStart w:id="80" w:name="_Toc449098727"/>
      <w:r>
        <w:rPr>
          <w:rFonts w:hint="eastAsia"/>
        </w:rPr>
        <w:lastRenderedPageBreak/>
        <w:t>基于流量和</w:t>
      </w:r>
      <w:r w:rsidR="009D5ACB">
        <w:rPr>
          <w:rFonts w:hint="eastAsia"/>
        </w:rPr>
        <w:t>分布可靠性的不确定图边关键度衡量</w:t>
      </w:r>
      <w:r w:rsidR="00EC7651">
        <w:rPr>
          <w:rFonts w:hint="eastAsia"/>
        </w:rPr>
        <w:t>方法</w:t>
      </w:r>
      <w:bookmarkEnd w:id="80"/>
    </w:p>
    <w:p w:rsidR="00172431" w:rsidRDefault="002B2DD0" w:rsidP="00B515DB">
      <w:pPr>
        <w:pStyle w:val="a3"/>
        <w:ind w:firstLine="348"/>
      </w:pPr>
      <w:r>
        <w:rPr>
          <w:rFonts w:hint="eastAsia"/>
        </w:rPr>
        <w:t>在</w:t>
      </w:r>
      <w:r w:rsidR="005155CF">
        <w:rPr>
          <w:rFonts w:hint="eastAsia"/>
        </w:rPr>
        <w:t>上一章中，</w:t>
      </w:r>
      <w:r w:rsidR="00E75F17">
        <w:rPr>
          <w:rFonts w:hint="eastAsia"/>
        </w:rPr>
        <w:t>基于</w:t>
      </w:r>
      <w:r w:rsidR="00CD2531">
        <w:rPr>
          <w:rFonts w:hint="eastAsia"/>
        </w:rPr>
        <w:t>流量和</w:t>
      </w:r>
      <w:r w:rsidR="00E75F17">
        <w:rPr>
          <w:rFonts w:hint="eastAsia"/>
        </w:rPr>
        <w:t>容量可靠性的</w:t>
      </w:r>
      <w:r w:rsidR="005155CF">
        <w:rPr>
          <w:rFonts w:hint="eastAsia"/>
        </w:rPr>
        <w:t>不确定图关键评估方法使用的是</w:t>
      </w:r>
      <w:r w:rsidR="00E36574">
        <w:rPr>
          <w:rFonts w:hint="eastAsia"/>
        </w:rPr>
        <w:t>移除边之后，相对流量</w:t>
      </w:r>
      <w:r w:rsidR="00765E66">
        <w:rPr>
          <w:rFonts w:hint="eastAsia"/>
        </w:rPr>
        <w:t>和容量可靠性的减少量，</w:t>
      </w:r>
      <w:r w:rsidR="00581EDE">
        <w:rPr>
          <w:rFonts w:hint="eastAsia"/>
        </w:rPr>
        <w:t>然而计算容量可靠性本身就是一个</w:t>
      </w:r>
      <w:r w:rsidR="00581EDE">
        <w:rPr>
          <w:rFonts w:hint="eastAsia"/>
        </w:rPr>
        <w:t>NP-Hard</w:t>
      </w:r>
      <w:r w:rsidR="00581EDE">
        <w:rPr>
          <w:rFonts w:hint="eastAsia"/>
        </w:rPr>
        <w:t>问题，也就是说计算容量可靠性本身是一个</w:t>
      </w:r>
      <w:r w:rsidR="00537891">
        <w:rPr>
          <w:rFonts w:hint="eastAsia"/>
        </w:rPr>
        <w:t>非常复杂的过程。</w:t>
      </w:r>
      <w:r w:rsidR="008A71A3">
        <w:rPr>
          <w:rFonts w:hint="eastAsia"/>
        </w:rPr>
        <w:t>为了减少</w:t>
      </w:r>
      <w:r w:rsidR="00B10197">
        <w:rPr>
          <w:rFonts w:hint="eastAsia"/>
        </w:rPr>
        <w:t>复杂度，本章提出了使用流量和分布可靠性的不确定图关键边评估方法。</w:t>
      </w:r>
    </w:p>
    <w:p w:rsidR="00E249FC" w:rsidRPr="00E249FC" w:rsidRDefault="00FE4BC7" w:rsidP="00B515DB">
      <w:pPr>
        <w:pStyle w:val="a3"/>
        <w:ind w:firstLine="348"/>
      </w:pPr>
      <w:commentRangeStart w:id="81"/>
      <w:r>
        <w:rPr>
          <w:rFonts w:hint="eastAsia"/>
        </w:rPr>
        <w:t>本章首先</w:t>
      </w:r>
      <w:commentRangeEnd w:id="81"/>
      <w:r w:rsidR="00BF432C">
        <w:rPr>
          <w:rStyle w:val="afffb"/>
        </w:rPr>
        <w:commentReference w:id="81"/>
      </w:r>
    </w:p>
    <w:p w:rsidR="008A71A3" w:rsidRDefault="008A71A3" w:rsidP="00B515DB">
      <w:pPr>
        <w:pStyle w:val="a3"/>
        <w:ind w:firstLine="348"/>
      </w:pPr>
    </w:p>
    <w:p w:rsidR="008A71A3" w:rsidRDefault="008A71A3" w:rsidP="00B515DB">
      <w:pPr>
        <w:pStyle w:val="a3"/>
        <w:ind w:firstLine="348"/>
      </w:pPr>
    </w:p>
    <w:p w:rsidR="005F6F8E" w:rsidRDefault="00590DD7" w:rsidP="00590DD7">
      <w:pPr>
        <w:pStyle w:val="21"/>
        <w:spacing w:before="71" w:after="71"/>
      </w:pPr>
      <w:bookmarkStart w:id="82" w:name="_Toc449098728"/>
      <w:r>
        <w:rPr>
          <w:rFonts w:hint="eastAsia"/>
        </w:rPr>
        <w:t>基于流量和分布可靠性的不确定图边关键度衡量模型</w:t>
      </w:r>
      <w:bookmarkEnd w:id="82"/>
    </w:p>
    <w:p w:rsidR="000158D7" w:rsidRDefault="000158D7" w:rsidP="00B515DB">
      <w:pPr>
        <w:pStyle w:val="a3"/>
        <w:ind w:firstLine="348"/>
      </w:pPr>
      <w:commentRangeStart w:id="83"/>
      <w:r>
        <w:rPr>
          <w:rFonts w:hint="eastAsia"/>
        </w:rPr>
        <w:t>说明提出这个模型的原因以及好处</w:t>
      </w:r>
      <w:commentRangeEnd w:id="83"/>
      <w:r>
        <w:rPr>
          <w:rStyle w:val="afffb"/>
        </w:rPr>
        <w:commentReference w:id="83"/>
      </w:r>
    </w:p>
    <w:p w:rsidR="000158D7" w:rsidRDefault="000158D7" w:rsidP="00B515DB">
      <w:pPr>
        <w:pStyle w:val="a3"/>
        <w:ind w:firstLine="348"/>
      </w:pPr>
    </w:p>
    <w:p w:rsidR="005144BE" w:rsidRDefault="005144BE" w:rsidP="00B515DB">
      <w:pPr>
        <w:pStyle w:val="a3"/>
        <w:ind w:firstLine="348"/>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B515DB">
      <w:pPr>
        <w:pStyle w:val="a3"/>
        <w:ind w:firstLine="348"/>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B515DB">
      <w:pPr>
        <w:pStyle w:val="a3"/>
        <w:ind w:firstLine="348"/>
      </w:pPr>
      <w:r>
        <w:rPr>
          <w:rFonts w:hint="eastAsia"/>
        </w:rPr>
        <w:t>根据这两个指标，可以将不确定图的边分为三类，即边发生故障之后剩余不确定图和原不确定图进行对比：</w:t>
      </w:r>
    </w:p>
    <w:p w:rsidR="005144BE" w:rsidRDefault="005144BE" w:rsidP="00B515DB">
      <w:pPr>
        <w:pStyle w:val="a3"/>
        <w:ind w:firstLine="348"/>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B515DB">
      <w:pPr>
        <w:pStyle w:val="a3"/>
        <w:ind w:firstLine="348"/>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B515DB">
      <w:pPr>
        <w:pStyle w:val="a3"/>
        <w:ind w:firstLine="348"/>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B515DB">
      <w:pPr>
        <w:pStyle w:val="a3"/>
        <w:ind w:firstLine="34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84"/>
      <w:r w:rsidRPr="00CC2B2B">
        <w:rPr>
          <w:rFonts w:hint="eastAsia"/>
        </w:rPr>
        <w:t>区间</w:t>
      </w:r>
      <w:r>
        <w:rPr>
          <w:rFonts w:hint="eastAsia"/>
        </w:rPr>
        <w:t>，</w:t>
      </w:r>
      <w:commentRangeEnd w:id="84"/>
      <w:r>
        <w:rPr>
          <w:rStyle w:val="afffb"/>
        </w:rPr>
        <w:commentReference w:id="84"/>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85"/>
      <w:r w:rsidRPr="00862071">
        <w:rPr>
          <w:rFonts w:hint="eastAsia"/>
        </w:rPr>
        <w:t>向量表示法</w:t>
      </w:r>
      <w:commentRangeEnd w:id="85"/>
      <w:r>
        <w:rPr>
          <w:rStyle w:val="afffb"/>
        </w:rPr>
        <w:commentReference w:id="85"/>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AE56CD" w:rsidP="005144BE">
      <w:pPr>
        <w:pStyle w:val="a3"/>
        <w:ind w:firstLine="492"/>
        <w:jc w:val="center"/>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5144BE">
        <w:rPr>
          <w:rFonts w:hint="eastAsia"/>
        </w:rPr>
        <w:t xml:space="preserve">              </w:t>
      </w:r>
      <w:commentRangeStart w:id="86"/>
      <w:r w:rsidR="005144BE">
        <w:rPr>
          <w:rFonts w:hint="eastAsia"/>
        </w:rPr>
        <w:t>公式</w:t>
      </w:r>
      <w:r w:rsidR="005144BE">
        <w:rPr>
          <w:rFonts w:hint="eastAsia"/>
        </w:rPr>
        <w:t>1</w:t>
      </w:r>
      <w:commentRangeEnd w:id="86"/>
      <w:r w:rsidR="005144BE">
        <w:rPr>
          <w:rStyle w:val="afffb"/>
        </w:rPr>
        <w:commentReference w:id="86"/>
      </w:r>
    </w:p>
    <w:p w:rsidR="005144BE" w:rsidRPr="002B32D6" w:rsidRDefault="005144BE" w:rsidP="00B515DB">
      <w:pPr>
        <w:pStyle w:val="a3"/>
        <w:ind w:firstLine="348"/>
      </w:pPr>
      <w:r>
        <w:rPr>
          <w:rFonts w:hint="eastAsia"/>
        </w:rPr>
        <w:t>其中</w:t>
      </w:r>
      <w:r>
        <w:t>i</w:t>
      </w:r>
      <w:r>
        <w:rPr>
          <w:rFonts w:hint="eastAsia"/>
        </w:rPr>
        <w:t>表示边的序号，</w:t>
      </w:r>
      <w:r>
        <w:t>j</w:t>
      </w:r>
      <w:r>
        <w:rPr>
          <w:rFonts w:hint="eastAsia"/>
        </w:rPr>
        <w:t>表示子图区间的序号。</w:t>
      </w:r>
    </w:p>
    <w:p w:rsidR="005144BE" w:rsidRDefault="005144BE"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5144BE" w:rsidRDefault="00AE56CD" w:rsidP="00B515DB">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5144BE">
        <w:rPr>
          <w:rFonts w:hint="eastAsia"/>
        </w:rPr>
        <w:t xml:space="preserve">               </w:t>
      </w:r>
      <w:r w:rsidR="005144BE">
        <w:rPr>
          <w:rFonts w:hint="eastAsia"/>
        </w:rPr>
        <w:t>公式</w:t>
      </w:r>
      <w:r w:rsidR="005144BE">
        <w:rPr>
          <w:rFonts w:hint="eastAsia"/>
        </w:rPr>
        <w:t>2</w:t>
      </w:r>
    </w:p>
    <w:p w:rsidR="005144BE" w:rsidRDefault="005144BE"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5144BE" w:rsidP="00B515DB">
      <w:pPr>
        <w:pStyle w:val="a3"/>
        <w:ind w:firstLine="348"/>
      </w:pPr>
      <w:r>
        <w:rPr>
          <w:rFonts w:hint="eastAsia"/>
        </w:rPr>
        <w:t>根据定义我们可知，</w:t>
      </w:r>
      <w:r>
        <w:t>S</w:t>
      </w:r>
      <w:r w:rsidRPr="00270E57">
        <w:rPr>
          <w:vertAlign w:val="subscript"/>
        </w:rPr>
        <w:t>i</w:t>
      </w:r>
      <w:r>
        <w:rPr>
          <w:rFonts w:hint="eastAsia"/>
        </w:rPr>
        <w:t>有如下性质：</w:t>
      </w:r>
    </w:p>
    <w:p w:rsidR="005144BE" w:rsidRDefault="005144BE" w:rsidP="00B515DB">
      <w:pPr>
        <w:pStyle w:val="a3"/>
        <w:ind w:firstLine="348"/>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B515DB">
      <w:pPr>
        <w:pStyle w:val="a3"/>
        <w:ind w:firstLine="348"/>
      </w:pP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5144BE" w:rsidRDefault="005144BE"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commentRangeStart w:id="87"/>
      <w:r>
        <w:t>ei</w:t>
      </w:r>
      <w:commentRangeEnd w:id="87"/>
      <w:r>
        <w:rPr>
          <w:rStyle w:val="afffb"/>
        </w:rPr>
        <w:commentReference w:id="87"/>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故障之后，依然有剩余的一些满足最大流的子图可以不被破坏，这时依然可以达到最大流，但是最大流容量可靠性降低，</w:t>
      </w:r>
      <w:r>
        <w:rPr>
          <w:rFonts w:hint="eastAsia"/>
        </w:rPr>
        <w:lastRenderedPageBreak/>
        <w:t>此时边</w:t>
      </w:r>
      <w:r>
        <w:rPr>
          <w:rFonts w:hint="eastAsia"/>
        </w:rPr>
        <w:t>ei</w:t>
      </w:r>
      <w:r>
        <w:rPr>
          <w:rFonts w:hint="eastAsia"/>
        </w:rPr>
        <w:t>为</w:t>
      </w:r>
      <w:r>
        <w:rPr>
          <w:rFonts w:hint="eastAsia"/>
        </w:rPr>
        <w:t>B</w:t>
      </w:r>
      <w:r>
        <w:rPr>
          <w:rFonts w:hint="eastAsia"/>
        </w:rPr>
        <w:t>类边。</w:t>
      </w:r>
    </w:p>
    <w:p w:rsidR="005144BE" w:rsidRDefault="005144BE" w:rsidP="00B515DB">
      <w:pPr>
        <w:pStyle w:val="a3"/>
        <w:ind w:firstLine="348"/>
      </w:pPr>
    </w:p>
    <w:p w:rsidR="005144BE" w:rsidRDefault="005144BE" w:rsidP="00B515DB">
      <w:pPr>
        <w:pStyle w:val="a3"/>
        <w:ind w:firstLine="348"/>
      </w:pPr>
      <w:r>
        <w:rPr>
          <w:rFonts w:hint="eastAsia"/>
        </w:rPr>
        <w:t>需要一</w:t>
      </w:r>
      <w:commentRangeStart w:id="88"/>
      <w:r>
        <w:rPr>
          <w:rFonts w:hint="eastAsia"/>
        </w:rPr>
        <w:t>个实例</w:t>
      </w:r>
      <w:commentRangeEnd w:id="88"/>
      <w:r>
        <w:rPr>
          <w:rStyle w:val="afffb"/>
        </w:rPr>
        <w:commentReference w:id="88"/>
      </w:r>
    </w:p>
    <w:p w:rsidR="005144BE" w:rsidRDefault="005144BE" w:rsidP="00B515DB">
      <w:pPr>
        <w:pStyle w:val="a3"/>
        <w:ind w:firstLine="348"/>
      </w:pPr>
    </w:p>
    <w:p w:rsidR="005144BE" w:rsidRDefault="005144BE" w:rsidP="00B515DB">
      <w:pPr>
        <w:pStyle w:val="a3"/>
        <w:ind w:firstLine="34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B515DB">
      <w:pPr>
        <w:pStyle w:val="a3"/>
        <w:ind w:firstLine="348"/>
      </w:pPr>
      <w:r>
        <w:rPr>
          <w:rFonts w:hint="eastAsia"/>
        </w:rPr>
        <w:t>根据以上的定性分析，可以得到如下的一系列的性质。</w:t>
      </w:r>
    </w:p>
    <w:p w:rsidR="005144BE" w:rsidRPr="0095295C" w:rsidRDefault="005144BE" w:rsidP="00B515DB">
      <w:pPr>
        <w:pStyle w:val="a3"/>
        <w:ind w:firstLine="349"/>
        <w:rPr>
          <w:b/>
        </w:rPr>
      </w:pPr>
      <w:commentRangeStart w:id="89"/>
      <w:r>
        <w:rPr>
          <w:rFonts w:hint="eastAsia"/>
          <w:b/>
        </w:rPr>
        <w:t>性质</w:t>
      </w:r>
      <w:r w:rsidRPr="0095295C">
        <w:rPr>
          <w:rFonts w:hint="eastAsia"/>
          <w:b/>
        </w:rPr>
        <w:t>1</w:t>
      </w:r>
      <w:commentRangeEnd w:id="89"/>
      <w:r>
        <w:rPr>
          <w:rStyle w:val="afffb"/>
        </w:rPr>
        <w:commentReference w:id="89"/>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B515DB">
      <w:pPr>
        <w:pStyle w:val="a3"/>
        <w:ind w:firstLine="348"/>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t>ei</w:t>
      </w:r>
      <w:r>
        <w:rPr>
          <w:rFonts w:hint="eastAsia"/>
        </w:rPr>
        <w:t>∈</w:t>
      </w:r>
      <w:r>
        <w:t>g</w:t>
      </w:r>
      <w:r>
        <w:rPr>
          <w:rFonts w:hint="eastAsia"/>
        </w:rPr>
        <w:t>，如果当</w:t>
      </w:r>
      <w:r>
        <w:t>ei</w:t>
      </w:r>
      <w:r>
        <w:rPr>
          <w:rFonts w:hint="eastAsia"/>
        </w:rPr>
        <w:t>发生故障之后，剩余不确定图</w:t>
      </w:r>
      <w:r>
        <w:t>G’</w:t>
      </w:r>
      <w:r>
        <w:rPr>
          <w:rFonts w:hint="eastAsia"/>
        </w:rPr>
        <w:t>的任意子图</w:t>
      </w:r>
      <w:r>
        <w:t>g</w:t>
      </w:r>
      <w:r>
        <w:rPr>
          <w:rFonts w:hint="eastAsia"/>
        </w:rPr>
        <w:t>’都不包含</w:t>
      </w:r>
      <w:r>
        <w:rPr>
          <w:rFonts w:hint="eastAsia"/>
        </w:rPr>
        <w:t>e</w:t>
      </w:r>
      <w:r w:rsidRPr="00122A29">
        <w:rPr>
          <w:rFonts w:hint="eastAsia"/>
          <w:vertAlign w:val="subscript"/>
        </w:rPr>
        <w:t>i</w:t>
      </w:r>
      <w:r>
        <w:t>，</w:t>
      </w:r>
      <w:r>
        <w:rPr>
          <w:rFonts w:hint="eastAsia"/>
        </w:rPr>
        <w:t>即</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w:t>
      </w:r>
      <w:r>
        <w:t>，</w:t>
      </w:r>
      <w:r>
        <w:rPr>
          <w:rFonts w:hint="eastAsia"/>
        </w:rPr>
        <w:t>则必有</w:t>
      </w:r>
      <w:r>
        <w:t>g</w:t>
      </w:r>
      <w:r>
        <w:rPr>
          <w:rFonts w:ascii="MS Mincho" w:eastAsia="MS Mincho" w:hAnsi="MS Mincho" w:cs="MS Mincho" w:hint="eastAsia"/>
        </w:rPr>
        <w:t>∉</w:t>
      </w:r>
      <w:r>
        <w:t>A</w:t>
      </w:r>
      <w:r>
        <w:rPr>
          <w:rFonts w:hint="eastAsia"/>
        </w:rPr>
        <w:t>，因此对于</w:t>
      </w:r>
      <w:r>
        <w:t>ei</w:t>
      </w:r>
      <w:r>
        <w:rPr>
          <w:rFonts w:hint="eastAsia"/>
        </w:rPr>
        <w:t>发生故障后的剩余不确定图</w:t>
      </w:r>
      <w:r>
        <w:t>G</w:t>
      </w:r>
      <w:r>
        <w:rPr>
          <w:rFonts w:hint="eastAsia"/>
        </w:rPr>
        <w:t>‘的任意子图都不能达到最大流，那么</w:t>
      </w:r>
      <w:r>
        <w:t>G</w:t>
      </w:r>
      <w:r>
        <w:rPr>
          <w:rFonts w:hint="eastAsia"/>
        </w:rPr>
        <w:t>’也不能达到最大流；</w:t>
      </w:r>
    </w:p>
    <w:p w:rsidR="005144BE" w:rsidRDefault="005144BE" w:rsidP="00B515DB">
      <w:pPr>
        <w:pStyle w:val="a3"/>
        <w:ind w:firstLine="348"/>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B515DB">
      <w:pPr>
        <w:pStyle w:val="a3"/>
        <w:ind w:firstLine="348"/>
      </w:pPr>
      <w:r>
        <w:rPr>
          <w:rFonts w:hint="eastAsia"/>
        </w:rPr>
        <w:t>的证。</w:t>
      </w:r>
    </w:p>
    <w:p w:rsidR="005144BE" w:rsidRPr="00D650A6" w:rsidRDefault="005144BE" w:rsidP="00B515DB">
      <w:pPr>
        <w:pStyle w:val="a3"/>
        <w:ind w:firstLine="349"/>
      </w:pPr>
      <w:r w:rsidRPr="002421A4">
        <w:rPr>
          <w:rFonts w:hint="eastAsia"/>
          <w:b/>
        </w:rPr>
        <w:t>例</w:t>
      </w:r>
      <w:r w:rsidRPr="002421A4">
        <w:rPr>
          <w:rFonts w:hint="eastAsia"/>
          <w:b/>
        </w:rPr>
        <w:t>7</w:t>
      </w:r>
      <w:r>
        <w:rPr>
          <w:rFonts w:hint="eastAsia"/>
        </w:rPr>
        <w:t>：如图</w:t>
      </w:r>
      <w:r>
        <w:rPr>
          <w:rFonts w:hint="eastAsia"/>
        </w:rPr>
        <w:t>1</w:t>
      </w:r>
      <w:r>
        <w:rPr>
          <w:rFonts w:hint="eastAsia"/>
        </w:rPr>
        <w:t>中的不确定图</w:t>
      </w:r>
      <w:r>
        <w:rPr>
          <w:rFonts w:hint="eastAsia"/>
        </w:rPr>
        <w:t>G</w:t>
      </w:r>
      <w:r>
        <w:rPr>
          <w:rFonts w:hint="eastAsia"/>
        </w:rPr>
        <w:t>，经过状态划分过程，获取的状态划分树如图</w:t>
      </w:r>
      <w:r>
        <w:rPr>
          <w:rFonts w:hint="eastAsia"/>
        </w:rPr>
        <w:t>7</w:t>
      </w:r>
      <w:r>
        <w:rPr>
          <w:rFonts w:hint="eastAsia"/>
        </w:rPr>
        <w:t>所示，图</w:t>
      </w:r>
      <w:r>
        <w:rPr>
          <w:rFonts w:hint="eastAsia"/>
        </w:rPr>
        <w:t>8</w:t>
      </w:r>
      <w:r>
        <w:rPr>
          <w:rFonts w:hint="eastAsia"/>
        </w:rPr>
        <w:t>为其满足最大流的状态树，其满足最大流的区间有两个，分别是</w:t>
      </w:r>
      <w:r>
        <w:rPr>
          <w:rFonts w:hint="eastAsia"/>
        </w:rPr>
        <w:t>11x11</w:t>
      </w:r>
      <w:r>
        <w:rPr>
          <w:rFonts w:hint="eastAsia"/>
        </w:rPr>
        <w:t>和</w:t>
      </w:r>
      <w:r>
        <w:rPr>
          <w:rFonts w:hint="eastAsia"/>
        </w:rPr>
        <w:t>11101</w:t>
      </w:r>
      <w:r>
        <w:rPr>
          <w:rFonts w:hint="eastAsia"/>
        </w:rPr>
        <w:t>，因为经过划分有两个区间，则</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e1</w:t>
      </w:r>
      <w:r>
        <w:rPr>
          <w:rFonts w:hint="eastAsia"/>
        </w:rPr>
        <w:t>，有</w:t>
      </w:r>
      <w:r>
        <w:rPr>
          <w:rFonts w:hint="eastAsia"/>
        </w:rPr>
        <w:t>s11=1</w:t>
      </w:r>
      <w:r>
        <w:rPr>
          <w:rFonts w:hint="eastAsia"/>
        </w:rPr>
        <w:t>，</w:t>
      </w:r>
      <w:r>
        <w:rPr>
          <w:rFonts w:hint="eastAsia"/>
        </w:rPr>
        <w:t>s12=1</w:t>
      </w:r>
      <w:r>
        <w:rPr>
          <w:rFonts w:hint="eastAsia"/>
        </w:rPr>
        <w:t>，根据公式</w:t>
      </w:r>
      <w:r>
        <w:rPr>
          <w:rFonts w:hint="eastAsia"/>
        </w:rPr>
        <w:t>2</w:t>
      </w:r>
      <w:r>
        <w:rPr>
          <w:rFonts w:hint="eastAsia"/>
        </w:rPr>
        <w:t>可知，对于边</w:t>
      </w:r>
      <w:r>
        <w:rPr>
          <w:rFonts w:hint="eastAsia"/>
        </w:rPr>
        <w:t>e1</w:t>
      </w:r>
      <w:r>
        <w:rPr>
          <w:rFonts w:hint="eastAsia"/>
        </w:rPr>
        <w:t>的边存在率</w:t>
      </w:r>
      <w:r>
        <w:rPr>
          <w:rFonts w:hint="eastAsia"/>
        </w:rPr>
        <w:t>S1=s11+s12=2=</w:t>
      </w:r>
      <w:r>
        <w:rPr>
          <w:i/>
        </w:rPr>
        <w:sym w:font="Symbol" w:char="F074"/>
      </w:r>
      <w:r>
        <w:rPr>
          <w:rFonts w:hint="eastAsia"/>
        </w:rPr>
        <w:t>，所以对于不确定图</w:t>
      </w:r>
      <w:r>
        <w:rPr>
          <w:rFonts w:hint="eastAsia"/>
        </w:rPr>
        <w:t>G</w:t>
      </w:r>
      <w:r>
        <w:rPr>
          <w:rFonts w:hint="eastAsia"/>
        </w:rPr>
        <w:t>而言，边</w:t>
      </w:r>
      <w:r>
        <w:rPr>
          <w:rFonts w:hint="eastAsia"/>
        </w:rPr>
        <w:t>e1</w:t>
      </w:r>
      <w:r>
        <w:rPr>
          <w:rFonts w:hint="eastAsia"/>
        </w:rPr>
        <w:t>是一个</w:t>
      </w:r>
      <w:r>
        <w:rPr>
          <w:rFonts w:hint="eastAsia"/>
        </w:rPr>
        <w:t>A</w:t>
      </w:r>
      <w:r>
        <w:rPr>
          <w:rFonts w:hint="eastAsia"/>
        </w:rPr>
        <w:t>类边，</w:t>
      </w:r>
      <w:r>
        <w:rPr>
          <w:rFonts w:hint="eastAsia"/>
        </w:rPr>
        <w:t>A</w:t>
      </w:r>
      <w:r>
        <w:rPr>
          <w:rFonts w:hint="eastAsia"/>
        </w:rPr>
        <w:t>发生故障使得不确定图的最大流从原来的</w:t>
      </w:r>
      <w:r>
        <w:rPr>
          <w:rFonts w:hint="eastAsia"/>
        </w:rPr>
        <w:t>2</w:t>
      </w:r>
      <w:r>
        <w:rPr>
          <w:rFonts w:hint="eastAsia"/>
        </w:rPr>
        <w:t>下降为</w:t>
      </w:r>
      <w:r>
        <w:rPr>
          <w:rFonts w:hint="eastAsia"/>
        </w:rPr>
        <w:t>1</w:t>
      </w:r>
      <w:r>
        <w:rPr>
          <w:rFonts w:hint="eastAsia"/>
        </w:rPr>
        <w:t>。</w:t>
      </w:r>
    </w:p>
    <w:p w:rsidR="005144BE" w:rsidRPr="007E5300" w:rsidRDefault="005144BE" w:rsidP="00B515DB">
      <w:pPr>
        <w:pStyle w:val="a3"/>
        <w:ind w:firstLine="349"/>
        <w:rPr>
          <w:b/>
          <w:color w:val="FF0000"/>
        </w:rPr>
      </w:pPr>
      <w:r>
        <w:rPr>
          <w:rFonts w:hint="eastAsia"/>
          <w:b/>
        </w:rPr>
        <w:t>性质</w:t>
      </w:r>
      <w:r w:rsidRPr="000C28A6">
        <w:rPr>
          <w:b/>
        </w:rPr>
        <w:t>2</w:t>
      </w:r>
      <w:r>
        <w:rPr>
          <w:rFonts w:hint="eastAsia"/>
          <w:b/>
        </w:rPr>
        <w:t xml:space="preserve">. </w:t>
      </w:r>
      <w:r w:rsidRPr="000C28A6">
        <w:rPr>
          <w:rFonts w:hint="eastAsia"/>
          <w:b/>
        </w:rPr>
        <w:t>对于不确定图中的一</w:t>
      </w:r>
      <w:r w:rsidRPr="0039636E">
        <w:rPr>
          <w:rFonts w:hint="eastAsia"/>
          <w:b/>
          <w:color w:val="000000" w:themeColor="text1"/>
        </w:rPr>
        <w:t>条边</w:t>
      </w:r>
      <w:r w:rsidRPr="0039636E">
        <w:rPr>
          <w:b/>
          <w:color w:val="000000" w:themeColor="text1"/>
        </w:rPr>
        <w:t>e</w:t>
      </w:r>
      <w:r w:rsidRPr="00F37BD2">
        <w:rPr>
          <w:b/>
          <w:color w:val="000000" w:themeColor="text1"/>
          <w:vertAlign w:val="subscript"/>
        </w:rPr>
        <w:t>i</w:t>
      </w:r>
      <w:r>
        <w:rPr>
          <w:rFonts w:hint="eastAsia"/>
          <w:b/>
          <w:color w:val="000000" w:themeColor="text1"/>
        </w:rPr>
        <w:t>，</w:t>
      </w:r>
      <w:r w:rsidRPr="0039636E">
        <w:rPr>
          <w:rFonts w:hint="eastAsia"/>
          <w:b/>
          <w:color w:val="000000" w:themeColor="text1"/>
        </w:rPr>
        <w:t>如果边</w:t>
      </w:r>
      <w:r w:rsidRPr="0039636E">
        <w:rPr>
          <w:b/>
          <w:color w:val="000000" w:themeColor="text1"/>
        </w:rPr>
        <w:t>e</w:t>
      </w:r>
      <w:r w:rsidRPr="00F37BD2">
        <w:rPr>
          <w:b/>
          <w:color w:val="000000" w:themeColor="text1"/>
          <w:vertAlign w:val="subscript"/>
        </w:rPr>
        <w:t>i</w:t>
      </w:r>
      <w:r w:rsidRPr="0039636E">
        <w:rPr>
          <w:rFonts w:hint="eastAsia"/>
          <w:b/>
          <w:color w:val="000000" w:themeColor="text1"/>
        </w:rPr>
        <w:t>是</w:t>
      </w:r>
      <w:r w:rsidRPr="0039636E">
        <w:rPr>
          <w:b/>
          <w:color w:val="000000" w:themeColor="text1"/>
        </w:rPr>
        <w:t>B</w:t>
      </w:r>
      <w:r w:rsidRPr="0039636E">
        <w:rPr>
          <w:rFonts w:hint="eastAsia"/>
          <w:b/>
          <w:color w:val="000000" w:themeColor="text1"/>
        </w:rPr>
        <w:t>类边</w:t>
      </w:r>
      <w:r>
        <w:rPr>
          <w:rFonts w:hint="eastAsia"/>
          <w:b/>
          <w:color w:val="000000" w:themeColor="text1"/>
        </w:rPr>
        <w:t>，</w:t>
      </w:r>
      <w:r w:rsidRPr="0039636E">
        <w:rPr>
          <w:rFonts w:hint="eastAsia"/>
          <w:b/>
          <w:color w:val="000000" w:themeColor="text1"/>
        </w:rPr>
        <w:t>那么移除</w:t>
      </w:r>
      <w:r w:rsidRPr="0039636E">
        <w:rPr>
          <w:b/>
          <w:color w:val="000000" w:themeColor="text1"/>
        </w:rPr>
        <w:t>ei</w:t>
      </w:r>
      <w:r>
        <w:rPr>
          <w:rFonts w:hint="eastAsia"/>
          <w:b/>
          <w:color w:val="000000" w:themeColor="text1"/>
        </w:rPr>
        <w:t>，</w:t>
      </w:r>
      <w:r w:rsidRPr="0039636E">
        <w:rPr>
          <w:rFonts w:hint="eastAsia"/>
          <w:b/>
          <w:color w:val="000000" w:themeColor="text1"/>
        </w:rPr>
        <w:t>不确定图</w:t>
      </w:r>
      <w:r>
        <w:rPr>
          <w:rFonts w:hint="eastAsia"/>
          <w:b/>
          <w:color w:val="000000" w:themeColor="text1"/>
        </w:rPr>
        <w:t>依然可以达到最大流。</w:t>
      </w:r>
    </w:p>
    <w:p w:rsidR="005144BE" w:rsidRDefault="005144BE" w:rsidP="00B515DB">
      <w:pPr>
        <w:pStyle w:val="a3"/>
        <w:ind w:firstLine="348"/>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B515DB">
      <w:pPr>
        <w:pStyle w:val="a3"/>
        <w:ind w:firstLine="348"/>
      </w:pPr>
      <w:r>
        <w:rPr>
          <w:rFonts w:hint="eastAsia"/>
        </w:rPr>
        <w:t>的证。</w:t>
      </w:r>
    </w:p>
    <w:p w:rsidR="005144BE" w:rsidRPr="00EF6E92" w:rsidRDefault="005144BE" w:rsidP="00B515DB">
      <w:pPr>
        <w:pStyle w:val="a3"/>
        <w:ind w:firstLine="349"/>
      </w:pPr>
      <w:r w:rsidRPr="0051033D">
        <w:rPr>
          <w:rFonts w:hint="eastAsia"/>
          <w:b/>
        </w:rPr>
        <w:t>例</w:t>
      </w:r>
      <w:r w:rsidRPr="0051033D">
        <w:rPr>
          <w:rFonts w:hint="eastAsia"/>
          <w:b/>
        </w:rPr>
        <w:t>8</w:t>
      </w:r>
      <w:r>
        <w:rPr>
          <w:rFonts w:hint="eastAsia"/>
        </w:rPr>
        <w:t>：如图</w:t>
      </w:r>
      <w:r>
        <w:rPr>
          <w:rFonts w:hint="eastAsia"/>
        </w:rPr>
        <w:t>1</w:t>
      </w:r>
      <w:r>
        <w:rPr>
          <w:rFonts w:hint="eastAsia"/>
        </w:rPr>
        <w:t>中的不确定图</w:t>
      </w:r>
      <w:r>
        <w:rPr>
          <w:rFonts w:hint="eastAsia"/>
        </w:rPr>
        <w:t>G</w:t>
      </w:r>
      <w:r>
        <w:rPr>
          <w:rFonts w:hint="eastAsia"/>
        </w:rPr>
        <w:t>，经过状态划分过程，获取的满足最大流的区间分别是</w:t>
      </w:r>
      <w:r>
        <w:rPr>
          <w:rFonts w:hint="eastAsia"/>
        </w:rPr>
        <w:t>11x11</w:t>
      </w:r>
      <w:r>
        <w:rPr>
          <w:rFonts w:hint="eastAsia"/>
        </w:rPr>
        <w:t>和</w:t>
      </w:r>
      <w:r>
        <w:rPr>
          <w:rFonts w:hint="eastAsia"/>
        </w:rPr>
        <w:t>11101</w:t>
      </w:r>
      <w:r>
        <w:rPr>
          <w:rFonts w:hint="eastAsia"/>
        </w:rPr>
        <w:t>，其中</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e3</w:t>
      </w:r>
      <w:r>
        <w:rPr>
          <w:rFonts w:hint="eastAsia"/>
        </w:rPr>
        <w:t>，有</w:t>
      </w:r>
      <w:r>
        <w:rPr>
          <w:rFonts w:hint="eastAsia"/>
        </w:rPr>
        <w:t>s31=0</w:t>
      </w:r>
      <w:r>
        <w:rPr>
          <w:rFonts w:hint="eastAsia"/>
        </w:rPr>
        <w:t>，</w:t>
      </w:r>
      <w:r>
        <w:rPr>
          <w:rFonts w:hint="eastAsia"/>
        </w:rPr>
        <w:t>s32=1</w:t>
      </w:r>
      <w:r>
        <w:rPr>
          <w:rFonts w:hint="eastAsia"/>
        </w:rPr>
        <w:t>，根据公式</w:t>
      </w:r>
      <w:r>
        <w:rPr>
          <w:rFonts w:hint="eastAsia"/>
        </w:rPr>
        <w:t>2</w:t>
      </w:r>
      <w:r>
        <w:rPr>
          <w:rFonts w:hint="eastAsia"/>
        </w:rPr>
        <w:t>可知，对于边</w:t>
      </w:r>
      <w:r>
        <w:rPr>
          <w:rFonts w:hint="eastAsia"/>
        </w:rPr>
        <w:t>e3</w:t>
      </w:r>
      <w:r>
        <w:rPr>
          <w:rFonts w:hint="eastAsia"/>
        </w:rPr>
        <w:t>的边存在率</w:t>
      </w:r>
      <w:r>
        <w:rPr>
          <w:rFonts w:hint="eastAsia"/>
        </w:rPr>
        <w:t>S1=s11+s12=1&lt;</w:t>
      </w:r>
      <w:r>
        <w:rPr>
          <w:i/>
        </w:rPr>
        <w:sym w:font="Symbol" w:char="F074"/>
      </w:r>
      <w:r>
        <w:rPr>
          <w:rFonts w:hint="eastAsia"/>
        </w:rPr>
        <w:t>，所以对于不确定图而言</w:t>
      </w:r>
      <w:r>
        <w:rPr>
          <w:rFonts w:hint="eastAsia"/>
        </w:rPr>
        <w:t>e3</w:t>
      </w:r>
      <w:r>
        <w:rPr>
          <w:rFonts w:hint="eastAsia"/>
        </w:rPr>
        <w:t>是一个</w:t>
      </w:r>
      <w:r>
        <w:rPr>
          <w:rFonts w:hint="eastAsia"/>
        </w:rPr>
        <w:t>B</w:t>
      </w:r>
      <w:r>
        <w:rPr>
          <w:rFonts w:hint="eastAsia"/>
        </w:rPr>
        <w:t>类边，则</w:t>
      </w:r>
      <w:r>
        <w:rPr>
          <w:rFonts w:hint="eastAsia"/>
        </w:rPr>
        <w:t>e3</w:t>
      </w:r>
      <w:r>
        <w:rPr>
          <w:rFonts w:hint="eastAsia"/>
        </w:rPr>
        <w:t>移除，使得子图</w:t>
      </w:r>
      <w:r>
        <w:rPr>
          <w:rFonts w:hint="eastAsia"/>
        </w:rPr>
        <w:t>11111</w:t>
      </w:r>
      <w:r>
        <w:rPr>
          <w:rFonts w:hint="eastAsia"/>
        </w:rPr>
        <w:t>和</w:t>
      </w:r>
      <w:r>
        <w:rPr>
          <w:rFonts w:hint="eastAsia"/>
        </w:rPr>
        <w:t>11101</w:t>
      </w:r>
      <w:r>
        <w:rPr>
          <w:rFonts w:hint="eastAsia"/>
        </w:rPr>
        <w:t>不能满足最大流，但是</w:t>
      </w:r>
      <w:r>
        <w:rPr>
          <w:rFonts w:hint="eastAsia"/>
        </w:rPr>
        <w:t>11011</w:t>
      </w:r>
      <w:r>
        <w:rPr>
          <w:rFonts w:hint="eastAsia"/>
        </w:rPr>
        <w:t>依然满足最大流，此时的最大流可靠性下降，仅为</w:t>
      </w:r>
      <w:r>
        <w:rPr>
          <w:rFonts w:hint="eastAsia"/>
        </w:rPr>
        <w:t>11011</w:t>
      </w:r>
      <w:r>
        <w:rPr>
          <w:rFonts w:hint="eastAsia"/>
        </w:rPr>
        <w:t>子图的可靠性。</w:t>
      </w:r>
    </w:p>
    <w:p w:rsidR="005144BE" w:rsidRPr="00B02CE1" w:rsidRDefault="005144BE" w:rsidP="00B515DB">
      <w:pPr>
        <w:pStyle w:val="a3"/>
        <w:ind w:firstLine="349"/>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B515DB">
      <w:pPr>
        <w:pStyle w:val="a3"/>
        <w:ind w:firstLine="348"/>
      </w:pPr>
      <w:r>
        <w:rPr>
          <w:rFonts w:hint="eastAsia"/>
        </w:rPr>
        <w:lastRenderedPageBreak/>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B515DB">
      <w:pPr>
        <w:pStyle w:val="a3"/>
        <w:ind w:firstLine="348"/>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5144BE" w:rsidRDefault="005144BE" w:rsidP="00B515DB">
      <w:pPr>
        <w:pStyle w:val="a3"/>
        <w:ind w:firstLine="348"/>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B515DB">
      <w:pPr>
        <w:pStyle w:val="a3"/>
        <w:ind w:firstLine="348"/>
      </w:pPr>
      <w:r>
        <w:rPr>
          <w:rFonts w:hint="eastAsia"/>
        </w:rPr>
        <w:t>的证。</w:t>
      </w:r>
    </w:p>
    <w:p w:rsidR="00590DD7" w:rsidRPr="00160B02" w:rsidRDefault="005144BE" w:rsidP="00B515DB">
      <w:pPr>
        <w:pStyle w:val="a3"/>
        <w:ind w:firstLine="349"/>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rPr>
        <w:t>11x11</w:t>
      </w:r>
      <w:r>
        <w:rPr>
          <w:rFonts w:hint="eastAsia"/>
        </w:rPr>
        <w:t>，那么根据公式</w:t>
      </w:r>
      <w:r>
        <w:rPr>
          <w:rFonts w:hint="eastAsia"/>
        </w:rPr>
        <w:t>1</w:t>
      </w:r>
      <w:r>
        <w:rPr>
          <w:rFonts w:hint="eastAsia"/>
        </w:rPr>
        <w:t>和公式</w:t>
      </w:r>
      <w:r>
        <w:rPr>
          <w:rFonts w:hint="eastAsia"/>
        </w:rPr>
        <w:t>2</w:t>
      </w:r>
      <w:r>
        <w:rPr>
          <w:rFonts w:hint="eastAsia"/>
        </w:rPr>
        <w:t>，边</w:t>
      </w:r>
      <w:r>
        <w:rPr>
          <w:rFonts w:hint="eastAsia"/>
        </w:rPr>
        <w:t>e</w:t>
      </w:r>
      <w:r w:rsidRPr="00231DF2">
        <w:rPr>
          <w:rFonts w:hint="eastAsia"/>
          <w:vertAlign w:val="subscript"/>
        </w:rPr>
        <w:t>3</w:t>
      </w:r>
      <w:r>
        <w:rPr>
          <w:rFonts w:hint="eastAsia"/>
        </w:rPr>
        <w:t>为</w:t>
      </w:r>
      <w:r>
        <w:rPr>
          <w:rFonts w:hint="eastAsia"/>
        </w:rPr>
        <w:t>C</w:t>
      </w:r>
      <w:r>
        <w:rPr>
          <w:rFonts w:hint="eastAsia"/>
        </w:rPr>
        <w:t>类边，因此</w:t>
      </w:r>
      <w:r>
        <w:rPr>
          <w:rFonts w:hint="eastAsia"/>
        </w:rPr>
        <w:t>e</w:t>
      </w:r>
      <w:r w:rsidRPr="00231DF2">
        <w:rPr>
          <w:rFonts w:hint="eastAsia"/>
          <w:vertAlign w:val="subscript"/>
        </w:rPr>
        <w:t>3</w:t>
      </w:r>
      <w:r>
        <w:rPr>
          <w:rFonts w:hint="eastAsia"/>
        </w:rPr>
        <w:t>移除之后，依然可以满足最大流。移除</w:t>
      </w:r>
      <w:r>
        <w:rPr>
          <w:rFonts w:hint="eastAsia"/>
        </w:rPr>
        <w:t>e3</w:t>
      </w:r>
      <w:r>
        <w:rPr>
          <w:rFonts w:hint="eastAsia"/>
        </w:rPr>
        <w:t>之前，容量可靠性</w:t>
      </w:r>
      <w:r>
        <w:rPr>
          <w:rFonts w:hint="eastAsia"/>
        </w:rPr>
        <w:t>p</w:t>
      </w:r>
      <w:r w:rsidRPr="00B91335">
        <w:rPr>
          <w:rFonts w:hint="eastAsia"/>
          <w:vertAlign w:val="subscript"/>
        </w:rPr>
        <w:t>c</w:t>
      </w:r>
      <w:r>
        <w:rPr>
          <w:rFonts w:hint="eastAsia"/>
        </w:rPr>
        <w:t>= =p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1-p</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212EDC">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），移除</w:t>
      </w:r>
      <w:r>
        <w:rPr>
          <w:rFonts w:hint="eastAsia"/>
        </w:rPr>
        <w:t>e3</w:t>
      </w:r>
      <w:r>
        <w:rPr>
          <w:rFonts w:hint="eastAsia"/>
        </w:rPr>
        <w:t>之后，容量可靠性表示为</w:t>
      </w:r>
      <w:r>
        <w:rPr>
          <w:rFonts w:hint="eastAsia"/>
        </w:rPr>
        <w:t>p</w:t>
      </w:r>
      <w:r w:rsidRPr="0039564C">
        <w:rPr>
          <w:rFonts w:hint="eastAsia"/>
          <w:vertAlign w:val="subscript"/>
        </w:rPr>
        <w:t>c</w:t>
      </w:r>
      <w: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），显然移除</w:t>
      </w:r>
      <w:r>
        <w:rPr>
          <w:rFonts w:hint="eastAsia"/>
        </w:rPr>
        <w:t>e</w:t>
      </w:r>
      <w:r w:rsidRPr="004C203A">
        <w:rPr>
          <w:rFonts w:hint="eastAsia"/>
          <w:vertAlign w:val="subscript"/>
        </w:rPr>
        <w:t>3</w:t>
      </w:r>
      <w:r>
        <w:rPr>
          <w:rFonts w:hint="eastAsia"/>
        </w:rPr>
        <w:t>之后不确定图的容量可靠性不变。</w:t>
      </w:r>
    </w:p>
    <w:p w:rsidR="00433C0F" w:rsidRDefault="00433C0F" w:rsidP="00B515DB">
      <w:pPr>
        <w:pStyle w:val="a3"/>
        <w:ind w:firstLine="348"/>
      </w:pPr>
    </w:p>
    <w:p w:rsidR="00454C28" w:rsidRDefault="00067D09" w:rsidP="00067D09">
      <w:pPr>
        <w:pStyle w:val="21"/>
        <w:spacing w:before="71" w:after="71"/>
      </w:pPr>
      <w:bookmarkStart w:id="90" w:name="_Toc449098729"/>
      <w:r>
        <w:rPr>
          <w:rFonts w:hint="eastAsia"/>
        </w:rPr>
        <w:t>基于重复计算的</w:t>
      </w:r>
      <w:r>
        <w:rPr>
          <w:rFonts w:hint="eastAsia"/>
        </w:rPr>
        <w:t>BASELINE</w:t>
      </w:r>
      <w:r>
        <w:rPr>
          <w:rFonts w:hint="eastAsia"/>
        </w:rPr>
        <w:t>算法</w:t>
      </w:r>
      <w:bookmarkEnd w:id="90"/>
    </w:p>
    <w:p w:rsidR="00B82082" w:rsidRDefault="00B82082" w:rsidP="00B515DB">
      <w:pPr>
        <w:pStyle w:val="a3"/>
        <w:ind w:firstLine="348"/>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515DB">
      <w:pPr>
        <w:pStyle w:val="a3"/>
        <w:ind w:firstLine="348"/>
      </w:pPr>
      <w:r>
        <w:rPr>
          <w:rFonts w:hint="eastAsia"/>
        </w:rPr>
        <w:t>根据上述分析，下面给出重复计算的基础代码实现（伪代码）：</w:t>
      </w:r>
    </w:p>
    <w:p w:rsidR="00B82082" w:rsidRDefault="00B82082" w:rsidP="00B515DB">
      <w:pPr>
        <w:pStyle w:val="a3"/>
        <w:ind w:firstLine="349"/>
      </w:pPr>
      <w:r w:rsidRPr="00580C79">
        <w:rPr>
          <w:rFonts w:hint="eastAsia"/>
          <w:b/>
        </w:rPr>
        <w:t>算法</w:t>
      </w:r>
      <w:r w:rsidRPr="00580C79">
        <w:rPr>
          <w:rFonts w:hint="eastAsia"/>
          <w:b/>
        </w:rPr>
        <w:t xml:space="preserve">1. </w:t>
      </w:r>
      <w:commentRangeStart w:id="91"/>
      <w:r>
        <w:rPr>
          <w:rFonts w:hint="eastAsia"/>
        </w:rPr>
        <w:t>BASE</w:t>
      </w:r>
      <w:r>
        <w:rPr>
          <w:rFonts w:hint="eastAsia"/>
        </w:rPr>
        <w:t>算法</w:t>
      </w:r>
      <w:commentRangeEnd w:id="91"/>
      <w:r>
        <w:rPr>
          <w:rStyle w:val="afffb"/>
        </w:rPr>
        <w:commentReference w:id="91"/>
      </w:r>
      <w:r>
        <w:t xml:space="preserve"> </w:t>
      </w:r>
    </w:p>
    <w:p w:rsidR="00B82082" w:rsidRDefault="00B82082" w:rsidP="00B515DB">
      <w:pPr>
        <w:pStyle w:val="a3"/>
        <w:ind w:firstLine="348"/>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515DB">
      <w:pPr>
        <w:pStyle w:val="a3"/>
        <w:ind w:firstLine="348"/>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911509">
      <w:pPr>
        <w:pStyle w:val="a3"/>
        <w:numPr>
          <w:ilvl w:val="0"/>
          <w:numId w:val="16"/>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911509">
      <w:pPr>
        <w:pStyle w:val="a3"/>
        <w:numPr>
          <w:ilvl w:val="0"/>
          <w:numId w:val="16"/>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911509">
      <w:pPr>
        <w:pStyle w:val="a3"/>
        <w:numPr>
          <w:ilvl w:val="0"/>
          <w:numId w:val="16"/>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911509">
      <w:pPr>
        <w:pStyle w:val="a3"/>
        <w:numPr>
          <w:ilvl w:val="0"/>
          <w:numId w:val="16"/>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911509">
      <w:pPr>
        <w:pStyle w:val="a3"/>
        <w:numPr>
          <w:ilvl w:val="0"/>
          <w:numId w:val="16"/>
        </w:numPr>
        <w:ind w:firstLineChars="0"/>
      </w:pPr>
      <w:r>
        <w:t>S</w:t>
      </w:r>
      <w:r>
        <w:rPr>
          <w:rFonts w:hint="eastAsia"/>
        </w:rPr>
        <w:t>oet KeyEdge by p</w:t>
      </w:r>
      <w:r>
        <w:rPr>
          <w:rFonts w:hint="eastAsia"/>
          <w:vertAlign w:val="subscript"/>
        </w:rPr>
        <w:t>c</w:t>
      </w:r>
      <w:r>
        <w:rPr>
          <w:rFonts w:hint="eastAsia"/>
        </w:rPr>
        <w:t>；</w:t>
      </w:r>
    </w:p>
    <w:p w:rsidR="00B82082" w:rsidRDefault="00B82082" w:rsidP="00911509">
      <w:pPr>
        <w:pStyle w:val="a3"/>
        <w:numPr>
          <w:ilvl w:val="0"/>
          <w:numId w:val="16"/>
        </w:numPr>
        <w:ind w:firstLineChars="0"/>
      </w:pPr>
      <w:r>
        <w:rPr>
          <w:rFonts w:hint="eastAsia"/>
        </w:rPr>
        <w:t xml:space="preserve">Return sorted </w:t>
      </w:r>
      <w:r w:rsidRPr="00CF6EDA">
        <w:t>key_edge_set</w:t>
      </w:r>
      <w:r>
        <w:rPr>
          <w:rFonts w:hint="eastAsia"/>
        </w:rPr>
        <w:t>；</w:t>
      </w:r>
    </w:p>
    <w:p w:rsidR="00B82082" w:rsidRPr="00961505" w:rsidRDefault="00B82082" w:rsidP="00B515DB">
      <w:pPr>
        <w:pStyle w:val="a3"/>
        <w:ind w:firstLine="348"/>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515DB">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92"/>
      <w:r w:rsidRPr="00DA131A">
        <w:rPr>
          <w:rFonts w:hint="eastAsia"/>
          <w:vertAlign w:val="superscript"/>
        </w:rPr>
        <w:t>[10]</w:t>
      </w:r>
      <w:commentRangeEnd w:id="92"/>
      <w:r>
        <w:rPr>
          <w:rStyle w:val="afffb"/>
        </w:rPr>
        <w:commentReference w:id="92"/>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454C28" w:rsidRPr="00B82082" w:rsidRDefault="00454C28" w:rsidP="00B515DB">
      <w:pPr>
        <w:pStyle w:val="a3"/>
        <w:ind w:firstLine="348"/>
      </w:pPr>
    </w:p>
    <w:p w:rsidR="00433C0F" w:rsidRDefault="00433C0F" w:rsidP="00B515DB">
      <w:pPr>
        <w:pStyle w:val="a3"/>
        <w:ind w:firstLine="348"/>
      </w:pPr>
    </w:p>
    <w:p w:rsidR="00554E98" w:rsidRDefault="00F742AB" w:rsidP="00F742AB">
      <w:pPr>
        <w:pStyle w:val="21"/>
        <w:spacing w:before="71" w:after="71"/>
      </w:pPr>
      <w:bookmarkStart w:id="93" w:name="_Toc449098730"/>
      <w:r>
        <w:rPr>
          <w:rFonts w:hint="eastAsia"/>
        </w:rPr>
        <w:t>基于流量和分布可靠性的不确定图的关键边增量算法</w:t>
      </w:r>
      <w:r>
        <w:rPr>
          <w:rFonts w:hint="eastAsia"/>
        </w:rPr>
        <w:t>ICA_FPD</w:t>
      </w:r>
      <w:bookmarkEnd w:id="93"/>
    </w:p>
    <w:p w:rsidR="00B82082" w:rsidRDefault="00B82082" w:rsidP="00B515DB">
      <w:pPr>
        <w:pStyle w:val="a3"/>
        <w:ind w:firstLine="348"/>
      </w:pPr>
      <w:r>
        <w:rPr>
          <w:rFonts w:hint="eastAsia"/>
        </w:rPr>
        <w:t>虽然</w:t>
      </w:r>
      <w:r>
        <w:rPr>
          <w:rFonts w:hint="eastAsia"/>
        </w:rPr>
        <w:t>BASELINE</w:t>
      </w:r>
      <w:r>
        <w:rPr>
          <w:rFonts w:hint="eastAsia"/>
        </w:rPr>
        <w:t>算法相对于完全重复计算的方式减少了不少的重复计算，但是如果图规模较大的情况下，任然需要多次的重复计算，这显然对于大规模图或者高稠密图是不适用的。本节提出了一种基于状态划分树的增量算法</w:t>
      </w:r>
      <w:r>
        <w:rPr>
          <w:rFonts w:hint="eastAsia"/>
        </w:rPr>
        <w:t>ICA_FPC</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515DB">
      <w:pPr>
        <w:pStyle w:val="a3"/>
        <w:ind w:firstLine="348"/>
      </w:pPr>
      <w:r>
        <w:rPr>
          <w:rFonts w:hint="eastAsia"/>
        </w:rPr>
        <w:t>基于以上步骤，</w:t>
      </w:r>
      <w:r>
        <w:rPr>
          <w:rFonts w:hint="eastAsia"/>
        </w:rPr>
        <w:t>ICA</w:t>
      </w:r>
      <w:r>
        <w:rPr>
          <w:rFonts w:hint="eastAsia"/>
        </w:rPr>
        <w:t>算法可以表示为如</w:t>
      </w:r>
      <w:commentRangeStart w:id="94"/>
      <w:r>
        <w:rPr>
          <w:rFonts w:hint="eastAsia"/>
        </w:rPr>
        <w:t>图</w:t>
      </w:r>
      <w:r>
        <w:rPr>
          <w:rFonts w:hint="eastAsia"/>
        </w:rPr>
        <w:t>7</w:t>
      </w:r>
      <w:commentRangeEnd w:id="94"/>
      <w:r>
        <w:rPr>
          <w:rStyle w:val="afffb"/>
        </w:rPr>
        <w:commentReference w:id="94"/>
      </w:r>
      <w:r>
        <w:rPr>
          <w:rFonts w:hint="eastAsia"/>
        </w:rPr>
        <w:t>步骤：</w:t>
      </w:r>
    </w:p>
    <w:p w:rsidR="00B82082" w:rsidRPr="00140204" w:rsidRDefault="00B82082" w:rsidP="00B515DB">
      <w:pPr>
        <w:pStyle w:val="a3"/>
        <w:ind w:firstLine="348"/>
      </w:pPr>
    </w:p>
    <w:p w:rsidR="00B82082" w:rsidRDefault="00B82082" w:rsidP="00B515DB">
      <w:pPr>
        <w:pStyle w:val="a3"/>
        <w:ind w:firstLine="372"/>
        <w:jc w:val="center"/>
      </w:pPr>
      <w:r>
        <w:object w:dxaOrig="4608" w:dyaOrig="3911">
          <v:shape id="_x0000_i1043" type="#_x0000_t75" style="width:147pt;height:125pt" o:ole="">
            <v:imagedata r:id="rId56" o:title=""/>
          </v:shape>
          <o:OLEObject Type="Embed" ProgID="Visio.Drawing.11" ShapeID="_x0000_i1043" DrawAspect="Content" ObjectID="_1522886617" r:id="rId57"/>
        </w:object>
      </w:r>
    </w:p>
    <w:p w:rsidR="00B82082" w:rsidRDefault="00B82082" w:rsidP="00B515DB">
      <w:pPr>
        <w:pStyle w:val="a3"/>
        <w:ind w:firstLine="348"/>
        <w:jc w:val="center"/>
      </w:pPr>
      <w:r>
        <w:rPr>
          <w:rFonts w:hint="eastAsia"/>
        </w:rPr>
        <w:t>图</w:t>
      </w:r>
      <w:r>
        <w:rPr>
          <w:rFonts w:hint="eastAsia"/>
        </w:rPr>
        <w:t xml:space="preserve">7 </w:t>
      </w:r>
      <w:r>
        <w:rPr>
          <w:rFonts w:hint="eastAsia"/>
        </w:rPr>
        <w:t>算法</w:t>
      </w:r>
      <w:commentRangeStart w:id="95"/>
      <w:r>
        <w:rPr>
          <w:rFonts w:hint="eastAsia"/>
        </w:rPr>
        <w:t>ICA</w:t>
      </w:r>
      <w:r>
        <w:rPr>
          <w:rFonts w:hint="eastAsia"/>
        </w:rPr>
        <w:t>流</w:t>
      </w:r>
      <w:commentRangeEnd w:id="95"/>
      <w:r w:rsidR="00DF5E4D">
        <w:rPr>
          <w:rStyle w:val="afffb"/>
        </w:rPr>
        <w:commentReference w:id="95"/>
      </w:r>
      <w:r>
        <w:rPr>
          <w:rFonts w:hint="eastAsia"/>
        </w:rPr>
        <w:t>程图</w:t>
      </w:r>
    </w:p>
    <w:p w:rsidR="00F742AB" w:rsidRDefault="00F742AB" w:rsidP="00B515DB">
      <w:pPr>
        <w:pStyle w:val="a3"/>
        <w:ind w:firstLine="348"/>
      </w:pPr>
    </w:p>
    <w:p w:rsidR="00554E98" w:rsidRDefault="00554E98" w:rsidP="00B515DB">
      <w:pPr>
        <w:pStyle w:val="a3"/>
        <w:ind w:firstLine="348"/>
      </w:pPr>
    </w:p>
    <w:p w:rsidR="006D048D" w:rsidRDefault="00161621" w:rsidP="00161621">
      <w:pPr>
        <w:pStyle w:val="31"/>
      </w:pPr>
      <w:bookmarkStart w:id="96" w:name="_Toc449098731"/>
      <w:r>
        <w:rPr>
          <w:rFonts w:hint="eastAsia"/>
        </w:rPr>
        <w:t>A</w:t>
      </w:r>
      <w:r>
        <w:rPr>
          <w:rFonts w:hint="eastAsia"/>
        </w:rPr>
        <w:t>类边计算</w:t>
      </w:r>
      <w:bookmarkEnd w:id="96"/>
    </w:p>
    <w:p w:rsidR="00C06EF7" w:rsidRDefault="00C06EF7"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97"/>
      <w:r>
        <w:rPr>
          <w:rFonts w:hint="eastAsia"/>
        </w:rPr>
        <w:t>SDBA</w:t>
      </w:r>
      <w:commentRangeEnd w:id="97"/>
      <w:r>
        <w:rPr>
          <w:rStyle w:val="afffb"/>
        </w:rPr>
        <w:commentReference w:id="97"/>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911509">
      <w:pPr>
        <w:pStyle w:val="a3"/>
        <w:numPr>
          <w:ilvl w:val="0"/>
          <w:numId w:val="1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911509">
      <w:pPr>
        <w:pStyle w:val="a3"/>
        <w:numPr>
          <w:ilvl w:val="0"/>
          <w:numId w:val="1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911509">
      <w:pPr>
        <w:pStyle w:val="a3"/>
        <w:numPr>
          <w:ilvl w:val="0"/>
          <w:numId w:val="1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911509">
      <w:pPr>
        <w:pStyle w:val="a3"/>
        <w:numPr>
          <w:ilvl w:val="0"/>
          <w:numId w:val="17"/>
        </w:numPr>
        <w:ind w:firstLineChars="0"/>
      </w:pPr>
      <w:r>
        <w:rPr>
          <w:rFonts w:hint="eastAsia"/>
        </w:rPr>
        <w:t>当</w:t>
      </w:r>
      <w:r>
        <w:rPr>
          <w:rFonts w:hint="eastAsia"/>
        </w:rPr>
        <w:t>S</w:t>
      </w:r>
      <w:r>
        <w:rPr>
          <w:rFonts w:hint="eastAsia"/>
        </w:rPr>
        <w:t>为空，返回这个树。</w:t>
      </w:r>
    </w:p>
    <w:p w:rsidR="00C06EF7" w:rsidRDefault="00C06EF7" w:rsidP="00B515DB">
      <w:pPr>
        <w:pStyle w:val="a3"/>
        <w:ind w:firstLine="348"/>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B515DB">
      <w:pPr>
        <w:pStyle w:val="a3"/>
        <w:ind w:firstLine="372"/>
        <w:jc w:val="center"/>
      </w:pPr>
      <w:r>
        <w:object w:dxaOrig="4576" w:dyaOrig="1912">
          <v:shape id="_x0000_i1044" type="#_x0000_t75" style="width:228pt;height:96pt" o:ole="">
            <v:imagedata r:id="rId42" o:title=""/>
          </v:shape>
          <o:OLEObject Type="Embed" ProgID="Visio.Drawing.11" ShapeID="_x0000_i1044" DrawAspect="Content" ObjectID="_1522886618" r:id="rId58"/>
        </w:object>
      </w:r>
    </w:p>
    <w:p w:rsidR="00C06EF7" w:rsidRDefault="00C06EF7" w:rsidP="00B515DB">
      <w:pPr>
        <w:pStyle w:val="a3"/>
        <w:ind w:firstLine="348"/>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B515DB">
      <w:pPr>
        <w:pStyle w:val="a3"/>
        <w:ind w:firstLine="348"/>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w:t>
      </w:r>
      <w:r>
        <w:rPr>
          <w:rFonts w:hint="eastAsia"/>
        </w:rPr>
        <w:lastRenderedPageBreak/>
        <w:t>数。</w:t>
      </w:r>
    </w:p>
    <w:p w:rsidR="00C06EF7" w:rsidRDefault="00C06EF7" w:rsidP="00B515DB">
      <w:pPr>
        <w:pStyle w:val="a3"/>
        <w:ind w:firstLine="349"/>
      </w:pPr>
      <w:commentRangeStart w:id="98"/>
      <w:r w:rsidRPr="00DB1D24">
        <w:rPr>
          <w:rFonts w:hint="eastAsia"/>
          <w:b/>
        </w:rPr>
        <w:t>例</w:t>
      </w:r>
      <w:r w:rsidRPr="00DB1D24">
        <w:rPr>
          <w:rFonts w:hint="eastAsia"/>
          <w:b/>
        </w:rPr>
        <w:t>10</w:t>
      </w:r>
      <w:commentRangeEnd w:id="98"/>
      <w:r>
        <w:rPr>
          <w:rStyle w:val="afffb"/>
        </w:rPr>
        <w:commentReference w:id="98"/>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B515DB">
      <w:pPr>
        <w:pStyle w:val="a3"/>
        <w:ind w:firstLine="372"/>
        <w:jc w:val="center"/>
      </w:pPr>
      <w:r>
        <w:object w:dxaOrig="3598" w:dyaOrig="1912">
          <v:shape id="_x0000_i1045" type="#_x0000_t75" style="width:178.5pt;height:96pt" o:ole="">
            <v:imagedata r:id="rId44" o:title=""/>
          </v:shape>
          <o:OLEObject Type="Embed" ProgID="Visio.Drawing.11" ShapeID="_x0000_i1045" DrawAspect="Content" ObjectID="_1522886619" r:id="rId59"/>
        </w:object>
      </w:r>
    </w:p>
    <w:p w:rsidR="00C06EF7" w:rsidRDefault="00C06EF7" w:rsidP="00B515DB">
      <w:pPr>
        <w:pStyle w:val="a3"/>
        <w:ind w:firstLine="348"/>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B515DB">
      <w:pPr>
        <w:pStyle w:val="a3"/>
        <w:ind w:firstLine="349"/>
      </w:pPr>
      <w:r w:rsidRPr="00A369D3">
        <w:rPr>
          <w:rFonts w:hint="eastAsia"/>
          <w:b/>
        </w:rPr>
        <w:t>例</w:t>
      </w:r>
      <w:r w:rsidRPr="00A369D3">
        <w:rPr>
          <w:rFonts w:hint="eastAsia"/>
          <w:b/>
        </w:rPr>
        <w:t>11</w:t>
      </w:r>
      <w:r>
        <w:rPr>
          <w:rFonts w:hint="eastAsia"/>
        </w:rPr>
        <w:t>：如图</w:t>
      </w:r>
      <w:r>
        <w:rPr>
          <w:rFonts w:hint="eastAsia"/>
        </w:rPr>
        <w:t>11</w:t>
      </w:r>
      <w:r>
        <w:rPr>
          <w:rFonts w:hint="eastAsia"/>
        </w:rPr>
        <w:t>是</w:t>
      </w:r>
      <w:r w:rsidR="001012C6">
        <w:rPr>
          <w:rFonts w:hint="eastAsia"/>
        </w:rPr>
        <w:t>经过割集剪枝之后的子图树。其中有背景的圆部分及其子树都被剪枝掉。</w:t>
      </w:r>
    </w:p>
    <w:p w:rsidR="00C06EF7" w:rsidRDefault="00C06EF7" w:rsidP="00B515DB">
      <w:pPr>
        <w:pStyle w:val="a3"/>
        <w:ind w:firstLine="372"/>
      </w:pPr>
      <w:r>
        <w:object w:dxaOrig="3870" w:dyaOrig="1926">
          <v:shape id="_x0000_i1046" type="#_x0000_t75" style="width:193pt;height:96pt" o:ole="">
            <v:imagedata r:id="rId46" o:title=""/>
          </v:shape>
          <o:OLEObject Type="Embed" ProgID="Visio.Drawing.11" ShapeID="_x0000_i1046" DrawAspect="Content" ObjectID="_1522886620" r:id="rId60"/>
        </w:object>
      </w:r>
      <w:r w:rsidRPr="00B452CD">
        <w:t xml:space="preserve"> </w:t>
      </w:r>
      <w:r>
        <w:rPr>
          <w:rFonts w:hint="eastAsia"/>
        </w:rPr>
        <w:t xml:space="preserve">  </w:t>
      </w:r>
      <w:r>
        <w:object w:dxaOrig="480" w:dyaOrig="338">
          <v:shape id="_x0000_i1047" type="#_x0000_t75" style="width:24pt;height:17pt" o:ole="">
            <v:imagedata r:id="rId48" o:title=""/>
          </v:shape>
          <o:OLEObject Type="Embed" ProgID="Visio.Drawing.11" ShapeID="_x0000_i1047" DrawAspect="Content" ObjectID="_1522886621" r:id="rId61"/>
        </w:object>
      </w:r>
      <w:r>
        <w:rPr>
          <w:rFonts w:hint="eastAsia"/>
        </w:rPr>
        <w:t xml:space="preserve">   </w:t>
      </w:r>
      <w:r>
        <w:object w:dxaOrig="2961" w:dyaOrig="1224">
          <v:shape id="_x0000_i1048" type="#_x0000_t75" style="width:148pt;height:61pt" o:ole="">
            <v:imagedata r:id="rId50" o:title=""/>
          </v:shape>
          <o:OLEObject Type="Embed" ProgID="Visio.Drawing.11" ShapeID="_x0000_i1048" DrawAspect="Content" ObjectID="_1522886622" r:id="rId62"/>
        </w:object>
      </w:r>
    </w:p>
    <w:p w:rsidR="00C06EF7" w:rsidRDefault="00C06EF7" w:rsidP="00B515DB">
      <w:pPr>
        <w:pStyle w:val="a3"/>
        <w:ind w:firstLine="348"/>
        <w:jc w:val="center"/>
      </w:pPr>
      <w:r>
        <w:rPr>
          <w:rFonts w:hint="eastAsia"/>
        </w:rPr>
        <w:t>图</w:t>
      </w:r>
      <w:r>
        <w:rPr>
          <w:rFonts w:hint="eastAsia"/>
        </w:rPr>
        <w:t xml:space="preserve">11 </w:t>
      </w:r>
      <w:r>
        <w:rPr>
          <w:rFonts w:hint="eastAsia"/>
        </w:rPr>
        <w:t>经过剪枝后的子图树</w:t>
      </w:r>
    </w:p>
    <w:p w:rsidR="00C06EF7" w:rsidRDefault="00C06EF7" w:rsidP="00B515DB">
      <w:pPr>
        <w:pStyle w:val="a3"/>
        <w:ind w:firstLine="349"/>
      </w:pPr>
      <w:commentRangeStart w:id="99"/>
      <w:r w:rsidRPr="007C7C54">
        <w:rPr>
          <w:rFonts w:hint="eastAsia"/>
          <w:b/>
        </w:rPr>
        <w:t>算法</w:t>
      </w:r>
      <w:r>
        <w:rPr>
          <w:rFonts w:hint="eastAsia"/>
          <w:b/>
        </w:rPr>
        <w:t>2</w:t>
      </w:r>
      <w:r>
        <w:rPr>
          <w:rFonts w:hint="eastAsia"/>
        </w:rPr>
        <w:t>.STPA_CUT</w:t>
      </w:r>
      <w:r>
        <w:rPr>
          <w:rFonts w:hint="eastAsia"/>
        </w:rPr>
        <w:t>算法</w:t>
      </w:r>
      <w:commentRangeEnd w:id="99"/>
      <w:r>
        <w:rPr>
          <w:rStyle w:val="afffb"/>
        </w:rPr>
        <w:commentReference w:id="99"/>
      </w:r>
    </w:p>
    <w:p w:rsidR="00C06EF7" w:rsidRPr="00036D2B" w:rsidRDefault="00C06EF7" w:rsidP="00B515DB">
      <w:pPr>
        <w:pStyle w:val="a3"/>
        <w:ind w:firstLine="348"/>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B515DB">
      <w:pPr>
        <w:pStyle w:val="a3"/>
        <w:ind w:firstLine="348"/>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911509">
      <w:pPr>
        <w:pStyle w:val="a3"/>
        <w:numPr>
          <w:ilvl w:val="0"/>
          <w:numId w:val="1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911509">
      <w:pPr>
        <w:pStyle w:val="a3"/>
        <w:numPr>
          <w:ilvl w:val="0"/>
          <w:numId w:val="18"/>
        </w:numPr>
        <w:ind w:firstLineChars="0"/>
      </w:pPr>
      <w:r>
        <w:rPr>
          <w:rFonts w:hint="eastAsia"/>
        </w:rPr>
        <w:t>push root in S</w:t>
      </w:r>
      <w:r>
        <w:rPr>
          <w:rFonts w:hint="eastAsia"/>
        </w:rPr>
        <w:t>；</w:t>
      </w:r>
    </w:p>
    <w:p w:rsidR="00C06EF7" w:rsidRDefault="00C06EF7" w:rsidP="00911509">
      <w:pPr>
        <w:pStyle w:val="a3"/>
        <w:numPr>
          <w:ilvl w:val="0"/>
          <w:numId w:val="1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911509">
      <w:pPr>
        <w:pStyle w:val="a3"/>
        <w:numPr>
          <w:ilvl w:val="0"/>
          <w:numId w:val="1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911509">
      <w:pPr>
        <w:pStyle w:val="a3"/>
        <w:numPr>
          <w:ilvl w:val="0"/>
          <w:numId w:val="1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911509">
      <w:pPr>
        <w:pStyle w:val="a3"/>
        <w:numPr>
          <w:ilvl w:val="0"/>
          <w:numId w:val="1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B515DB">
      <w:pPr>
        <w:pStyle w:val="a3"/>
        <w:ind w:firstLine="348"/>
      </w:pPr>
    </w:p>
    <w:p w:rsidR="00161621" w:rsidRDefault="00161621" w:rsidP="00161621">
      <w:pPr>
        <w:pStyle w:val="31"/>
      </w:pPr>
      <w:bookmarkStart w:id="100" w:name="_Toc449098732"/>
      <w:r>
        <w:rPr>
          <w:rFonts w:hint="eastAsia"/>
        </w:rPr>
        <w:t>B</w:t>
      </w:r>
      <w:r>
        <w:rPr>
          <w:rFonts w:hint="eastAsia"/>
        </w:rPr>
        <w:t>类边计算</w:t>
      </w:r>
      <w:bookmarkEnd w:id="100"/>
    </w:p>
    <w:p w:rsidR="00C06EF7" w:rsidRDefault="00C06EF7" w:rsidP="00B515DB">
      <w:pPr>
        <w:pStyle w:val="a3"/>
        <w:ind w:firstLine="348"/>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w:t>
      </w:r>
      <w:r>
        <w:rPr>
          <w:rFonts w:hint="eastAsia"/>
        </w:rPr>
        <w:lastRenderedPageBreak/>
        <w:t>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C06EF7" w:rsidRDefault="00C06EF7" w:rsidP="00B515DB">
      <w:pPr>
        <w:pStyle w:val="a3"/>
        <w:ind w:firstLine="349"/>
      </w:pPr>
      <w:commentRangeStart w:id="101"/>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01"/>
      <w:r>
        <w:rPr>
          <w:rStyle w:val="afffb"/>
        </w:rPr>
        <w:commentReference w:id="101"/>
      </w:r>
    </w:p>
    <w:p w:rsidR="00C06EF7" w:rsidRDefault="00C06EF7" w:rsidP="00B515DB">
      <w:pPr>
        <w:pStyle w:val="a3"/>
        <w:ind w:firstLine="348"/>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B515DB">
      <w:pPr>
        <w:pStyle w:val="a3"/>
        <w:ind w:firstLine="348"/>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911509">
      <w:pPr>
        <w:pStyle w:val="a3"/>
        <w:numPr>
          <w:ilvl w:val="0"/>
          <w:numId w:val="21"/>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911509">
      <w:pPr>
        <w:pStyle w:val="a3"/>
        <w:numPr>
          <w:ilvl w:val="0"/>
          <w:numId w:val="21"/>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B515DB">
      <w:pPr>
        <w:pStyle w:val="a3"/>
        <w:ind w:firstLine="348"/>
      </w:pPr>
    </w:p>
    <w:p w:rsidR="00C06EF7" w:rsidRDefault="00C06EF7" w:rsidP="00B515DB">
      <w:pPr>
        <w:pStyle w:val="a3"/>
        <w:ind w:firstLine="349"/>
      </w:pPr>
      <w:commentRangeStart w:id="102"/>
      <w:r w:rsidRPr="000B4490">
        <w:rPr>
          <w:rFonts w:hint="eastAsia"/>
          <w:b/>
        </w:rPr>
        <w:t>证明</w:t>
      </w:r>
      <w:r>
        <w:rPr>
          <w:rFonts w:hint="eastAsia"/>
          <w:b/>
        </w:rPr>
        <w:t>3-1</w:t>
      </w:r>
      <w:commentRangeEnd w:id="102"/>
      <w:r>
        <w:rPr>
          <w:rStyle w:val="afffb"/>
        </w:rPr>
        <w:commentReference w:id="102"/>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B515DB">
      <w:pPr>
        <w:pStyle w:val="a3"/>
        <w:ind w:firstLine="348"/>
      </w:pPr>
      <w:r>
        <w:rPr>
          <w:rFonts w:hint="eastAsia"/>
        </w:rPr>
        <w:t>的证。</w:t>
      </w:r>
    </w:p>
    <w:p w:rsidR="00C06EF7" w:rsidRDefault="00C06EF7" w:rsidP="00B515DB">
      <w:pPr>
        <w:pStyle w:val="a3"/>
        <w:ind w:firstLine="349"/>
        <w:jc w:val="left"/>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rPr>
        <w:t>11x11</w:t>
      </w:r>
      <w:r>
        <w:rPr>
          <w:rFonts w:hint="eastAsia"/>
        </w:rPr>
        <w:t>和</w:t>
      </w:r>
      <w:r>
        <w:rPr>
          <w:rFonts w:hint="eastAsia"/>
        </w:rPr>
        <w:t>11101</w:t>
      </w:r>
      <w:r>
        <w:rPr>
          <w:rFonts w:hint="eastAsia"/>
        </w:rPr>
        <w:t>，</w:t>
      </w:r>
      <w:r>
        <w:rPr>
          <w:rFonts w:hint="eastAsia"/>
        </w:rPr>
        <w:t>e3</w:t>
      </w:r>
      <w:r>
        <w:rPr>
          <w:rFonts w:hint="eastAsia"/>
        </w:rPr>
        <w:t>是一个</w:t>
      </w:r>
      <w:r>
        <w:rPr>
          <w:rFonts w:hint="eastAsia"/>
        </w:rPr>
        <w:t>B</w:t>
      </w:r>
      <w:r>
        <w:rPr>
          <w:rFonts w:hint="eastAsia"/>
        </w:rPr>
        <w:t>边，根据以上规则，</w:t>
      </w:r>
      <w:r>
        <w:rPr>
          <w:rFonts w:hint="eastAsia"/>
        </w:rPr>
        <w:t>11x11</w:t>
      </w:r>
      <w:r>
        <w:rPr>
          <w:rFonts w:hint="eastAsia"/>
        </w:rPr>
        <w:t>区间在</w:t>
      </w:r>
      <w:r>
        <w:rPr>
          <w:rFonts w:hint="eastAsia"/>
        </w:rPr>
        <w:t>e3</w:t>
      </w:r>
      <w:r>
        <w:rPr>
          <w:rFonts w:hint="eastAsia"/>
        </w:rPr>
        <w:t>位置上的状态是</w:t>
      </w:r>
      <w:r>
        <w:rPr>
          <w:rFonts w:hint="eastAsia"/>
        </w:rPr>
        <w:t>x</w:t>
      </w:r>
      <w:r>
        <w:rPr>
          <w:rFonts w:hint="eastAsia"/>
        </w:rPr>
        <w:t>，可以分为</w:t>
      </w:r>
      <w:r>
        <w:rPr>
          <w:rFonts w:hint="eastAsia"/>
        </w:rPr>
        <w:t>11111</w:t>
      </w:r>
      <w:r>
        <w:rPr>
          <w:rFonts w:hint="eastAsia"/>
        </w:rPr>
        <w:t>和</w:t>
      </w:r>
      <w:r>
        <w:rPr>
          <w:rFonts w:hint="eastAsia"/>
        </w:rPr>
        <w:t>11011</w:t>
      </w:r>
      <w:r>
        <w:rPr>
          <w:rFonts w:hint="eastAsia"/>
        </w:rPr>
        <w:t>两个区间，因为</w:t>
      </w:r>
      <w:r>
        <w:rPr>
          <w:rFonts w:hint="eastAsia"/>
        </w:rPr>
        <w:t>11111</w:t>
      </w:r>
      <w:r>
        <w:rPr>
          <w:rFonts w:hint="eastAsia"/>
        </w:rPr>
        <w:t>和</w:t>
      </w:r>
      <w:r>
        <w:rPr>
          <w:rFonts w:hint="eastAsia"/>
        </w:rPr>
        <w:t>11101</w:t>
      </w:r>
      <w:r>
        <w:rPr>
          <w:rFonts w:hint="eastAsia"/>
        </w:rPr>
        <w:t>两个区间在</w:t>
      </w:r>
      <w:r>
        <w:rPr>
          <w:rFonts w:hint="eastAsia"/>
        </w:rPr>
        <w:t>e3</w:t>
      </w:r>
      <w:r>
        <w:rPr>
          <w:rFonts w:hint="eastAsia"/>
        </w:rPr>
        <w:t>位置上的状态是</w:t>
      </w:r>
      <w:r>
        <w:rPr>
          <w:rFonts w:hint="eastAsia"/>
        </w:rPr>
        <w:t>1</w:t>
      </w:r>
      <w:r>
        <w:rPr>
          <w:rFonts w:hint="eastAsia"/>
        </w:rPr>
        <w:t>，所以舍去，而只保留区间</w:t>
      </w:r>
      <w:r>
        <w:rPr>
          <w:rFonts w:hint="eastAsia"/>
        </w:rPr>
        <w:t>11011</w:t>
      </w:r>
      <w:r>
        <w:rPr>
          <w:rFonts w:hint="eastAsia"/>
        </w:rPr>
        <w:t>。所以最终移除</w:t>
      </w:r>
      <w:r>
        <w:rPr>
          <w:rFonts w:hint="eastAsia"/>
        </w:rPr>
        <w:t>e3</w:t>
      </w:r>
      <w:r>
        <w:rPr>
          <w:rFonts w:hint="eastAsia"/>
        </w:rPr>
        <w:t>之后，依然满足最大流的子图区间是</w:t>
      </w:r>
      <w:r>
        <w:rPr>
          <w:rFonts w:hint="eastAsia"/>
        </w:rPr>
        <w:t>11011</w:t>
      </w:r>
      <w:r>
        <w:rPr>
          <w:rFonts w:hint="eastAsia"/>
        </w:rPr>
        <w:t>。</w:t>
      </w:r>
    </w:p>
    <w:p w:rsidR="00C06EF7" w:rsidRPr="00927386" w:rsidRDefault="00C06EF7" w:rsidP="00C06EF7">
      <w:r w:rsidRPr="00927386">
        <w:t>C</w:t>
      </w:r>
      <w:r w:rsidRPr="00927386">
        <w:rPr>
          <w:rFonts w:hint="eastAsia"/>
        </w:rPr>
        <w:t>类边的计算</w:t>
      </w:r>
    </w:p>
    <w:p w:rsidR="00C06EF7" w:rsidRDefault="00C06EF7"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w:t>
      </w:r>
      <w:commentRangeStart w:id="103"/>
      <w:r w:rsidRPr="00927386">
        <w:rPr>
          <w:rFonts w:hint="eastAsia"/>
        </w:rPr>
        <w:t>推论</w:t>
      </w:r>
      <w:r w:rsidRPr="00927386">
        <w:rPr>
          <w:rFonts w:hint="eastAsia"/>
        </w:rPr>
        <w:t>1</w:t>
      </w:r>
      <w:r>
        <w:rPr>
          <w:rFonts w:hint="eastAsia"/>
        </w:rPr>
        <w:t>，</w:t>
      </w:r>
      <w:commentRangeEnd w:id="103"/>
      <w:r w:rsidR="001012C6">
        <w:rPr>
          <w:rStyle w:val="afffb"/>
        </w:rPr>
        <w:commentReference w:id="103"/>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B515DB">
      <w:pPr>
        <w:pStyle w:val="a3"/>
        <w:ind w:firstLine="348"/>
      </w:pPr>
    </w:p>
    <w:p w:rsidR="004E6DF8" w:rsidRDefault="004E6DF8" w:rsidP="004E6DF8">
      <w:pPr>
        <w:pStyle w:val="31"/>
      </w:pPr>
      <w:bookmarkStart w:id="104" w:name="_Toc449098733"/>
      <w:r>
        <w:rPr>
          <w:rFonts w:hint="eastAsia"/>
        </w:rPr>
        <w:t>算法复杂度分析</w:t>
      </w:r>
      <w:bookmarkEnd w:id="104"/>
    </w:p>
    <w:p w:rsidR="00C06EF7" w:rsidRDefault="00C06EF7"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B515DB">
      <w:pPr>
        <w:pStyle w:val="a3"/>
        <w:ind w:firstLine="348"/>
      </w:pPr>
      <w:r>
        <w:rPr>
          <w:rFonts w:hint="eastAsia"/>
        </w:rPr>
        <w:t>基于以上处理方式，</w:t>
      </w:r>
      <w:r>
        <w:rPr>
          <w:rFonts w:hint="eastAsia"/>
        </w:rPr>
        <w:t>ICA</w:t>
      </w:r>
      <w:r>
        <w:rPr>
          <w:rFonts w:hint="eastAsia"/>
        </w:rPr>
        <w:t>算法的伪代码如下：</w:t>
      </w:r>
    </w:p>
    <w:p w:rsidR="00C06EF7" w:rsidRPr="00F40560" w:rsidRDefault="00C06EF7" w:rsidP="00B515DB">
      <w:pPr>
        <w:pStyle w:val="a3"/>
        <w:ind w:firstLine="349"/>
      </w:pPr>
      <w:commentRangeStart w:id="105"/>
      <w:r w:rsidRPr="00F40560">
        <w:rPr>
          <w:rFonts w:hint="eastAsia"/>
          <w:b/>
        </w:rPr>
        <w:t>算法</w:t>
      </w:r>
      <w:r w:rsidRPr="00F40560">
        <w:rPr>
          <w:rFonts w:hint="eastAsia"/>
          <w:b/>
        </w:rPr>
        <w:t xml:space="preserve">4. </w:t>
      </w:r>
      <w:r w:rsidRPr="00F40560">
        <w:rPr>
          <w:rFonts w:hint="eastAsia"/>
        </w:rPr>
        <w:t>ICA</w:t>
      </w:r>
      <w:r w:rsidR="00F851A3">
        <w:rPr>
          <w:rFonts w:hint="eastAsia"/>
        </w:rPr>
        <w:t>_PFD</w:t>
      </w:r>
      <w:r w:rsidRPr="00F40560">
        <w:rPr>
          <w:rFonts w:hint="eastAsia"/>
        </w:rPr>
        <w:t>算法</w:t>
      </w:r>
      <w:commentRangeEnd w:id="105"/>
      <w:r>
        <w:rPr>
          <w:rStyle w:val="afffb"/>
        </w:rPr>
        <w:commentReference w:id="105"/>
      </w:r>
    </w:p>
    <w:p w:rsidR="00C06EF7" w:rsidRPr="00F40560" w:rsidRDefault="00C06EF7" w:rsidP="00B515DB">
      <w:pPr>
        <w:pStyle w:val="a3"/>
        <w:ind w:firstLine="348"/>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B515DB">
      <w:pPr>
        <w:pStyle w:val="a3"/>
        <w:ind w:firstLine="348"/>
      </w:pPr>
      <w:r w:rsidRPr="00F40560">
        <w:rPr>
          <w:rFonts w:hint="eastAsia"/>
        </w:rPr>
        <w:t>输出：根据关键程度排序好的</w:t>
      </w:r>
      <w:r w:rsidRPr="00F40560">
        <w:rPr>
          <w:rFonts w:hint="eastAsia"/>
        </w:rPr>
        <w:t xml:space="preserve">keyEdgeSet </w:t>
      </w:r>
    </w:p>
    <w:p w:rsidR="00C06EF7" w:rsidRPr="00F40560" w:rsidRDefault="00C06EF7" w:rsidP="00911509">
      <w:pPr>
        <w:pStyle w:val="a3"/>
        <w:numPr>
          <w:ilvl w:val="0"/>
          <w:numId w:val="22"/>
        </w:numPr>
        <w:ind w:firstLineChars="0"/>
      </w:pPr>
      <w:r w:rsidRPr="00F40560">
        <w:t>Input uncertain Graph G and its source point and sink point</w:t>
      </w:r>
      <w:r w:rsidRPr="00F40560">
        <w:t>；</w:t>
      </w:r>
    </w:p>
    <w:p w:rsidR="00C06EF7" w:rsidRPr="00F40560" w:rsidRDefault="00C06EF7" w:rsidP="00911509">
      <w:pPr>
        <w:pStyle w:val="a3"/>
        <w:numPr>
          <w:ilvl w:val="0"/>
          <w:numId w:val="22"/>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911509">
      <w:pPr>
        <w:pStyle w:val="a3"/>
        <w:numPr>
          <w:ilvl w:val="0"/>
          <w:numId w:val="22"/>
        </w:numPr>
        <w:ind w:left="1476" w:firstLineChars="0"/>
      </w:pPr>
      <w:r w:rsidRPr="00F40560">
        <w:t>Get G maxflow when every single edge being cut off  ALLEdgeFlowDecrease[|E|]</w:t>
      </w:r>
      <w:r w:rsidRPr="00F40560">
        <w:t>；</w:t>
      </w:r>
    </w:p>
    <w:p w:rsidR="00C06EF7" w:rsidRPr="00F40560" w:rsidRDefault="00C06EF7" w:rsidP="00911509">
      <w:pPr>
        <w:pStyle w:val="a3"/>
        <w:numPr>
          <w:ilvl w:val="0"/>
          <w:numId w:val="22"/>
        </w:numPr>
        <w:ind w:left="1476" w:firstLineChars="0"/>
      </w:pPr>
      <w:r w:rsidRPr="00F40560">
        <w:t>Sort keyedge by ALLEdgeFlowDecrease[|E|]</w:t>
      </w:r>
      <w:r w:rsidRPr="00F40560">
        <w:rPr>
          <w:rFonts w:hint="eastAsia"/>
        </w:rPr>
        <w:t>；</w:t>
      </w:r>
    </w:p>
    <w:p w:rsidR="00C06EF7" w:rsidRPr="00F40560" w:rsidRDefault="00C06EF7" w:rsidP="00911509">
      <w:pPr>
        <w:pStyle w:val="a3"/>
        <w:numPr>
          <w:ilvl w:val="0"/>
          <w:numId w:val="22"/>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911509">
      <w:pPr>
        <w:pStyle w:val="a3"/>
        <w:numPr>
          <w:ilvl w:val="0"/>
          <w:numId w:val="22"/>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911509">
      <w:pPr>
        <w:pStyle w:val="a3"/>
        <w:numPr>
          <w:ilvl w:val="0"/>
          <w:numId w:val="22"/>
        </w:numPr>
        <w:ind w:left="1476" w:firstLineChars="0"/>
      </w:pPr>
      <w:r w:rsidRPr="00F40560">
        <w:rPr>
          <w:rFonts w:hint="eastAsia"/>
        </w:rPr>
        <w:lastRenderedPageBreak/>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911509">
      <w:pPr>
        <w:pStyle w:val="a3"/>
        <w:numPr>
          <w:ilvl w:val="0"/>
          <w:numId w:val="22"/>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1012C6" w:rsidRDefault="00C06EF7" w:rsidP="00911509">
      <w:pPr>
        <w:pStyle w:val="afff9"/>
        <w:numPr>
          <w:ilvl w:val="0"/>
          <w:numId w:val="22"/>
        </w:numPr>
        <w:overflowPunct w:val="0"/>
        <w:ind w:left="1476" w:firstLineChars="0"/>
        <w:rPr>
          <w:rFonts w:ascii="Times New Roman" w:hAnsi="Times New Roman"/>
          <w:sz w:val="18"/>
          <w:szCs w:val="18"/>
        </w:rPr>
      </w:pPr>
      <w:r w:rsidRPr="001012C6">
        <w:rPr>
          <w:rFonts w:ascii="Times New Roman" w:hAnsi="Times New Roman"/>
          <w:sz w:val="18"/>
          <w:szCs w:val="18"/>
        </w:rPr>
        <w:t>Return sorted key_edge_set</w:t>
      </w:r>
      <w:r w:rsidRPr="001012C6">
        <w:rPr>
          <w:rFonts w:ascii="Times New Roman" w:hAnsi="Times New Roman"/>
          <w:sz w:val="18"/>
          <w:szCs w:val="18"/>
        </w:rPr>
        <w:t>；</w:t>
      </w:r>
    </w:p>
    <w:p w:rsidR="00C06EF7" w:rsidRDefault="00C06EF7" w:rsidP="00B515DB">
      <w:pPr>
        <w:pStyle w:val="a3"/>
        <w:ind w:firstLine="348"/>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B515DB">
      <w:pPr>
        <w:pStyle w:val="a3"/>
        <w:ind w:firstLine="348"/>
      </w:pPr>
    </w:p>
    <w:p w:rsidR="004E6DF8" w:rsidRPr="004E6DF8" w:rsidRDefault="004E6DF8" w:rsidP="00B515DB">
      <w:pPr>
        <w:pStyle w:val="a3"/>
        <w:ind w:firstLine="348"/>
      </w:pPr>
    </w:p>
    <w:p w:rsidR="003E2FF9" w:rsidRDefault="003E2FF9" w:rsidP="00A81BD8">
      <w:pPr>
        <w:pStyle w:val="21"/>
        <w:spacing w:before="71" w:after="71"/>
      </w:pPr>
      <w:bookmarkStart w:id="106" w:name="_Toc449098734"/>
      <w:r>
        <w:rPr>
          <w:rFonts w:hint="eastAsia"/>
        </w:rPr>
        <w:t>基于增广路径添加的</w:t>
      </w:r>
      <w:r w:rsidR="00A81BD8">
        <w:rPr>
          <w:rFonts w:hint="eastAsia"/>
        </w:rPr>
        <w:t>近似算法</w:t>
      </w:r>
      <w:bookmarkEnd w:id="106"/>
    </w:p>
    <w:p w:rsidR="004955BA" w:rsidRPr="004955BA" w:rsidRDefault="004955BA" w:rsidP="00B515DB">
      <w:pPr>
        <w:pStyle w:val="a3"/>
        <w:ind w:firstLine="348"/>
      </w:pPr>
    </w:p>
    <w:p w:rsidR="00617738" w:rsidRDefault="00D0430E" w:rsidP="000A7AD2">
      <w:pPr>
        <w:pStyle w:val="31"/>
      </w:pPr>
      <w:bookmarkStart w:id="107" w:name="_Toc449098735"/>
      <w:r>
        <w:rPr>
          <w:rFonts w:hint="eastAsia"/>
        </w:rPr>
        <w:t>算法基本</w:t>
      </w:r>
      <w:r w:rsidR="00193488">
        <w:rPr>
          <w:rFonts w:hint="eastAsia"/>
        </w:rPr>
        <w:t>思想</w:t>
      </w:r>
      <w:bookmarkEnd w:id="107"/>
    </w:p>
    <w:p w:rsidR="0007085C" w:rsidRDefault="007A2BD2" w:rsidP="00B515DB">
      <w:pPr>
        <w:pStyle w:val="a3"/>
        <w:ind w:firstLine="34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BASELINE</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B515DB">
      <w:pPr>
        <w:pStyle w:val="a3"/>
        <w:ind w:firstLine="34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B515DB">
      <w:pPr>
        <w:pStyle w:val="a3"/>
        <w:ind w:firstLine="349"/>
      </w:pPr>
      <w:commentRangeStart w:id="108"/>
      <w:r w:rsidRPr="00BD3140">
        <w:rPr>
          <w:rFonts w:hint="eastAsia"/>
          <w:b/>
        </w:rPr>
        <w:t>实例</w:t>
      </w:r>
      <w:r w:rsidRPr="00BD3140">
        <w:rPr>
          <w:rFonts w:hint="eastAsia"/>
          <w:b/>
        </w:rPr>
        <w:t>4-11</w:t>
      </w:r>
      <w:r w:rsidR="00735B51" w:rsidRPr="00BD3140">
        <w:rPr>
          <w:rFonts w:hint="eastAsia"/>
          <w:b/>
        </w:rPr>
        <w:t>.</w:t>
      </w:r>
      <w:commentRangeEnd w:id="108"/>
      <w:r w:rsidR="00BD3140">
        <w:rPr>
          <w:rStyle w:val="afffb"/>
        </w:rPr>
        <w:commentReference w:id="108"/>
      </w:r>
      <w:r w:rsidR="00735B51" w:rsidRPr="00BD3140">
        <w:rPr>
          <w:rFonts w:hint="eastAsia"/>
          <w:b/>
        </w:rPr>
        <w:t xml:space="preserve"> </w:t>
      </w:r>
      <w:r w:rsidR="001A4AF4">
        <w:rPr>
          <w:rFonts w:hint="eastAsia"/>
        </w:rPr>
        <w:t>如图</w:t>
      </w:r>
      <w:r w:rsidR="00145967">
        <w:rPr>
          <w:rFonts w:hint="eastAsia"/>
        </w:rPr>
        <w:t>4-11</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E1</w:t>
      </w:r>
      <w:r w:rsidR="00B86B9E">
        <w:rPr>
          <w:rFonts w:hint="eastAsia"/>
        </w:rPr>
        <w:t>，</w:t>
      </w:r>
      <w:r w:rsidR="00B86B9E">
        <w:rPr>
          <w:rFonts w:hint="eastAsia"/>
        </w:rPr>
        <w:t>E2</w:t>
      </w:r>
      <w:r w:rsidR="00B86B9E">
        <w:rPr>
          <w:rFonts w:hint="eastAsia"/>
        </w:rPr>
        <w:t>，</w:t>
      </w:r>
      <w:r w:rsidR="00B86B9E">
        <w:rPr>
          <w:rFonts w:hint="eastAsia"/>
        </w:rPr>
        <w:t>E3</w:t>
      </w:r>
      <w:r w:rsidR="00B86B9E">
        <w:rPr>
          <w:rFonts w:hint="eastAsia"/>
        </w:rPr>
        <w:t>，</w:t>
      </w:r>
      <w:r w:rsidR="00AB41E4">
        <w:rPr>
          <w:rFonts w:hint="eastAsia"/>
        </w:rPr>
        <w:t>E8</w:t>
      </w:r>
      <w:r w:rsidR="00AB41E4">
        <w:rPr>
          <w:rFonts w:hint="eastAsia"/>
        </w:rPr>
        <w:t>，</w:t>
      </w:r>
      <w:r w:rsidR="00AB41E4">
        <w:rPr>
          <w:rFonts w:hint="eastAsia"/>
        </w:rPr>
        <w:t>E9</w:t>
      </w:r>
      <w:r w:rsidR="00B6123B">
        <w:rPr>
          <w:rFonts w:hint="eastAsia"/>
        </w:rPr>
        <w:t>为</w:t>
      </w:r>
      <w:r w:rsidR="00BD66D5">
        <w:rPr>
          <w:rFonts w:hint="eastAsia"/>
        </w:rPr>
        <w:t>它的</w:t>
      </w:r>
      <w:r w:rsidR="00BD66D5">
        <w:rPr>
          <w:rFonts w:hint="eastAsia"/>
        </w:rPr>
        <w:t>A</w:t>
      </w:r>
      <w:r w:rsidR="00BD66D5">
        <w:rPr>
          <w:rFonts w:hint="eastAsia"/>
        </w:rPr>
        <w:t>边，表</w:t>
      </w:r>
      <w:r w:rsidR="00BD66D5">
        <w:rPr>
          <w:rFonts w:hint="eastAsia"/>
        </w:rPr>
        <w:t>4-11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6E0FD2" w:rsidRDefault="006E0FD2" w:rsidP="00B515DB">
      <w:pPr>
        <w:pStyle w:val="a3"/>
        <w:ind w:firstLine="348"/>
      </w:pPr>
    </w:p>
    <w:p w:rsidR="004D5433" w:rsidRPr="009E79FA" w:rsidRDefault="004D5433" w:rsidP="00B515DB">
      <w:pPr>
        <w:pStyle w:val="a3"/>
        <w:ind w:firstLine="348"/>
      </w:pPr>
    </w:p>
    <w:p w:rsidR="00930D21" w:rsidRDefault="005A45D2" w:rsidP="00B515DB">
      <w:pPr>
        <w:pStyle w:val="a3"/>
        <w:ind w:firstLine="372"/>
        <w:jc w:val="center"/>
      </w:pPr>
      <w:r>
        <w:object w:dxaOrig="4125" w:dyaOrig="1590">
          <v:shape id="_x0000_i1049" type="#_x0000_t75" style="width:141.5pt;height:88.5pt" o:ole="">
            <v:imagedata r:id="rId63" o:title=""/>
          </v:shape>
          <o:OLEObject Type="Embed" ProgID="Visio.Drawing.11" ShapeID="_x0000_i1049" DrawAspect="Content" ObjectID="_1522886623" r:id="rId64"/>
        </w:object>
      </w:r>
      <w:r w:rsidR="00FE5D8D">
        <w:object w:dxaOrig="6065" w:dyaOrig="2344">
          <v:shape id="_x0000_i1050" type="#_x0000_t75" style="width:208.5pt;height:130pt" o:ole="">
            <v:imagedata r:id="rId65" o:title=""/>
            <o:lock v:ext="edit" aspectratio="f"/>
          </v:shape>
          <o:OLEObject Type="Embed" ProgID="Visio.Drawing.11" ShapeID="_x0000_i1050" DrawAspect="Content" ObjectID="_1522886624" r:id="rId66"/>
        </w:object>
      </w:r>
    </w:p>
    <w:p w:rsidR="004D5433" w:rsidRDefault="004D5433" w:rsidP="00B515DB">
      <w:pPr>
        <w:pStyle w:val="a3"/>
        <w:ind w:firstLine="348"/>
        <w:jc w:val="center"/>
      </w:pPr>
      <w:r>
        <w:rPr>
          <w:rFonts w:hint="eastAsia"/>
        </w:rPr>
        <w:t>图</w:t>
      </w:r>
      <w:r>
        <w:rPr>
          <w:rFonts w:hint="eastAsia"/>
        </w:rPr>
        <w:t xml:space="preserve">4-11 </w:t>
      </w:r>
      <w:r>
        <w:rPr>
          <w:rFonts w:hint="eastAsia"/>
        </w:rPr>
        <w:t>不确定图</w:t>
      </w:r>
      <w:r>
        <w:rPr>
          <w:rFonts w:hint="eastAsia"/>
        </w:rPr>
        <w:t>G</w:t>
      </w:r>
      <w:r>
        <w:rPr>
          <w:rFonts w:hint="eastAsia"/>
        </w:rPr>
        <w:t>与</w:t>
      </w:r>
      <w:r w:rsidR="0025048C">
        <w:rPr>
          <w:rFonts w:hint="eastAsia"/>
        </w:rPr>
        <w:t>它的最可靠最大</w:t>
      </w:r>
      <w:commentRangeStart w:id="109"/>
      <w:r w:rsidR="0025048C">
        <w:rPr>
          <w:rFonts w:hint="eastAsia"/>
        </w:rPr>
        <w:t>流分布</w:t>
      </w:r>
      <w:commentRangeEnd w:id="109"/>
      <w:r w:rsidR="001012C6">
        <w:rPr>
          <w:rStyle w:val="afffb"/>
        </w:rPr>
        <w:commentReference w:id="109"/>
      </w:r>
    </w:p>
    <w:p w:rsidR="00F27378" w:rsidRDefault="00F27378" w:rsidP="00B515DB">
      <w:pPr>
        <w:pStyle w:val="a3"/>
        <w:ind w:firstLine="348"/>
      </w:pPr>
    </w:p>
    <w:p w:rsidR="00F27378" w:rsidRDefault="00A04FD1" w:rsidP="00B515DB">
      <w:pPr>
        <w:pStyle w:val="a3"/>
        <w:ind w:firstLine="348"/>
      </w:pPr>
      <w:r>
        <w:rPr>
          <w:rFonts w:hint="eastAsia"/>
        </w:rPr>
        <w:t>表</w:t>
      </w:r>
      <w:r>
        <w:rPr>
          <w:rFonts w:hint="eastAsia"/>
        </w:rPr>
        <w:t>4-11</w:t>
      </w:r>
      <w:r w:rsidR="00C57A90">
        <w:rPr>
          <w:rFonts w:hint="eastAsia"/>
        </w:rPr>
        <w:t xml:space="preserve"> </w:t>
      </w:r>
      <w:r w:rsidR="00C57A90">
        <w:rPr>
          <w:rFonts w:hint="eastAsia"/>
        </w:rPr>
        <w:t>简单路径组合</w:t>
      </w:r>
    </w:p>
    <w:tbl>
      <w:tblPr>
        <w:tblStyle w:val="afffd"/>
        <w:tblW w:w="0" w:type="auto"/>
        <w:jc w:val="center"/>
        <w:tblLook w:val="04A0" w:firstRow="1" w:lastRow="0" w:firstColumn="1" w:lastColumn="0" w:noHBand="0" w:noVBand="1"/>
      </w:tblPr>
      <w:tblGrid>
        <w:gridCol w:w="1073"/>
        <w:gridCol w:w="2409"/>
        <w:gridCol w:w="1418"/>
      </w:tblGrid>
      <w:tr w:rsidR="001A28BF" w:rsidTr="00BD6FDE">
        <w:trPr>
          <w:jc w:val="center"/>
        </w:trPr>
        <w:tc>
          <w:tcPr>
            <w:tcW w:w="1073" w:type="dxa"/>
          </w:tcPr>
          <w:p w:rsidR="001A28BF" w:rsidRDefault="001A28BF" w:rsidP="001658A9">
            <w:pPr>
              <w:pStyle w:val="a3"/>
              <w:ind w:firstLineChars="0" w:firstLine="0"/>
              <w:rPr>
                <w:kern w:val="0"/>
              </w:rPr>
            </w:pPr>
            <w:r>
              <w:rPr>
                <w:rFonts w:hint="eastAsia"/>
                <w:kern w:val="0"/>
              </w:rPr>
              <w:t>编号</w:t>
            </w:r>
          </w:p>
        </w:tc>
        <w:tc>
          <w:tcPr>
            <w:tcW w:w="2409" w:type="dxa"/>
          </w:tcPr>
          <w:p w:rsidR="001A28BF" w:rsidRDefault="001A28BF" w:rsidP="001658A9">
            <w:pPr>
              <w:pStyle w:val="a3"/>
              <w:ind w:firstLineChars="0" w:firstLine="0"/>
              <w:rPr>
                <w:kern w:val="0"/>
              </w:rPr>
            </w:pPr>
            <w:r>
              <w:rPr>
                <w:rFonts w:hint="eastAsia"/>
                <w:kern w:val="0"/>
              </w:rPr>
              <w:t>路径</w:t>
            </w:r>
          </w:p>
        </w:tc>
        <w:tc>
          <w:tcPr>
            <w:tcW w:w="1418" w:type="dxa"/>
          </w:tcPr>
          <w:p w:rsidR="001A28BF" w:rsidRDefault="001A28BF" w:rsidP="001658A9">
            <w:pPr>
              <w:pStyle w:val="a3"/>
              <w:ind w:firstLineChars="0" w:firstLine="0"/>
              <w:rPr>
                <w:kern w:val="0"/>
              </w:rPr>
            </w:pPr>
            <w:r>
              <w:rPr>
                <w:rFonts w:hint="eastAsia"/>
                <w:kern w:val="0"/>
              </w:rPr>
              <w:t>容量</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1</w:t>
            </w:r>
          </w:p>
        </w:tc>
        <w:tc>
          <w:tcPr>
            <w:tcW w:w="2409" w:type="dxa"/>
          </w:tcPr>
          <w:p w:rsidR="001A28BF" w:rsidRDefault="006578BF" w:rsidP="001658A9">
            <w:pPr>
              <w:pStyle w:val="a3"/>
              <w:ind w:firstLineChars="0" w:firstLine="0"/>
              <w:rPr>
                <w:kern w:val="0"/>
              </w:rPr>
            </w:pPr>
            <w:r>
              <w:rPr>
                <w:rFonts w:hint="eastAsia"/>
                <w:kern w:val="0"/>
              </w:rPr>
              <w:t>s</w:t>
            </w:r>
            <w:r w:rsidR="00840D33">
              <w:rPr>
                <w:rFonts w:hint="eastAsia"/>
                <w:kern w:val="0"/>
              </w:rPr>
              <w:t>-v2-</w:t>
            </w:r>
            <w:r w:rsidR="00184B11">
              <w:rPr>
                <w:rFonts w:hint="eastAsia"/>
                <w:kern w:val="0"/>
              </w:rPr>
              <w:t>v6-t</w:t>
            </w:r>
          </w:p>
        </w:tc>
        <w:tc>
          <w:tcPr>
            <w:tcW w:w="1418" w:type="dxa"/>
          </w:tcPr>
          <w:p w:rsidR="001A28BF" w:rsidRDefault="00184B11" w:rsidP="001658A9">
            <w:pPr>
              <w:pStyle w:val="a3"/>
              <w:ind w:firstLineChars="0" w:firstLine="0"/>
              <w:rPr>
                <w:kern w:val="0"/>
              </w:rPr>
            </w:pPr>
            <w:r>
              <w:rPr>
                <w:rFonts w:hint="eastAsia"/>
                <w:kern w:val="0"/>
              </w:rPr>
              <w:t>2</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2</w:t>
            </w:r>
          </w:p>
        </w:tc>
        <w:tc>
          <w:tcPr>
            <w:tcW w:w="2409" w:type="dxa"/>
          </w:tcPr>
          <w:p w:rsidR="001A28BF" w:rsidRDefault="00184B11" w:rsidP="001658A9">
            <w:pPr>
              <w:pStyle w:val="a3"/>
              <w:ind w:firstLineChars="0" w:firstLine="0"/>
              <w:rPr>
                <w:kern w:val="0"/>
              </w:rPr>
            </w:pPr>
            <w:r>
              <w:rPr>
                <w:rFonts w:hint="eastAsia"/>
                <w:kern w:val="0"/>
              </w:rPr>
              <w:t>s-v1-v2-v6-t</w:t>
            </w:r>
          </w:p>
        </w:tc>
        <w:tc>
          <w:tcPr>
            <w:tcW w:w="1418" w:type="dxa"/>
          </w:tcPr>
          <w:p w:rsidR="001A28BF" w:rsidRDefault="00184B11" w:rsidP="001658A9">
            <w:pPr>
              <w:pStyle w:val="a3"/>
              <w:ind w:firstLineChars="0" w:firstLine="0"/>
              <w:rPr>
                <w:kern w:val="0"/>
              </w:rPr>
            </w:pPr>
            <w:r>
              <w:rPr>
                <w:rFonts w:hint="eastAsia"/>
                <w:kern w:val="0"/>
              </w:rPr>
              <w:t>1</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3</w:t>
            </w:r>
          </w:p>
        </w:tc>
        <w:tc>
          <w:tcPr>
            <w:tcW w:w="2409" w:type="dxa"/>
          </w:tcPr>
          <w:p w:rsidR="001A28BF" w:rsidRDefault="00184B11" w:rsidP="001658A9">
            <w:pPr>
              <w:pStyle w:val="a3"/>
              <w:ind w:firstLineChars="0" w:firstLine="0"/>
              <w:rPr>
                <w:kern w:val="0"/>
              </w:rPr>
            </w:pPr>
            <w:r>
              <w:rPr>
                <w:rFonts w:hint="eastAsia"/>
                <w:kern w:val="0"/>
              </w:rPr>
              <w:t>s-v1-v2-v4-t</w:t>
            </w:r>
          </w:p>
        </w:tc>
        <w:tc>
          <w:tcPr>
            <w:tcW w:w="1418" w:type="dxa"/>
          </w:tcPr>
          <w:p w:rsidR="001A28BF" w:rsidRDefault="00024585" w:rsidP="001658A9">
            <w:pPr>
              <w:pStyle w:val="a3"/>
              <w:ind w:firstLineChars="0" w:firstLine="0"/>
              <w:rPr>
                <w:kern w:val="0"/>
              </w:rPr>
            </w:pPr>
            <w:r>
              <w:rPr>
                <w:rFonts w:hint="eastAsia"/>
                <w:kern w:val="0"/>
              </w:rPr>
              <w:t>1</w:t>
            </w:r>
          </w:p>
        </w:tc>
      </w:tr>
    </w:tbl>
    <w:p w:rsidR="00A04FD1" w:rsidRDefault="00542233" w:rsidP="00B515DB">
      <w:pPr>
        <w:pStyle w:val="a3"/>
        <w:ind w:firstLine="34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4-11</w:t>
      </w:r>
      <w:r w:rsidR="0053170A">
        <w:rPr>
          <w:rFonts w:hint="eastAsia"/>
        </w:rPr>
        <w:t>中的</w:t>
      </w:r>
      <w:r w:rsidR="00E53531">
        <w:rPr>
          <w:rFonts w:hint="eastAsia"/>
        </w:rPr>
        <w:t>简单路径</w:t>
      </w:r>
      <w:r w:rsidR="00E53531">
        <w:rPr>
          <w:rFonts w:hint="eastAsia"/>
        </w:rPr>
        <w:t>sp1</w:t>
      </w:r>
      <w:r w:rsidR="00E53531">
        <w:rPr>
          <w:rFonts w:hint="eastAsia"/>
        </w:rPr>
        <w:t>和</w:t>
      </w:r>
      <w:r w:rsidR="00E53531">
        <w:rPr>
          <w:rFonts w:hint="eastAsia"/>
        </w:rPr>
        <w:t>sp2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4-12</w:t>
      </w:r>
      <w:r w:rsidR="00F01EE6">
        <w:rPr>
          <w:rFonts w:hint="eastAsia"/>
        </w:rPr>
        <w:t>所示</w:t>
      </w:r>
      <w:r w:rsidR="0056579C">
        <w:rPr>
          <w:rFonts w:hint="eastAsia"/>
        </w:rPr>
        <w:t>。</w:t>
      </w:r>
    </w:p>
    <w:p w:rsidR="00F27378" w:rsidRPr="00252418" w:rsidRDefault="00F27378" w:rsidP="00B515DB">
      <w:pPr>
        <w:pStyle w:val="a3"/>
        <w:ind w:firstLine="348"/>
      </w:pPr>
    </w:p>
    <w:p w:rsidR="00F27378" w:rsidRDefault="004864BC" w:rsidP="00B515DB">
      <w:pPr>
        <w:pStyle w:val="a3"/>
        <w:ind w:firstLine="372"/>
        <w:jc w:val="center"/>
      </w:pPr>
      <w:r>
        <w:object w:dxaOrig="6065" w:dyaOrig="2344">
          <v:shape id="_x0000_i1051" type="#_x0000_t75" style="width:208.5pt;height:130pt" o:ole="">
            <v:imagedata r:id="rId67" o:title=""/>
            <o:lock v:ext="edit" aspectratio="f"/>
          </v:shape>
          <o:OLEObject Type="Embed" ProgID="Visio.Drawing.11" ShapeID="_x0000_i1051" DrawAspect="Content" ObjectID="_1522886625" r:id="rId68"/>
        </w:object>
      </w:r>
    </w:p>
    <w:p w:rsidR="00C501C3" w:rsidRDefault="00C501C3" w:rsidP="00B515DB">
      <w:pPr>
        <w:pStyle w:val="a3"/>
        <w:ind w:firstLine="348"/>
        <w:jc w:val="center"/>
      </w:pPr>
      <w:r>
        <w:rPr>
          <w:rFonts w:hint="eastAsia"/>
        </w:rPr>
        <w:t>图</w:t>
      </w:r>
      <w:r>
        <w:rPr>
          <w:rFonts w:hint="eastAsia"/>
        </w:rPr>
        <w:t>4-12</w:t>
      </w:r>
      <w:r w:rsidR="00E13B0F">
        <w:rPr>
          <w:rFonts w:hint="eastAsia"/>
        </w:rPr>
        <w:t xml:space="preserve"> </w:t>
      </w:r>
      <w:r w:rsidR="00E13B0F">
        <w:rPr>
          <w:rFonts w:hint="eastAsia"/>
        </w:rPr>
        <w:t>移除</w:t>
      </w:r>
      <w:r w:rsidR="00E13B0F">
        <w:rPr>
          <w:rFonts w:hint="eastAsia"/>
        </w:rPr>
        <w:t>v2-v6</w:t>
      </w:r>
      <w:r w:rsidR="0056579C">
        <w:rPr>
          <w:rFonts w:hint="eastAsia"/>
        </w:rPr>
        <w:t>后的图流</w:t>
      </w:r>
    </w:p>
    <w:p w:rsidR="00F27378" w:rsidRDefault="006107C9" w:rsidP="00B515DB">
      <w:pPr>
        <w:pStyle w:val="a3"/>
        <w:ind w:firstLine="348"/>
      </w:pPr>
      <w:r>
        <w:rPr>
          <w:rFonts w:hint="eastAsia"/>
        </w:rPr>
        <w:t>此时在剩余不确定图中获取所的简单路径，</w:t>
      </w:r>
      <w:r w:rsidR="00D2446B">
        <w:rPr>
          <w:rFonts w:hint="eastAsia"/>
        </w:rPr>
        <w:t>图表</w:t>
      </w:r>
      <w:r w:rsidR="00D2446B">
        <w:rPr>
          <w:rFonts w:hint="eastAsia"/>
        </w:rPr>
        <w:t>4-12</w:t>
      </w:r>
      <w:r w:rsidR="00D2446B">
        <w:rPr>
          <w:rFonts w:hint="eastAsia"/>
        </w:rPr>
        <w:t>所示</w:t>
      </w:r>
      <w:r w:rsidR="003476D8">
        <w:rPr>
          <w:rFonts w:hint="eastAsia"/>
        </w:rPr>
        <w:t>。</w:t>
      </w:r>
    </w:p>
    <w:p w:rsidR="00E058EB" w:rsidRDefault="00E058EB" w:rsidP="00B515DB">
      <w:pPr>
        <w:pStyle w:val="a3"/>
        <w:ind w:firstLine="348"/>
      </w:pPr>
      <w:r>
        <w:rPr>
          <w:rFonts w:hint="eastAsia"/>
        </w:rPr>
        <w:t>表</w:t>
      </w:r>
      <w:r>
        <w:rPr>
          <w:rFonts w:hint="eastAsia"/>
        </w:rPr>
        <w:t xml:space="preserve">4-12 </w:t>
      </w:r>
      <w:r>
        <w:rPr>
          <w:rFonts w:hint="eastAsia"/>
        </w:rPr>
        <w:t>移除边</w:t>
      </w:r>
      <w:r>
        <w:rPr>
          <w:rFonts w:hint="eastAsia"/>
        </w:rPr>
        <w:t>v2-v6</w:t>
      </w:r>
      <w:r>
        <w:rPr>
          <w:rFonts w:hint="eastAsia"/>
        </w:rPr>
        <w:t>之后的所有简单路径</w:t>
      </w:r>
    </w:p>
    <w:tbl>
      <w:tblPr>
        <w:tblStyle w:val="afffd"/>
        <w:tblW w:w="0" w:type="auto"/>
        <w:tblLook w:val="04A0" w:firstRow="1" w:lastRow="0" w:firstColumn="1" w:lastColumn="0" w:noHBand="0" w:noVBand="1"/>
      </w:tblPr>
      <w:tblGrid>
        <w:gridCol w:w="3001"/>
        <w:gridCol w:w="3002"/>
        <w:gridCol w:w="3002"/>
      </w:tblGrid>
      <w:tr w:rsidR="00AB0AC8" w:rsidTr="00AB0AC8">
        <w:tc>
          <w:tcPr>
            <w:tcW w:w="3001" w:type="dxa"/>
          </w:tcPr>
          <w:p w:rsidR="00AB0AC8" w:rsidRDefault="00AB0AC8" w:rsidP="001658A9">
            <w:pPr>
              <w:pStyle w:val="a3"/>
              <w:ind w:firstLineChars="0" w:firstLine="0"/>
              <w:rPr>
                <w:kern w:val="0"/>
              </w:rPr>
            </w:pPr>
            <w:r>
              <w:rPr>
                <w:rFonts w:hint="eastAsia"/>
                <w:kern w:val="0"/>
              </w:rPr>
              <w:t>编号</w:t>
            </w:r>
          </w:p>
        </w:tc>
        <w:tc>
          <w:tcPr>
            <w:tcW w:w="3002" w:type="dxa"/>
          </w:tcPr>
          <w:p w:rsidR="00AB0AC8" w:rsidRDefault="00AB0AC8" w:rsidP="001658A9">
            <w:pPr>
              <w:pStyle w:val="a3"/>
              <w:ind w:firstLineChars="0" w:firstLine="0"/>
              <w:rPr>
                <w:kern w:val="0"/>
              </w:rPr>
            </w:pPr>
            <w:r>
              <w:rPr>
                <w:rFonts w:hint="eastAsia"/>
                <w:kern w:val="0"/>
              </w:rPr>
              <w:t>路径</w:t>
            </w:r>
          </w:p>
        </w:tc>
        <w:tc>
          <w:tcPr>
            <w:tcW w:w="3002" w:type="dxa"/>
          </w:tcPr>
          <w:p w:rsidR="00AB0AC8" w:rsidRDefault="00AB0AC8" w:rsidP="001658A9">
            <w:pPr>
              <w:pStyle w:val="a3"/>
              <w:ind w:firstLineChars="0" w:firstLine="0"/>
              <w:rPr>
                <w:kern w:val="0"/>
              </w:rPr>
            </w:pPr>
            <w:r>
              <w:rPr>
                <w:rFonts w:hint="eastAsia"/>
                <w:kern w:val="0"/>
              </w:rPr>
              <w:t>瓶颈容量</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p1</w:t>
            </w:r>
          </w:p>
        </w:tc>
        <w:tc>
          <w:tcPr>
            <w:tcW w:w="3002" w:type="dxa"/>
          </w:tcPr>
          <w:p w:rsidR="00AB0AC8" w:rsidRDefault="00EF596D" w:rsidP="001658A9">
            <w:pPr>
              <w:pStyle w:val="a3"/>
              <w:ind w:firstLineChars="0" w:firstLine="0"/>
              <w:rPr>
                <w:kern w:val="0"/>
              </w:rPr>
            </w:pPr>
            <w:r>
              <w:rPr>
                <w:kern w:val="0"/>
              </w:rPr>
              <w:t>S</w:t>
            </w:r>
            <w:r>
              <w:rPr>
                <w:rFonts w:hint="eastAsia"/>
                <w:kern w:val="0"/>
              </w:rPr>
              <w:t>-v2-v4-t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p2</w:t>
            </w:r>
          </w:p>
        </w:tc>
        <w:tc>
          <w:tcPr>
            <w:tcW w:w="3002" w:type="dxa"/>
          </w:tcPr>
          <w:p w:rsidR="00EF596D" w:rsidRDefault="00EF596D" w:rsidP="001658A9">
            <w:pPr>
              <w:pStyle w:val="a3"/>
              <w:ind w:firstLineChars="0" w:firstLine="0"/>
              <w:rPr>
                <w:kern w:val="0"/>
              </w:rPr>
            </w:pPr>
            <w:r>
              <w:rPr>
                <w:rFonts w:hint="eastAsia"/>
                <w:kern w:val="0"/>
              </w:rPr>
              <w:t>s-v2-t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p3</w:t>
            </w:r>
          </w:p>
        </w:tc>
        <w:tc>
          <w:tcPr>
            <w:tcW w:w="3002" w:type="dxa"/>
          </w:tcPr>
          <w:p w:rsidR="00AB0AC8" w:rsidRDefault="00EF596D" w:rsidP="001658A9">
            <w:pPr>
              <w:pStyle w:val="a3"/>
              <w:ind w:firstLineChars="0" w:firstLine="0"/>
              <w:rPr>
                <w:kern w:val="0"/>
              </w:rPr>
            </w:pPr>
            <w:r>
              <w:rPr>
                <w:rFonts w:hint="eastAsia"/>
                <w:kern w:val="0"/>
              </w:rPr>
              <w:t>s-v1-v2-v4-t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p4</w:t>
            </w:r>
          </w:p>
        </w:tc>
        <w:tc>
          <w:tcPr>
            <w:tcW w:w="3002" w:type="dxa"/>
          </w:tcPr>
          <w:p w:rsidR="00AB0AC8" w:rsidRDefault="00EF596D" w:rsidP="001658A9">
            <w:pPr>
              <w:pStyle w:val="a3"/>
              <w:ind w:firstLineChars="0" w:firstLine="0"/>
              <w:rPr>
                <w:kern w:val="0"/>
              </w:rPr>
            </w:pPr>
            <w:r>
              <w:rPr>
                <w:rFonts w:hint="eastAsia"/>
                <w:kern w:val="0"/>
              </w:rPr>
              <w:t>s-v1-v2-t</w:t>
            </w:r>
          </w:p>
        </w:tc>
        <w:tc>
          <w:tcPr>
            <w:tcW w:w="3002" w:type="dxa"/>
          </w:tcPr>
          <w:p w:rsidR="00AB0AC8" w:rsidRDefault="00EF596D" w:rsidP="001658A9">
            <w:pPr>
              <w:pStyle w:val="a3"/>
              <w:ind w:firstLineChars="0" w:firstLine="0"/>
              <w:rPr>
                <w:kern w:val="0"/>
              </w:rPr>
            </w:pPr>
            <w:r>
              <w:rPr>
                <w:rFonts w:hint="eastAsia"/>
                <w:kern w:val="0"/>
              </w:rPr>
              <w:t>1</w:t>
            </w:r>
          </w:p>
        </w:tc>
      </w:tr>
    </w:tbl>
    <w:p w:rsidR="0004400D" w:rsidRDefault="00CD4505" w:rsidP="00B515DB">
      <w:pPr>
        <w:pStyle w:val="a3"/>
        <w:ind w:firstLine="34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7D4132" w:rsidRDefault="007D4132" w:rsidP="00B515DB">
      <w:pPr>
        <w:pStyle w:val="a3"/>
        <w:ind w:firstLine="348"/>
      </w:pPr>
    </w:p>
    <w:p w:rsidR="00930D21" w:rsidRDefault="00553419" w:rsidP="006C0982">
      <w:pPr>
        <w:pStyle w:val="31"/>
      </w:pPr>
      <w:bookmarkStart w:id="110" w:name="_Toc449098736"/>
      <w:r>
        <w:rPr>
          <w:rFonts w:hint="eastAsia"/>
        </w:rPr>
        <w:lastRenderedPageBreak/>
        <w:t>算法实现与分析</w:t>
      </w:r>
      <w:bookmarkEnd w:id="110"/>
    </w:p>
    <w:p w:rsidR="00C33B55" w:rsidRDefault="00135F25" w:rsidP="00B515DB">
      <w:pPr>
        <w:pStyle w:val="a3"/>
        <w:ind w:firstLine="348"/>
      </w:pPr>
      <w:r>
        <w:rPr>
          <w:rFonts w:hint="eastAsia"/>
        </w:rPr>
        <w:t>根据上述分析，下面给出</w:t>
      </w:r>
      <w:bookmarkStart w:id="111" w:name="OLE_LINK4"/>
      <w:r w:rsidR="00800EDF">
        <w:rPr>
          <w:rFonts w:hint="eastAsia"/>
        </w:rPr>
        <w:t>基于增广路径添加的近似算法</w:t>
      </w:r>
      <w:r w:rsidR="00800EDF">
        <w:rPr>
          <w:rFonts w:hint="eastAsia"/>
        </w:rPr>
        <w:t>ACES_APA</w:t>
      </w:r>
      <w:bookmarkEnd w:id="111"/>
      <w:r w:rsidR="00A35249">
        <w:rPr>
          <w:rFonts w:hint="eastAsia"/>
        </w:rPr>
        <w:t>的伪代码：</w:t>
      </w:r>
    </w:p>
    <w:p w:rsidR="009753FA" w:rsidRDefault="009753FA" w:rsidP="00B515DB">
      <w:pPr>
        <w:pStyle w:val="a3"/>
        <w:ind w:firstLine="348"/>
      </w:pPr>
    </w:p>
    <w:p w:rsidR="009753FA" w:rsidRDefault="009753FA" w:rsidP="00B515DB">
      <w:pPr>
        <w:pStyle w:val="a3"/>
        <w:ind w:firstLine="348"/>
      </w:pPr>
      <w:r>
        <w:rPr>
          <w:rFonts w:hint="eastAsia"/>
        </w:rPr>
        <w:t>算法</w:t>
      </w:r>
      <w:r>
        <w:rPr>
          <w:rFonts w:hint="eastAsia"/>
        </w:rPr>
        <w:t xml:space="preserve">4-11 </w:t>
      </w:r>
      <w:r>
        <w:rPr>
          <w:rFonts w:hint="eastAsia"/>
        </w:rPr>
        <w:t>基于增广路径添加的近似算法</w:t>
      </w:r>
      <w:r>
        <w:rPr>
          <w:rFonts w:hint="eastAsia"/>
        </w:rPr>
        <w:t>ACES_APA</w:t>
      </w:r>
    </w:p>
    <w:p w:rsidR="000674A7" w:rsidRDefault="00305992" w:rsidP="00B515DB">
      <w:pPr>
        <w:pStyle w:val="a3"/>
        <w:ind w:firstLine="348"/>
      </w:pPr>
      <w:r>
        <w:rPr>
          <w:rFonts w:hint="eastAsia"/>
        </w:rPr>
        <w:t>输入：</w:t>
      </w:r>
    </w:p>
    <w:p w:rsidR="00305992" w:rsidRDefault="00305992" w:rsidP="00B515DB">
      <w:pPr>
        <w:pStyle w:val="a3"/>
        <w:ind w:firstLine="348"/>
      </w:pPr>
      <w:r>
        <w:rPr>
          <w:rFonts w:hint="eastAsia"/>
        </w:rPr>
        <w:t>输出：</w:t>
      </w:r>
    </w:p>
    <w:p w:rsidR="00305992" w:rsidRDefault="00F42AC0" w:rsidP="00911509">
      <w:pPr>
        <w:pStyle w:val="a3"/>
        <w:numPr>
          <w:ilvl w:val="0"/>
          <w:numId w:val="23"/>
        </w:numPr>
        <w:ind w:firstLineChars="0"/>
      </w:pPr>
      <w:r>
        <w:rPr>
          <w:rFonts w:hint="eastAsia"/>
        </w:rPr>
        <w:t>确定输入的边</w:t>
      </w:r>
    </w:p>
    <w:p w:rsidR="00F42AC0" w:rsidRDefault="00F42AC0" w:rsidP="00911509">
      <w:pPr>
        <w:pStyle w:val="a3"/>
        <w:numPr>
          <w:ilvl w:val="0"/>
          <w:numId w:val="23"/>
        </w:numPr>
        <w:ind w:firstLineChars="0"/>
      </w:pPr>
      <w:r>
        <w:rPr>
          <w:rFonts w:hint="eastAsia"/>
        </w:rPr>
        <w:t>查看破坏的简单路径</w:t>
      </w:r>
    </w:p>
    <w:p w:rsidR="00F42AC0" w:rsidRDefault="00F42AC0" w:rsidP="00911509">
      <w:pPr>
        <w:pStyle w:val="a3"/>
        <w:numPr>
          <w:ilvl w:val="0"/>
          <w:numId w:val="23"/>
        </w:numPr>
        <w:ind w:firstLineChars="0"/>
      </w:pPr>
      <w:r>
        <w:rPr>
          <w:rFonts w:hint="eastAsia"/>
        </w:rPr>
        <w:t>调整剩余图</w:t>
      </w:r>
    </w:p>
    <w:p w:rsidR="00F42AC0" w:rsidRDefault="00F42AC0" w:rsidP="00911509">
      <w:pPr>
        <w:pStyle w:val="a3"/>
        <w:numPr>
          <w:ilvl w:val="0"/>
          <w:numId w:val="23"/>
        </w:numPr>
        <w:ind w:firstLineChars="0"/>
      </w:pPr>
      <w:r>
        <w:rPr>
          <w:rFonts w:hint="eastAsia"/>
        </w:rPr>
        <w:t>查找可靠性简单路径</w:t>
      </w:r>
    </w:p>
    <w:p w:rsidR="00F42AC0" w:rsidRDefault="00F42AC0" w:rsidP="00911509">
      <w:pPr>
        <w:pStyle w:val="a3"/>
        <w:numPr>
          <w:ilvl w:val="0"/>
          <w:numId w:val="23"/>
        </w:numPr>
        <w:ind w:firstLineChars="0"/>
      </w:pPr>
      <w:r>
        <w:rPr>
          <w:rFonts w:hint="eastAsia"/>
        </w:rPr>
        <w:t>添加流量</w:t>
      </w:r>
    </w:p>
    <w:p w:rsidR="0059048C" w:rsidRDefault="0059048C" w:rsidP="00911509">
      <w:pPr>
        <w:pStyle w:val="a3"/>
        <w:numPr>
          <w:ilvl w:val="0"/>
          <w:numId w:val="23"/>
        </w:numPr>
        <w:ind w:firstLineChars="0"/>
      </w:pPr>
      <w:r>
        <w:rPr>
          <w:rFonts w:hint="eastAsia"/>
        </w:rPr>
        <w:t>直到没有简单路径为止</w:t>
      </w:r>
    </w:p>
    <w:p w:rsidR="0059048C" w:rsidRDefault="0059048C" w:rsidP="00544DE2">
      <w:pPr>
        <w:pStyle w:val="a3"/>
        <w:ind w:firstLineChars="0"/>
      </w:pPr>
    </w:p>
    <w:p w:rsidR="0094097E" w:rsidRDefault="00544DE2" w:rsidP="00820691">
      <w:pPr>
        <w:pStyle w:val="a3"/>
        <w:ind w:firstLineChars="0"/>
      </w:pPr>
      <w:r>
        <w:rPr>
          <w:rFonts w:hint="eastAsia"/>
        </w:rPr>
        <w:t>伪代码解释：</w:t>
      </w:r>
    </w:p>
    <w:p w:rsidR="0094097E" w:rsidRDefault="009E1B09" w:rsidP="00544DE2">
      <w:pPr>
        <w:pStyle w:val="a3"/>
        <w:ind w:firstLineChars="0"/>
      </w:pPr>
      <w:r>
        <w:rPr>
          <w:rFonts w:hint="eastAsia"/>
        </w:rPr>
        <w:t>算法复杂度分析</w:t>
      </w:r>
    </w:p>
    <w:p w:rsidR="0094097E" w:rsidRDefault="0094097E" w:rsidP="00544DE2">
      <w:pPr>
        <w:pStyle w:val="a3"/>
        <w:ind w:firstLineChars="0"/>
      </w:pPr>
    </w:p>
    <w:p w:rsidR="0094097E" w:rsidRDefault="0094097E" w:rsidP="00544DE2">
      <w:pPr>
        <w:pStyle w:val="a3"/>
        <w:ind w:firstLineChars="0"/>
      </w:pPr>
    </w:p>
    <w:p w:rsidR="0094097E" w:rsidRDefault="0094097E" w:rsidP="00544DE2">
      <w:pPr>
        <w:pStyle w:val="a3"/>
        <w:ind w:firstLineChars="0"/>
      </w:pPr>
      <w:r>
        <w:rPr>
          <w:rFonts w:hint="eastAsia"/>
        </w:rPr>
        <w:t>由</w:t>
      </w:r>
      <w:r w:rsidR="00C33D8A">
        <w:rPr>
          <w:rFonts w:hint="eastAsia"/>
        </w:rPr>
        <w:t>基于增广路径添加的近似算法</w:t>
      </w:r>
      <w:r w:rsidR="00C33D8A">
        <w:rPr>
          <w:rFonts w:hint="eastAsia"/>
        </w:rPr>
        <w:t>ACES_APA</w:t>
      </w:r>
      <w:r w:rsidR="00C33D8A">
        <w:rPr>
          <w:rFonts w:hint="eastAsia"/>
        </w:rPr>
        <w:t>组成的增量算法：</w:t>
      </w:r>
    </w:p>
    <w:p w:rsidR="004559D2" w:rsidRDefault="004559D2" w:rsidP="00544DE2">
      <w:pPr>
        <w:pStyle w:val="a3"/>
        <w:ind w:firstLineChars="0"/>
      </w:pPr>
    </w:p>
    <w:p w:rsidR="004559D2" w:rsidRDefault="008D544F" w:rsidP="00544DE2">
      <w:pPr>
        <w:pStyle w:val="a3"/>
        <w:ind w:firstLineChars="0"/>
      </w:pPr>
      <w:r>
        <w:rPr>
          <w:rFonts w:hint="eastAsia"/>
        </w:rPr>
        <w:t>输入：</w:t>
      </w:r>
    </w:p>
    <w:p w:rsidR="008D544F" w:rsidRDefault="008D544F" w:rsidP="00544DE2">
      <w:pPr>
        <w:pStyle w:val="a3"/>
        <w:ind w:firstLineChars="0"/>
      </w:pPr>
      <w:r>
        <w:rPr>
          <w:rFonts w:hint="eastAsia"/>
        </w:rPr>
        <w:t>输入：</w:t>
      </w:r>
    </w:p>
    <w:p w:rsidR="008D544F" w:rsidRDefault="008D544F" w:rsidP="00911509">
      <w:pPr>
        <w:pStyle w:val="a3"/>
        <w:numPr>
          <w:ilvl w:val="0"/>
          <w:numId w:val="24"/>
        </w:numPr>
        <w:ind w:firstLineChars="0"/>
      </w:pPr>
      <w:r>
        <w:rPr>
          <w:rFonts w:hint="eastAsia"/>
        </w:rPr>
        <w:t>输入不确定图</w:t>
      </w:r>
    </w:p>
    <w:p w:rsidR="008D544F" w:rsidRDefault="008D544F" w:rsidP="00911509">
      <w:pPr>
        <w:pStyle w:val="a3"/>
        <w:numPr>
          <w:ilvl w:val="0"/>
          <w:numId w:val="24"/>
        </w:numPr>
        <w:ind w:firstLineChars="0"/>
      </w:pPr>
      <w:r>
        <w:rPr>
          <w:rFonts w:hint="eastAsia"/>
        </w:rPr>
        <w:t>当边是</w:t>
      </w:r>
      <w:r>
        <w:rPr>
          <w:rFonts w:hint="eastAsia"/>
        </w:rPr>
        <w:t>A</w:t>
      </w:r>
      <w:r>
        <w:rPr>
          <w:rFonts w:hint="eastAsia"/>
        </w:rPr>
        <w:t>百年的时候怎么做</w:t>
      </w:r>
    </w:p>
    <w:p w:rsidR="00820691" w:rsidRDefault="00820691" w:rsidP="00911509">
      <w:pPr>
        <w:pStyle w:val="a3"/>
        <w:numPr>
          <w:ilvl w:val="0"/>
          <w:numId w:val="24"/>
        </w:numPr>
        <w:ind w:firstLineChars="0"/>
      </w:pPr>
    </w:p>
    <w:p w:rsidR="001E321E" w:rsidRDefault="001E321E" w:rsidP="00544DE2">
      <w:pPr>
        <w:pStyle w:val="a3"/>
        <w:ind w:firstLineChars="0"/>
      </w:pPr>
    </w:p>
    <w:p w:rsidR="001E321E" w:rsidRDefault="001E321E" w:rsidP="00544DE2">
      <w:pPr>
        <w:pStyle w:val="a3"/>
        <w:ind w:firstLineChars="0"/>
      </w:pPr>
    </w:p>
    <w:p w:rsidR="001E321E" w:rsidRDefault="001E321E" w:rsidP="00544DE2">
      <w:pPr>
        <w:pStyle w:val="a3"/>
        <w:ind w:firstLineChars="0"/>
      </w:pPr>
      <w:r>
        <w:rPr>
          <w:rFonts w:hint="eastAsia"/>
        </w:rPr>
        <w:t>伪代码解释：</w:t>
      </w:r>
    </w:p>
    <w:p w:rsidR="009E1B09" w:rsidRDefault="009E1B09" w:rsidP="00544DE2">
      <w:pPr>
        <w:pStyle w:val="a3"/>
        <w:ind w:firstLineChars="0"/>
      </w:pPr>
      <w:r>
        <w:rPr>
          <w:rFonts w:hint="eastAsia"/>
        </w:rPr>
        <w:t>算法复杂度分析</w:t>
      </w:r>
    </w:p>
    <w:p w:rsidR="009E1B09" w:rsidRDefault="009E1B09" w:rsidP="00544DE2">
      <w:pPr>
        <w:pStyle w:val="a3"/>
        <w:ind w:firstLineChars="0"/>
      </w:pPr>
    </w:p>
    <w:p w:rsidR="009E1B09" w:rsidRDefault="009E1B09" w:rsidP="00544DE2">
      <w:pPr>
        <w:pStyle w:val="a3"/>
        <w:ind w:firstLineChars="0"/>
      </w:pPr>
    </w:p>
    <w:p w:rsidR="000674A7" w:rsidRDefault="0034501C" w:rsidP="001E54C8">
      <w:pPr>
        <w:pStyle w:val="31"/>
      </w:pPr>
      <w:bookmarkStart w:id="112" w:name="_Toc449098737"/>
      <w:r>
        <w:rPr>
          <w:rFonts w:hint="eastAsia"/>
        </w:rPr>
        <w:t>近似算法相似度</w:t>
      </w:r>
      <w:bookmarkEnd w:id="112"/>
    </w:p>
    <w:p w:rsidR="001E54C8" w:rsidRDefault="004C26EE" w:rsidP="00B515DB">
      <w:pPr>
        <w:pStyle w:val="a3"/>
        <w:ind w:firstLine="34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B515DB">
      <w:pPr>
        <w:pStyle w:val="a3"/>
        <w:ind w:firstLine="348"/>
      </w:pPr>
      <m:oMathPara>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m:oMathPara>
    </w:p>
    <w:p w:rsidR="001E54C8" w:rsidRDefault="00AD7DF4" w:rsidP="00B515DB">
      <w:pPr>
        <w:pStyle w:val="a3"/>
        <w:ind w:firstLine="34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B515DB">
      <w:pPr>
        <w:pStyle w:val="a3"/>
        <w:ind w:firstLine="348"/>
      </w:pPr>
      <w:r>
        <w:rPr>
          <w:rFonts w:hint="eastAsia"/>
        </w:rPr>
        <w:t>实例</w:t>
      </w:r>
      <w:r>
        <w:rPr>
          <w:rFonts w:hint="eastAsia"/>
        </w:rPr>
        <w:t xml:space="preserve">4-13. </w:t>
      </w:r>
      <w:r>
        <w:rPr>
          <w:rFonts w:hint="eastAsia"/>
        </w:rPr>
        <w:t>如表</w:t>
      </w:r>
      <w:r>
        <w:rPr>
          <w:rFonts w:hint="eastAsia"/>
        </w:rPr>
        <w:t>4-13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p>
    <w:tbl>
      <w:tblPr>
        <w:tblStyle w:val="afffd"/>
        <w:tblW w:w="0" w:type="auto"/>
        <w:tblLook w:val="04A0" w:firstRow="1" w:lastRow="0" w:firstColumn="1" w:lastColumn="0" w:noHBand="0" w:noVBand="1"/>
      </w:tblPr>
      <w:tblGrid>
        <w:gridCol w:w="1526"/>
        <w:gridCol w:w="3685"/>
        <w:gridCol w:w="3794"/>
      </w:tblGrid>
      <w:tr w:rsidR="005521A3" w:rsidTr="005521A3">
        <w:tc>
          <w:tcPr>
            <w:tcW w:w="1526" w:type="dxa"/>
          </w:tcPr>
          <w:p w:rsidR="005521A3" w:rsidRDefault="005521A3" w:rsidP="001E54C8">
            <w:pPr>
              <w:pStyle w:val="a3"/>
              <w:ind w:firstLineChars="0" w:firstLine="0"/>
            </w:pPr>
            <w:r>
              <w:rPr>
                <w:rFonts w:hint="eastAsia"/>
              </w:rPr>
              <w:t>关键度排序</w:t>
            </w:r>
          </w:p>
        </w:tc>
        <w:tc>
          <w:tcPr>
            <w:tcW w:w="3685" w:type="dxa"/>
          </w:tcPr>
          <w:p w:rsidR="005521A3" w:rsidRDefault="005521A3" w:rsidP="001E54C8">
            <w:pPr>
              <w:pStyle w:val="a3"/>
              <w:ind w:firstLineChars="0" w:firstLine="0"/>
            </w:pPr>
            <w:r>
              <w:rPr>
                <w:rFonts w:hint="eastAsia"/>
              </w:rPr>
              <w:t>精确算法求得的排序（数字代表边号）</w:t>
            </w:r>
          </w:p>
        </w:tc>
        <w:tc>
          <w:tcPr>
            <w:tcW w:w="3794" w:type="dxa"/>
          </w:tcPr>
          <w:p w:rsidR="005521A3" w:rsidRDefault="005521A3" w:rsidP="001E54C8">
            <w:pPr>
              <w:pStyle w:val="a3"/>
              <w:ind w:firstLineChars="0" w:firstLine="0"/>
            </w:pPr>
            <w:r>
              <w:rPr>
                <w:rFonts w:hint="eastAsia"/>
              </w:rPr>
              <w:t>近似算法求得的排序（数字代表边号）</w:t>
            </w:r>
          </w:p>
        </w:tc>
      </w:tr>
      <w:tr w:rsidR="005521A3" w:rsidTr="005521A3">
        <w:tc>
          <w:tcPr>
            <w:tcW w:w="1526" w:type="dxa"/>
          </w:tcPr>
          <w:p w:rsidR="005521A3" w:rsidRPr="005521A3" w:rsidRDefault="005521A3" w:rsidP="001E54C8">
            <w:pPr>
              <w:pStyle w:val="a3"/>
              <w:ind w:firstLineChars="0" w:firstLine="0"/>
            </w:pPr>
            <w:r>
              <w:rPr>
                <w:rFonts w:hint="eastAsia"/>
              </w:rPr>
              <w:t>1</w:t>
            </w:r>
          </w:p>
        </w:tc>
        <w:tc>
          <w:tcPr>
            <w:tcW w:w="3685" w:type="dxa"/>
          </w:tcPr>
          <w:p w:rsidR="005521A3" w:rsidRDefault="00A61841" w:rsidP="001E54C8">
            <w:pPr>
              <w:pStyle w:val="a3"/>
              <w:ind w:firstLineChars="0" w:firstLine="0"/>
            </w:pPr>
            <w:r>
              <w:rPr>
                <w:rFonts w:hint="eastAsia"/>
              </w:rPr>
              <w:t>1</w:t>
            </w:r>
          </w:p>
        </w:tc>
        <w:tc>
          <w:tcPr>
            <w:tcW w:w="3794" w:type="dxa"/>
          </w:tcPr>
          <w:p w:rsidR="005521A3" w:rsidRDefault="00A61841" w:rsidP="001E54C8">
            <w:pPr>
              <w:pStyle w:val="a3"/>
              <w:ind w:firstLineChars="0" w:firstLine="0"/>
            </w:pPr>
            <w:r>
              <w:rPr>
                <w:rFonts w:hint="eastAsia"/>
              </w:rPr>
              <w:t>2</w:t>
            </w:r>
          </w:p>
        </w:tc>
      </w:tr>
      <w:tr w:rsidR="005521A3" w:rsidTr="005521A3">
        <w:tc>
          <w:tcPr>
            <w:tcW w:w="1526" w:type="dxa"/>
          </w:tcPr>
          <w:p w:rsidR="005521A3" w:rsidRDefault="005521A3" w:rsidP="001E54C8">
            <w:pPr>
              <w:pStyle w:val="a3"/>
              <w:ind w:firstLineChars="0" w:firstLine="0"/>
            </w:pPr>
            <w:r>
              <w:rPr>
                <w:rFonts w:hint="eastAsia"/>
              </w:rPr>
              <w:t>2</w:t>
            </w:r>
          </w:p>
        </w:tc>
        <w:tc>
          <w:tcPr>
            <w:tcW w:w="3685" w:type="dxa"/>
          </w:tcPr>
          <w:p w:rsidR="005521A3" w:rsidRDefault="00A61841" w:rsidP="001E54C8">
            <w:pPr>
              <w:pStyle w:val="a3"/>
              <w:ind w:firstLineChars="0" w:firstLine="0"/>
            </w:pPr>
            <w:r>
              <w:rPr>
                <w:rFonts w:hint="eastAsia"/>
              </w:rPr>
              <w:t>2</w:t>
            </w:r>
          </w:p>
        </w:tc>
        <w:tc>
          <w:tcPr>
            <w:tcW w:w="3794" w:type="dxa"/>
          </w:tcPr>
          <w:p w:rsidR="005521A3" w:rsidRDefault="00A61841" w:rsidP="001E54C8">
            <w:pPr>
              <w:pStyle w:val="a3"/>
              <w:ind w:firstLineChars="0" w:firstLine="0"/>
            </w:pPr>
            <w:r>
              <w:rPr>
                <w:rFonts w:hint="eastAsia"/>
              </w:rPr>
              <w:t>1</w:t>
            </w:r>
          </w:p>
        </w:tc>
      </w:tr>
      <w:tr w:rsidR="005521A3" w:rsidTr="005521A3">
        <w:tc>
          <w:tcPr>
            <w:tcW w:w="1526" w:type="dxa"/>
          </w:tcPr>
          <w:p w:rsidR="005521A3" w:rsidRDefault="005521A3" w:rsidP="001E54C8">
            <w:pPr>
              <w:pStyle w:val="a3"/>
              <w:ind w:firstLineChars="0" w:firstLine="0"/>
            </w:pPr>
            <w:r>
              <w:rPr>
                <w:rFonts w:hint="eastAsia"/>
              </w:rPr>
              <w:t>3</w:t>
            </w:r>
          </w:p>
        </w:tc>
        <w:tc>
          <w:tcPr>
            <w:tcW w:w="3685" w:type="dxa"/>
          </w:tcPr>
          <w:p w:rsidR="005521A3" w:rsidRDefault="00A61841" w:rsidP="001E54C8">
            <w:pPr>
              <w:pStyle w:val="a3"/>
              <w:ind w:firstLineChars="0" w:firstLine="0"/>
            </w:pPr>
            <w:r>
              <w:rPr>
                <w:rFonts w:hint="eastAsia"/>
              </w:rPr>
              <w:t>3</w:t>
            </w:r>
          </w:p>
        </w:tc>
        <w:tc>
          <w:tcPr>
            <w:tcW w:w="3794" w:type="dxa"/>
          </w:tcPr>
          <w:p w:rsidR="005521A3" w:rsidRDefault="00A61841" w:rsidP="001E54C8">
            <w:pPr>
              <w:pStyle w:val="a3"/>
              <w:ind w:firstLineChars="0" w:firstLine="0"/>
            </w:pPr>
            <w:r>
              <w:rPr>
                <w:rFonts w:hint="eastAsia"/>
              </w:rPr>
              <w:t>4</w:t>
            </w:r>
          </w:p>
        </w:tc>
      </w:tr>
      <w:tr w:rsidR="005521A3" w:rsidTr="005521A3">
        <w:tc>
          <w:tcPr>
            <w:tcW w:w="1526" w:type="dxa"/>
          </w:tcPr>
          <w:p w:rsidR="005521A3" w:rsidRDefault="005521A3" w:rsidP="001E54C8">
            <w:pPr>
              <w:pStyle w:val="a3"/>
              <w:ind w:firstLineChars="0" w:firstLine="0"/>
            </w:pPr>
            <w:r>
              <w:rPr>
                <w:rFonts w:hint="eastAsia"/>
              </w:rPr>
              <w:t>4</w:t>
            </w:r>
          </w:p>
        </w:tc>
        <w:tc>
          <w:tcPr>
            <w:tcW w:w="3685" w:type="dxa"/>
          </w:tcPr>
          <w:p w:rsidR="005521A3" w:rsidRDefault="00A61841" w:rsidP="001E54C8">
            <w:pPr>
              <w:pStyle w:val="a3"/>
              <w:ind w:firstLineChars="0" w:firstLine="0"/>
            </w:pPr>
            <w:r>
              <w:rPr>
                <w:rFonts w:hint="eastAsia"/>
              </w:rPr>
              <w:t>4</w:t>
            </w:r>
          </w:p>
        </w:tc>
        <w:tc>
          <w:tcPr>
            <w:tcW w:w="3794" w:type="dxa"/>
          </w:tcPr>
          <w:p w:rsidR="005521A3" w:rsidRDefault="00A61841" w:rsidP="001E54C8">
            <w:pPr>
              <w:pStyle w:val="a3"/>
              <w:ind w:firstLineChars="0" w:firstLine="0"/>
            </w:pPr>
            <w:r>
              <w:rPr>
                <w:rFonts w:hint="eastAsia"/>
              </w:rPr>
              <w:t>3</w:t>
            </w:r>
          </w:p>
        </w:tc>
      </w:tr>
      <w:tr w:rsidR="005521A3" w:rsidTr="005521A3">
        <w:tc>
          <w:tcPr>
            <w:tcW w:w="1526" w:type="dxa"/>
          </w:tcPr>
          <w:p w:rsidR="005521A3" w:rsidRDefault="005521A3" w:rsidP="001E54C8">
            <w:pPr>
              <w:pStyle w:val="a3"/>
              <w:ind w:firstLineChars="0" w:firstLine="0"/>
            </w:pPr>
            <w:r>
              <w:rPr>
                <w:rFonts w:hint="eastAsia"/>
              </w:rPr>
              <w:lastRenderedPageBreak/>
              <w:t>5</w:t>
            </w:r>
          </w:p>
        </w:tc>
        <w:tc>
          <w:tcPr>
            <w:tcW w:w="3685" w:type="dxa"/>
          </w:tcPr>
          <w:p w:rsidR="005521A3" w:rsidRDefault="00A61841" w:rsidP="001E54C8">
            <w:pPr>
              <w:pStyle w:val="a3"/>
              <w:ind w:firstLineChars="0" w:firstLine="0"/>
            </w:pPr>
            <w:r>
              <w:rPr>
                <w:rFonts w:hint="eastAsia"/>
              </w:rPr>
              <w:t>5</w:t>
            </w:r>
          </w:p>
        </w:tc>
        <w:tc>
          <w:tcPr>
            <w:tcW w:w="3794" w:type="dxa"/>
          </w:tcPr>
          <w:p w:rsidR="005521A3" w:rsidRDefault="00A61841" w:rsidP="001E54C8">
            <w:pPr>
              <w:pStyle w:val="a3"/>
              <w:ind w:firstLineChars="0" w:firstLine="0"/>
            </w:pPr>
            <w:r>
              <w:rPr>
                <w:rFonts w:hint="eastAsia"/>
              </w:rPr>
              <w:t>5</w:t>
            </w:r>
          </w:p>
        </w:tc>
      </w:tr>
      <w:tr w:rsidR="005521A3" w:rsidTr="005521A3">
        <w:tc>
          <w:tcPr>
            <w:tcW w:w="1526" w:type="dxa"/>
          </w:tcPr>
          <w:p w:rsidR="005521A3" w:rsidRDefault="005521A3" w:rsidP="001E54C8">
            <w:pPr>
              <w:pStyle w:val="a3"/>
              <w:ind w:firstLineChars="0" w:firstLine="0"/>
            </w:pPr>
            <w:r>
              <w:rPr>
                <w:rFonts w:hint="eastAsia"/>
              </w:rPr>
              <w:t>6</w:t>
            </w:r>
          </w:p>
        </w:tc>
        <w:tc>
          <w:tcPr>
            <w:tcW w:w="3685" w:type="dxa"/>
          </w:tcPr>
          <w:p w:rsidR="005521A3" w:rsidRDefault="00A61841" w:rsidP="001E54C8">
            <w:pPr>
              <w:pStyle w:val="a3"/>
              <w:ind w:firstLineChars="0" w:firstLine="0"/>
            </w:pPr>
            <w:r>
              <w:rPr>
                <w:rFonts w:hint="eastAsia"/>
              </w:rPr>
              <w:t>6</w:t>
            </w:r>
          </w:p>
        </w:tc>
        <w:tc>
          <w:tcPr>
            <w:tcW w:w="3794" w:type="dxa"/>
          </w:tcPr>
          <w:p w:rsidR="005521A3" w:rsidRDefault="00A61841" w:rsidP="001E54C8">
            <w:pPr>
              <w:pStyle w:val="a3"/>
              <w:ind w:firstLineChars="0" w:firstLine="0"/>
            </w:pPr>
            <w:r>
              <w:rPr>
                <w:rFonts w:hint="eastAsia"/>
              </w:rPr>
              <w:t>6</w:t>
            </w:r>
          </w:p>
        </w:tc>
      </w:tr>
    </w:tbl>
    <w:p w:rsidR="007F4BFE" w:rsidRPr="00F03055" w:rsidRDefault="007F4BFE" w:rsidP="00B515DB">
      <w:pPr>
        <w:pStyle w:val="a3"/>
        <w:ind w:firstLine="348"/>
      </w:pPr>
      <w:r>
        <w:rPr>
          <w:rFonts w:hint="eastAsia"/>
        </w:rPr>
        <w:t>那么根据相似度</w:t>
      </w:r>
      <w:r>
        <w:rPr>
          <w:rFonts w:hint="eastAsia"/>
        </w:rPr>
        <w:t>W</w:t>
      </w:r>
      <w:r>
        <w:rPr>
          <w:rFonts w:hint="eastAsia"/>
        </w:rPr>
        <w:t>的定义可以知道，</w:t>
      </w:r>
      <w:r>
        <w:rPr>
          <w:rFonts w:hint="eastAsia"/>
        </w:rPr>
        <w:t>W=</w:t>
      </w:r>
      <w:r w:rsidR="003600DD">
        <w:rPr>
          <w:rFonts w:hint="eastAsia"/>
        </w:rPr>
        <w:t>0.33</w:t>
      </w:r>
      <w:r w:rsidR="00415EF5">
        <w:rPr>
          <w:rFonts w:hint="eastAsia"/>
        </w:rPr>
        <w:t>。</w:t>
      </w:r>
      <w:r w:rsidR="00734E4B">
        <w:rPr>
          <w:rFonts w:hint="eastAsia"/>
        </w:rPr>
        <w:t>根据相似度定义，可以知道</w:t>
      </w:r>
      <w:r w:rsidR="002B2B35">
        <w:rPr>
          <w:rFonts w:hint="eastAsia"/>
        </w:rPr>
        <w:t>如果相似度越小，那么</w:t>
      </w:r>
      <w:r w:rsidR="00297BDD">
        <w:rPr>
          <w:rFonts w:hint="eastAsia"/>
        </w:rPr>
        <w:t>说明近似算法获取的不确定图边关键度排序越接近于精确解。</w:t>
      </w:r>
      <w:r w:rsidR="00E5354D">
        <w:rPr>
          <w:rFonts w:hint="eastAsia"/>
        </w:rPr>
        <w:t>同时根据大量</w:t>
      </w:r>
      <w:r w:rsidR="005B7ED2">
        <w:rPr>
          <w:rFonts w:hint="eastAsia"/>
        </w:rPr>
        <w:t>图的近似计算，不同图规模、不同图稠密度的计算可以分析近似算法对于不同类型图的</w:t>
      </w:r>
      <w:r w:rsidR="00995CB3">
        <w:rPr>
          <w:rFonts w:hint="eastAsia"/>
        </w:rPr>
        <w:t>计算效果的波动性。</w:t>
      </w:r>
    </w:p>
    <w:p w:rsidR="00C33B55" w:rsidRPr="002B2B35" w:rsidRDefault="00C33B55" w:rsidP="00B515DB">
      <w:pPr>
        <w:pStyle w:val="a3"/>
        <w:ind w:firstLine="348"/>
      </w:pPr>
    </w:p>
    <w:p w:rsidR="00301481" w:rsidRDefault="00DA2015" w:rsidP="00A33EC7">
      <w:pPr>
        <w:pStyle w:val="31"/>
      </w:pPr>
      <w:bookmarkStart w:id="113" w:name="_Toc449098738"/>
      <w:r>
        <w:rPr>
          <w:rFonts w:hint="eastAsia"/>
        </w:rPr>
        <w:t>近似算法下界</w:t>
      </w:r>
      <w:bookmarkEnd w:id="113"/>
    </w:p>
    <w:p w:rsidR="009C1B46" w:rsidRDefault="009C1B46" w:rsidP="00B515DB">
      <w:pPr>
        <w:pStyle w:val="a3"/>
        <w:ind w:firstLine="348"/>
      </w:pPr>
    </w:p>
    <w:p w:rsidR="006A4C9E" w:rsidRDefault="006A4C9E" w:rsidP="00B515DB">
      <w:pPr>
        <w:pStyle w:val="a3"/>
        <w:ind w:firstLine="34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515DB">
      <w:pPr>
        <w:pStyle w:val="a3"/>
        <w:ind w:firstLine="34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515DB">
      <w:pPr>
        <w:pStyle w:val="a3"/>
        <w:ind w:firstLine="34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515DB">
      <w:pPr>
        <w:pStyle w:val="a3"/>
        <w:ind w:firstLine="34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515DB">
      <w:pPr>
        <w:pStyle w:val="a3"/>
        <w:ind w:firstLine="348"/>
      </w:pPr>
      <w:r>
        <w:rPr>
          <w:rFonts w:hint="eastAsia"/>
        </w:rPr>
        <w:t>证明</w:t>
      </w:r>
      <w:r>
        <w:rPr>
          <w:rFonts w:hint="eastAsia"/>
        </w:rPr>
        <w:t>4-11</w:t>
      </w:r>
      <w:r w:rsidR="000936B9">
        <w:rPr>
          <w:rFonts w:hint="eastAsia"/>
        </w:rPr>
        <w:t>。</w:t>
      </w:r>
    </w:p>
    <w:p w:rsidR="0007247D" w:rsidRDefault="0007247D" w:rsidP="00B515DB">
      <w:pPr>
        <w:pStyle w:val="a3"/>
        <w:ind w:firstLine="34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AE56CD"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m:oMathPara>
    </w:p>
    <w:p w:rsidR="003B3AC7" w:rsidRDefault="00052DC0" w:rsidP="00B515DB">
      <w:pPr>
        <w:pStyle w:val="a3"/>
        <w:ind w:firstLine="348"/>
      </w:pPr>
      <w:r>
        <w:rPr>
          <w:rFonts w:hint="eastAsia"/>
        </w:rPr>
        <w:t>对于情况（</w:t>
      </w:r>
      <w:r>
        <w:rPr>
          <w:rFonts w:hint="eastAsia"/>
        </w:rPr>
        <w:t>2</w:t>
      </w:r>
      <w:r>
        <w:rPr>
          <w:rFonts w:hint="eastAsia"/>
        </w:rPr>
        <w:t>），根据相似性定义有：</w:t>
      </w:r>
    </w:p>
    <w:p w:rsidR="00052DC0" w:rsidRPr="00052DC0" w:rsidRDefault="00AE56CD"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m:oMathPara>
    </w:p>
    <w:p w:rsidR="00013D81" w:rsidRDefault="00EF2C3F" w:rsidP="00B515DB">
      <w:pPr>
        <w:pStyle w:val="a3"/>
        <w:ind w:firstLine="34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AE56CD" w:rsidP="00B515DB">
      <w:pPr>
        <w:pStyle w:val="a3"/>
        <w:ind w:firstLine="372"/>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m:oMathPara>
    </w:p>
    <w:p w:rsidR="00013D81" w:rsidRDefault="00013D81" w:rsidP="00B515DB">
      <w:pPr>
        <w:pStyle w:val="a3"/>
        <w:ind w:firstLine="348"/>
      </w:pPr>
    </w:p>
    <w:p w:rsidR="003B3AC7" w:rsidRDefault="002064B0" w:rsidP="00B515DB">
      <w:pPr>
        <w:pStyle w:val="a3"/>
        <w:ind w:firstLine="34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515DB">
      <w:pPr>
        <w:pStyle w:val="a3"/>
        <w:ind w:firstLine="34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911509">
      <w:pPr>
        <w:pStyle w:val="a3"/>
        <w:numPr>
          <w:ilvl w:val="0"/>
          <w:numId w:val="25"/>
        </w:numPr>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911509">
      <w:pPr>
        <w:pStyle w:val="a3"/>
        <w:numPr>
          <w:ilvl w:val="0"/>
          <w:numId w:val="25"/>
        </w:numPr>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911509">
      <w:pPr>
        <w:pStyle w:val="a3"/>
        <w:numPr>
          <w:ilvl w:val="0"/>
          <w:numId w:val="25"/>
        </w:numPr>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lastRenderedPageBreak/>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911509">
      <w:pPr>
        <w:pStyle w:val="a3"/>
        <w:numPr>
          <w:ilvl w:val="0"/>
          <w:numId w:val="26"/>
        </w:numPr>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911509">
      <w:pPr>
        <w:pStyle w:val="a3"/>
        <w:numPr>
          <w:ilvl w:val="0"/>
          <w:numId w:val="26"/>
        </w:numPr>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911509">
      <w:pPr>
        <w:pStyle w:val="a3"/>
        <w:numPr>
          <w:ilvl w:val="0"/>
          <w:numId w:val="26"/>
        </w:numPr>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515DB">
      <w:pPr>
        <w:pStyle w:val="a3"/>
        <w:ind w:firstLine="34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515DB">
      <w:pPr>
        <w:pStyle w:val="a3"/>
        <w:ind w:firstLine="34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B707D6" w:rsidRDefault="00B707D6" w:rsidP="00B515DB">
      <w:pPr>
        <w:pStyle w:val="a3"/>
        <w:ind w:firstLine="348"/>
      </w:pPr>
    </w:p>
    <w:p w:rsidR="00B707D6" w:rsidRPr="009D6DF2" w:rsidRDefault="00B707D6" w:rsidP="00B515DB">
      <w:pPr>
        <w:pStyle w:val="a3"/>
        <w:ind w:firstLine="348"/>
      </w:pPr>
    </w:p>
    <w:p w:rsidR="000374EE" w:rsidRDefault="000374EE" w:rsidP="00B515DB">
      <w:pPr>
        <w:pStyle w:val="a3"/>
        <w:ind w:firstLine="348"/>
      </w:pPr>
    </w:p>
    <w:p w:rsidR="00617738" w:rsidRDefault="00617738" w:rsidP="00B515DB">
      <w:pPr>
        <w:pStyle w:val="a3"/>
        <w:ind w:firstLine="348"/>
      </w:pPr>
    </w:p>
    <w:p w:rsidR="00A81BD8" w:rsidRDefault="00BC22EE" w:rsidP="00BC22EE">
      <w:pPr>
        <w:pStyle w:val="21"/>
        <w:spacing w:before="71" w:after="71"/>
      </w:pPr>
      <w:bookmarkStart w:id="114" w:name="_Toc449098739"/>
      <w:r>
        <w:rPr>
          <w:rFonts w:hint="eastAsia"/>
        </w:rPr>
        <w:t>Top-K</w:t>
      </w:r>
      <w:r>
        <w:rPr>
          <w:rFonts w:hint="eastAsia"/>
        </w:rPr>
        <w:t>关键边搜索策略</w:t>
      </w:r>
      <w:bookmarkEnd w:id="114"/>
    </w:p>
    <w:p w:rsidR="00433C0F" w:rsidRDefault="00433C0F" w:rsidP="00B515DB">
      <w:pPr>
        <w:pStyle w:val="a3"/>
        <w:ind w:firstLine="348"/>
      </w:pPr>
    </w:p>
    <w:p w:rsidR="00D40F80" w:rsidRDefault="00D40F80" w:rsidP="00B515DB">
      <w:pPr>
        <w:pStyle w:val="a3"/>
        <w:ind w:firstLine="348"/>
      </w:pPr>
    </w:p>
    <w:p w:rsidR="00D40F80" w:rsidRDefault="00D40F80" w:rsidP="00B515DB">
      <w:pPr>
        <w:pStyle w:val="a3"/>
        <w:ind w:firstLine="348"/>
      </w:pPr>
    </w:p>
    <w:p w:rsidR="00C55BBF" w:rsidRDefault="00EB5810" w:rsidP="00505706">
      <w:pPr>
        <w:pStyle w:val="21"/>
        <w:spacing w:before="71" w:after="71"/>
      </w:pPr>
      <w:bookmarkStart w:id="115" w:name="_Toc449098740"/>
      <w:r>
        <w:rPr>
          <w:rFonts w:hint="eastAsia"/>
        </w:rPr>
        <w:t>实验及分析</w:t>
      </w:r>
      <w:bookmarkEnd w:id="115"/>
    </w:p>
    <w:p w:rsidR="0052009C" w:rsidRDefault="0052009C" w:rsidP="00B515DB">
      <w:pPr>
        <w:pStyle w:val="a3"/>
        <w:ind w:firstLine="348"/>
      </w:pPr>
    </w:p>
    <w:p w:rsidR="0052009C" w:rsidRDefault="0052009C" w:rsidP="00B515DB">
      <w:pPr>
        <w:pStyle w:val="a3"/>
        <w:ind w:firstLine="348"/>
      </w:pPr>
      <w:commentRangeStart w:id="116"/>
      <w:r>
        <w:rPr>
          <w:rFonts w:hint="eastAsia"/>
        </w:rPr>
        <w:t>实验部分设置：</w:t>
      </w:r>
    </w:p>
    <w:p w:rsidR="0052009C" w:rsidRDefault="0052009C" w:rsidP="00B515DB">
      <w:pPr>
        <w:pStyle w:val="a3"/>
        <w:ind w:firstLine="348"/>
      </w:pPr>
      <w:r>
        <w:rPr>
          <w:rFonts w:hint="eastAsia"/>
        </w:rPr>
        <w:t>相对于</w:t>
      </w:r>
      <w:r>
        <w:rPr>
          <w:rFonts w:hint="eastAsia"/>
        </w:rPr>
        <w:t xml:space="preserve">  </w:t>
      </w:r>
      <w:r>
        <w:rPr>
          <w:rFonts w:hint="eastAsia"/>
        </w:rPr>
        <w:t>图规模，，，，，图稠密度</w:t>
      </w:r>
    </w:p>
    <w:p w:rsidR="0052009C" w:rsidRDefault="0052009C" w:rsidP="00B515DB">
      <w:pPr>
        <w:pStyle w:val="a3"/>
        <w:ind w:firstLine="34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B515DB">
      <w:pPr>
        <w:pStyle w:val="a3"/>
        <w:ind w:firstLine="348"/>
      </w:pPr>
    </w:p>
    <w:p w:rsidR="0052009C" w:rsidRPr="00042CE4" w:rsidRDefault="0052009C" w:rsidP="00B515DB">
      <w:pPr>
        <w:pStyle w:val="a3"/>
        <w:ind w:firstLine="34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B515DB">
      <w:pPr>
        <w:pStyle w:val="a3"/>
        <w:ind w:firstLine="348"/>
      </w:pPr>
      <w:r>
        <w:rPr>
          <w:rFonts w:hint="eastAsia"/>
        </w:rPr>
        <w:t>时间空间复杂度的比较</w:t>
      </w:r>
    </w:p>
    <w:p w:rsidR="00A2477E" w:rsidRPr="00127B0D" w:rsidRDefault="00A2477E" w:rsidP="00B515DB">
      <w:pPr>
        <w:pStyle w:val="a3"/>
        <w:ind w:firstLine="348"/>
      </w:pPr>
    </w:p>
    <w:p w:rsidR="0052009C" w:rsidRDefault="007A398E" w:rsidP="00B515DB">
      <w:pPr>
        <w:pStyle w:val="a3"/>
        <w:ind w:firstLine="348"/>
      </w:pPr>
      <w:r>
        <w:rPr>
          <w:rFonts w:hint="eastAsia"/>
        </w:rPr>
        <w:t>分布可靠性模型和容量可靠性模型，形同的图（图规模，图稠密度）</w:t>
      </w:r>
      <w:r w:rsidR="0084431B">
        <w:rPr>
          <w:rFonts w:hint="eastAsia"/>
        </w:rPr>
        <w:t>是否在时间上和空间上有优势。</w:t>
      </w:r>
    </w:p>
    <w:p w:rsidR="00187200" w:rsidRDefault="00187200" w:rsidP="00B515DB">
      <w:pPr>
        <w:pStyle w:val="a3"/>
        <w:ind w:firstLine="34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B515DB">
      <w:pPr>
        <w:pStyle w:val="a3"/>
        <w:ind w:firstLine="348"/>
      </w:pPr>
    </w:p>
    <w:p w:rsidR="007E0791" w:rsidRDefault="0045470A" w:rsidP="00B515DB">
      <w:pPr>
        <w:pStyle w:val="a3"/>
        <w:ind w:firstLine="348"/>
      </w:pPr>
      <w:r>
        <w:rPr>
          <w:rFonts w:hint="eastAsia"/>
        </w:rPr>
        <w:t>近似算法的比较</w:t>
      </w:r>
      <w:commentRangeEnd w:id="116"/>
      <w:r w:rsidR="00812BD0">
        <w:rPr>
          <w:rStyle w:val="afffb"/>
        </w:rPr>
        <w:commentReference w:id="116"/>
      </w:r>
    </w:p>
    <w:p w:rsidR="00812BD0" w:rsidRDefault="00812BD0" w:rsidP="00B515DB">
      <w:pPr>
        <w:pStyle w:val="a3"/>
        <w:ind w:firstLine="348"/>
      </w:pPr>
    </w:p>
    <w:p w:rsidR="007E0791" w:rsidRPr="007E0791" w:rsidRDefault="007E0791"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Pr="00284E6D" w:rsidRDefault="00A2477E" w:rsidP="00B515DB">
      <w:pPr>
        <w:pStyle w:val="a3"/>
        <w:ind w:firstLine="348"/>
      </w:pPr>
    </w:p>
    <w:p w:rsidR="0052009C" w:rsidRDefault="0052009C"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bookmarkStart w:id="117" w:name="_Toc449098741"/>
      <w:r>
        <w:rPr>
          <w:rFonts w:hint="eastAsia"/>
        </w:rPr>
        <w:t>实验数据</w:t>
      </w:r>
      <w:bookmarkEnd w:id="117"/>
    </w:p>
    <w:p w:rsidR="0052009C" w:rsidRDefault="0052009C" w:rsidP="00B515DB">
      <w:pPr>
        <w:pStyle w:val="a3"/>
        <w:ind w:firstLine="34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bookmarkStart w:id="118" w:name="_Toc449098742"/>
      <w:r>
        <w:rPr>
          <w:rFonts w:hint="eastAsia"/>
        </w:rPr>
        <w:t>实验结果与分析</w:t>
      </w:r>
      <w:bookmarkEnd w:id="118"/>
    </w:p>
    <w:p w:rsidR="0052009C" w:rsidRDefault="0052009C" w:rsidP="00B515DB">
      <w:pPr>
        <w:pStyle w:val="a3"/>
        <w:ind w:firstLine="348"/>
      </w:pPr>
    </w:p>
    <w:p w:rsidR="0052009C" w:rsidRDefault="0052009C" w:rsidP="00B515DB">
      <w:pPr>
        <w:pStyle w:val="a3"/>
        <w:ind w:firstLine="349"/>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EEB4887" wp14:editId="734A0CA0">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AD34F0E" wp14:editId="178CD2E2">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w:t>
      </w:r>
      <w:commentRangeStart w:id="119"/>
      <w:r>
        <w:rPr>
          <w:rFonts w:hint="eastAsia"/>
        </w:rPr>
        <w:t>间消耗</w:t>
      </w:r>
      <w:commentRangeEnd w:id="119"/>
      <w:r>
        <w:rPr>
          <w:rStyle w:val="afffb"/>
        </w:rPr>
        <w:commentReference w:id="119"/>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ind w:firstLine="348"/>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B515DB">
      <w:pPr>
        <w:pStyle w:val="a3"/>
        <w:ind w:firstLine="348"/>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B515DB">
      <w:pPr>
        <w:pStyle w:val="a3"/>
        <w:ind w:firstLine="349"/>
      </w:pPr>
      <w:r w:rsidRPr="007E43E0">
        <w:rPr>
          <w:rFonts w:hint="eastAsia"/>
          <w:b/>
        </w:rPr>
        <w:t>实验</w:t>
      </w:r>
      <w:r>
        <w:rPr>
          <w:rFonts w:hint="eastAsia"/>
          <w:b/>
        </w:rPr>
        <w:t xml:space="preserve">2. </w:t>
      </w:r>
      <w:r>
        <w:rPr>
          <w:rFonts w:hint="eastAsia"/>
        </w:rPr>
        <w:t>不同图稠密度对于算法性能的影响</w:t>
      </w:r>
    </w:p>
    <w:p w:rsidR="0052009C" w:rsidRDefault="0052009C" w:rsidP="00B515DB">
      <w:pPr>
        <w:pStyle w:val="a3"/>
        <w:ind w:firstLine="348"/>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1082F941" wp14:editId="0BA0DB3A">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50704C8" wp14:editId="694F35C9">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tabs>
          <w:tab w:val="clear" w:pos="357"/>
          <w:tab w:val="left" w:pos="177"/>
        </w:tabs>
        <w:ind w:firstLineChars="92" w:firstLine="160"/>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B515DB">
      <w:pPr>
        <w:pStyle w:val="a3"/>
        <w:ind w:firstLine="348"/>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B515DB">
      <w:pPr>
        <w:pStyle w:val="a3"/>
        <w:ind w:firstLine="348"/>
      </w:pPr>
    </w:p>
    <w:p w:rsidR="0052009C" w:rsidRDefault="0052009C" w:rsidP="00B515DB">
      <w:pPr>
        <w:pStyle w:val="a3"/>
        <w:ind w:firstLine="348"/>
      </w:pPr>
    </w:p>
    <w:p w:rsidR="0052009C" w:rsidRPr="00E0639C" w:rsidRDefault="0052009C" w:rsidP="00B515DB">
      <w:pPr>
        <w:pStyle w:val="a3"/>
        <w:ind w:firstLine="348"/>
      </w:pPr>
    </w:p>
    <w:p w:rsidR="00EB5810" w:rsidRDefault="007E728D" w:rsidP="0068647F">
      <w:pPr>
        <w:pStyle w:val="31"/>
      </w:pPr>
      <w:bookmarkStart w:id="120" w:name="_Toc449098743"/>
      <w:r>
        <w:rPr>
          <w:rFonts w:hint="eastAsia"/>
        </w:rPr>
        <w:t>实验数据</w:t>
      </w:r>
      <w:bookmarkEnd w:id="120"/>
    </w:p>
    <w:p w:rsidR="002D5003" w:rsidRDefault="002D5003" w:rsidP="00B515DB">
      <w:pPr>
        <w:pStyle w:val="a3"/>
        <w:ind w:firstLine="348"/>
      </w:pPr>
    </w:p>
    <w:p w:rsidR="00B0352E" w:rsidRDefault="00B0352E" w:rsidP="00B515DB">
      <w:pPr>
        <w:pStyle w:val="a3"/>
        <w:ind w:firstLine="348"/>
      </w:pPr>
      <w:commentRangeStart w:id="121"/>
      <w:r>
        <w:rPr>
          <w:rFonts w:hint="eastAsia"/>
        </w:rPr>
        <w:t>最好要有实际的数据</w:t>
      </w:r>
      <w:commentRangeEnd w:id="121"/>
      <w:r w:rsidR="002F5040">
        <w:rPr>
          <w:rStyle w:val="afffb"/>
        </w:rPr>
        <w:commentReference w:id="121"/>
      </w:r>
    </w:p>
    <w:p w:rsidR="007E3400" w:rsidRDefault="007E3400" w:rsidP="00B515DB">
      <w:pPr>
        <w:pStyle w:val="a3"/>
        <w:ind w:firstLine="348"/>
      </w:pPr>
    </w:p>
    <w:p w:rsidR="00606A1B" w:rsidRDefault="00606A1B" w:rsidP="00B515DB">
      <w:pPr>
        <w:pStyle w:val="a3"/>
        <w:ind w:firstLine="348"/>
      </w:pPr>
    </w:p>
    <w:p w:rsidR="00606A1B" w:rsidRDefault="00606A1B" w:rsidP="00B515DB">
      <w:pPr>
        <w:pStyle w:val="a3"/>
        <w:ind w:firstLine="348"/>
      </w:pPr>
    </w:p>
    <w:p w:rsidR="007E3400" w:rsidRDefault="007E3400" w:rsidP="00B515DB">
      <w:pPr>
        <w:pStyle w:val="a3"/>
        <w:ind w:firstLine="348"/>
      </w:pPr>
    </w:p>
    <w:p w:rsidR="002D5003" w:rsidRDefault="002D5003" w:rsidP="0068647F">
      <w:pPr>
        <w:pStyle w:val="31"/>
      </w:pPr>
      <w:bookmarkStart w:id="122" w:name="_Toc449098744"/>
      <w:r>
        <w:rPr>
          <w:rFonts w:hint="eastAsia"/>
        </w:rPr>
        <w:t>实验</w:t>
      </w:r>
      <w:r w:rsidR="007433DA">
        <w:rPr>
          <w:rFonts w:hint="eastAsia"/>
        </w:rPr>
        <w:t>结果与</w:t>
      </w:r>
      <w:r>
        <w:rPr>
          <w:rFonts w:hint="eastAsia"/>
        </w:rPr>
        <w:t>分析</w:t>
      </w:r>
      <w:bookmarkEnd w:id="122"/>
    </w:p>
    <w:p w:rsidR="007E728D" w:rsidRDefault="007E728D" w:rsidP="00B515DB">
      <w:pPr>
        <w:pStyle w:val="a3"/>
        <w:ind w:firstLine="348"/>
      </w:pPr>
    </w:p>
    <w:p w:rsidR="006744D7" w:rsidRDefault="006744D7" w:rsidP="00B515DB">
      <w:pPr>
        <w:pStyle w:val="a3"/>
        <w:ind w:firstLine="348"/>
      </w:pPr>
    </w:p>
    <w:p w:rsidR="006744D7" w:rsidRDefault="006744D7" w:rsidP="00B515DB">
      <w:pPr>
        <w:pStyle w:val="a3"/>
        <w:ind w:firstLine="348"/>
      </w:pPr>
    </w:p>
    <w:p w:rsidR="008A61D6" w:rsidRDefault="008A61D6" w:rsidP="008A61D6">
      <w:pPr>
        <w:pStyle w:val="31"/>
      </w:pPr>
      <w:bookmarkStart w:id="123" w:name="_Toc449098745"/>
      <w:r>
        <w:rPr>
          <w:rFonts w:hint="eastAsia"/>
        </w:rPr>
        <w:t>正确性</w:t>
      </w:r>
      <w:r w:rsidR="009134C7">
        <w:rPr>
          <w:rFonts w:hint="eastAsia"/>
        </w:rPr>
        <w:t>（相关性）</w:t>
      </w:r>
      <w:r>
        <w:rPr>
          <w:rFonts w:hint="eastAsia"/>
        </w:rPr>
        <w:t>比较</w:t>
      </w:r>
      <w:bookmarkEnd w:id="123"/>
    </w:p>
    <w:p w:rsidR="007E728D" w:rsidRDefault="007E728D" w:rsidP="00B515DB">
      <w:pPr>
        <w:pStyle w:val="a3"/>
        <w:ind w:firstLine="348"/>
      </w:pPr>
    </w:p>
    <w:p w:rsidR="00F669C3" w:rsidRDefault="00F669C3" w:rsidP="00B515DB">
      <w:pPr>
        <w:pStyle w:val="a3"/>
        <w:ind w:firstLine="348"/>
      </w:pPr>
    </w:p>
    <w:p w:rsidR="00435D70" w:rsidRDefault="00435D70" w:rsidP="00B515DB">
      <w:pPr>
        <w:pStyle w:val="a3"/>
        <w:ind w:firstLine="348"/>
      </w:pPr>
      <w:commentRangeStart w:id="124"/>
      <w:r>
        <w:rPr>
          <w:rFonts w:hint="eastAsia"/>
        </w:rPr>
        <w:t>（</w:t>
      </w:r>
      <w:bookmarkStart w:id="125" w:name="OLE_LINK7"/>
      <w:bookmarkStart w:id="126" w:name="OLE_LINK8"/>
      <w:r>
        <w:rPr>
          <w:rFonts w:hint="eastAsia"/>
        </w:rPr>
        <w:t>算法波动性）</w:t>
      </w:r>
    </w:p>
    <w:p w:rsidR="00435D70" w:rsidRDefault="00435D70" w:rsidP="00B515DB">
      <w:pPr>
        <w:pStyle w:val="a3"/>
        <w:ind w:firstLine="348"/>
      </w:pPr>
      <w:r>
        <w:rPr>
          <w:rFonts w:hint="eastAsia"/>
        </w:rPr>
        <w:t>不同的数据有好处</w:t>
      </w:r>
      <w:commentRangeEnd w:id="124"/>
      <w:r>
        <w:rPr>
          <w:rStyle w:val="afffb"/>
        </w:rPr>
        <w:commentReference w:id="124"/>
      </w:r>
    </w:p>
    <w:bookmarkEnd w:id="125"/>
    <w:bookmarkEnd w:id="126"/>
    <w:p w:rsidR="00F669C3" w:rsidRPr="00435D70" w:rsidRDefault="00F669C3" w:rsidP="00B515DB">
      <w:pPr>
        <w:pStyle w:val="a3"/>
        <w:ind w:firstLine="348"/>
      </w:pPr>
    </w:p>
    <w:p w:rsidR="00080538" w:rsidRDefault="00505706" w:rsidP="00505706">
      <w:pPr>
        <w:pStyle w:val="21"/>
        <w:spacing w:before="71" w:after="71"/>
      </w:pPr>
      <w:bookmarkStart w:id="127" w:name="_Toc449098746"/>
      <w:r>
        <w:rPr>
          <w:rFonts w:hint="eastAsia"/>
        </w:rPr>
        <w:t>本章小结</w:t>
      </w:r>
      <w:bookmarkEnd w:id="127"/>
    </w:p>
    <w:p w:rsidR="00E541AD" w:rsidRDefault="00E541AD">
      <w:pPr>
        <w:widowControl/>
        <w:overflowPunct/>
        <w:jc w:val="left"/>
      </w:pPr>
      <w:r>
        <w:br w:type="page"/>
      </w:r>
    </w:p>
    <w:p w:rsidR="00080538" w:rsidRDefault="00080538" w:rsidP="00B515DB">
      <w:pPr>
        <w:pStyle w:val="a3"/>
        <w:ind w:firstLine="348"/>
      </w:pPr>
    </w:p>
    <w:p w:rsidR="00903E0A" w:rsidRDefault="00903E0A" w:rsidP="00B515DB">
      <w:pPr>
        <w:pStyle w:val="a3"/>
        <w:ind w:firstLine="348"/>
      </w:pPr>
    </w:p>
    <w:p w:rsidR="00903E0A" w:rsidRDefault="00903E0A" w:rsidP="00B515DB">
      <w:pPr>
        <w:pStyle w:val="a3"/>
        <w:ind w:firstLine="348"/>
      </w:pPr>
    </w:p>
    <w:p w:rsidR="00B81746" w:rsidRDefault="00B75693" w:rsidP="00227123">
      <w:pPr>
        <w:pStyle w:val="1"/>
      </w:pPr>
      <w:bookmarkStart w:id="128" w:name="_Toc449098747"/>
      <w:r>
        <w:rPr>
          <w:rFonts w:hint="eastAsia"/>
        </w:rPr>
        <w:t>不确定图关键边</w:t>
      </w:r>
      <w:r w:rsidR="007B06AE">
        <w:rPr>
          <w:rFonts w:hint="eastAsia"/>
        </w:rPr>
        <w:t>增量</w:t>
      </w:r>
      <w:r>
        <w:rPr>
          <w:rFonts w:hint="eastAsia"/>
        </w:rPr>
        <w:t>算法优化策略</w:t>
      </w:r>
      <w:bookmarkEnd w:id="128"/>
    </w:p>
    <w:p w:rsidR="00B24AD9" w:rsidRDefault="00B24AD9" w:rsidP="00B515DB">
      <w:pPr>
        <w:pStyle w:val="a3"/>
        <w:ind w:firstLine="348"/>
      </w:pPr>
      <w:r>
        <w:rPr>
          <w:rFonts w:hint="eastAsia"/>
        </w:rPr>
        <w:t>本章部分的</w:t>
      </w:r>
      <w:r w:rsidR="00B41E75">
        <w:rPr>
          <w:rFonts w:hint="eastAsia"/>
        </w:rPr>
        <w:t>优化策略是</w:t>
      </w:r>
      <w:r w:rsidR="00F8792B">
        <w:rPr>
          <w:rFonts w:hint="eastAsia"/>
        </w:rPr>
        <w:t>是针对</w:t>
      </w:r>
      <w:r w:rsidR="00BD259E">
        <w:rPr>
          <w:rFonts w:hint="eastAsia"/>
        </w:rPr>
        <w:t>增量算法的，</w:t>
      </w:r>
      <w:commentRangeStart w:id="129"/>
      <w:r w:rsidR="00BD259E">
        <w:rPr>
          <w:rFonts w:hint="eastAsia"/>
        </w:rPr>
        <w:t>这些优化策略</w:t>
      </w:r>
      <w:r w:rsidR="00BE5781">
        <w:rPr>
          <w:rFonts w:hint="eastAsia"/>
        </w:rPr>
        <w:t>适用于所有增量模型</w:t>
      </w:r>
      <w:r w:rsidR="00990478">
        <w:rPr>
          <w:rFonts w:hint="eastAsia"/>
        </w:rPr>
        <w:t>。</w:t>
      </w:r>
      <w:commentRangeEnd w:id="129"/>
      <w:r w:rsidR="001D5A89">
        <w:rPr>
          <w:rStyle w:val="afffb"/>
        </w:rPr>
        <w:commentReference w:id="129"/>
      </w:r>
    </w:p>
    <w:p w:rsidR="00B24AD9" w:rsidRPr="00B24AD9" w:rsidRDefault="00B24AD9" w:rsidP="00B515DB">
      <w:pPr>
        <w:pStyle w:val="a3"/>
        <w:ind w:firstLine="348"/>
      </w:pPr>
    </w:p>
    <w:p w:rsidR="00B81746" w:rsidRDefault="005860DB" w:rsidP="007057BE">
      <w:pPr>
        <w:pStyle w:val="21"/>
        <w:spacing w:before="71" w:after="71"/>
      </w:pPr>
      <w:bookmarkStart w:id="130" w:name="_Toc449098748"/>
      <w:r>
        <w:rPr>
          <w:rFonts w:hint="eastAsia"/>
        </w:rPr>
        <w:t>基于确定边过滤</w:t>
      </w:r>
      <w:r w:rsidR="009C18EF">
        <w:rPr>
          <w:rFonts w:hint="eastAsia"/>
        </w:rPr>
        <w:t>的增量算法</w:t>
      </w:r>
      <w:r w:rsidR="009C18EF">
        <w:rPr>
          <w:rFonts w:hint="eastAsia"/>
        </w:rPr>
        <w:t>ICA_FEA</w:t>
      </w:r>
      <w:bookmarkEnd w:id="130"/>
    </w:p>
    <w:p w:rsidR="008345FF" w:rsidRDefault="00537286" w:rsidP="00023BA5">
      <w:pPr>
        <w:pStyle w:val="31"/>
      </w:pPr>
      <w:bookmarkStart w:id="131" w:name="_Toc449098749"/>
      <w:r>
        <w:rPr>
          <w:rFonts w:hint="eastAsia"/>
        </w:rPr>
        <w:t>算法基本思想</w:t>
      </w:r>
      <w:bookmarkEnd w:id="131"/>
    </w:p>
    <w:p w:rsidR="00D56836" w:rsidRDefault="00D56836" w:rsidP="00B515DB">
      <w:pPr>
        <w:pStyle w:val="a3"/>
        <w:ind w:firstLine="34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B515DB">
      <w:pPr>
        <w:pStyle w:val="a3"/>
        <w:ind w:firstLine="34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B515DB">
      <w:pPr>
        <w:pStyle w:val="a3"/>
        <w:ind w:firstLine="34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B515DB">
      <w:pPr>
        <w:pStyle w:val="a3"/>
        <w:ind w:firstLine="348"/>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B515DB">
      <w:pPr>
        <w:pStyle w:val="a3"/>
        <w:ind w:firstLine="34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B515DB">
      <w:pPr>
        <w:pStyle w:val="a3"/>
        <w:ind w:firstLine="348"/>
      </w:pPr>
    </w:p>
    <w:p w:rsidR="00537286" w:rsidRDefault="00854F28" w:rsidP="009A51F9">
      <w:pPr>
        <w:pStyle w:val="31"/>
      </w:pPr>
      <w:bookmarkStart w:id="132" w:name="_Toc449098750"/>
      <w:r>
        <w:rPr>
          <w:rFonts w:hint="eastAsia"/>
        </w:rPr>
        <w:t>割集中的边计算</w:t>
      </w:r>
      <w:bookmarkEnd w:id="132"/>
    </w:p>
    <w:p w:rsidR="00796C0B" w:rsidRDefault="00796C0B" w:rsidP="00B515DB">
      <w:pPr>
        <w:pStyle w:val="a3"/>
        <w:ind w:firstLine="34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B515DB">
      <w:pPr>
        <w:pStyle w:val="a3"/>
        <w:ind w:firstLine="34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B515DB">
      <w:pPr>
        <w:pStyle w:val="a3"/>
        <w:ind w:firstLine="372"/>
        <w:jc w:val="center"/>
      </w:pPr>
      <w:r>
        <w:object w:dxaOrig="2985" w:dyaOrig="1500">
          <v:shape id="_x0000_i1052" type="#_x0000_t75" style="width:148.5pt;height:75pt" o:ole="">
            <v:imagedata r:id="rId73" o:title=""/>
          </v:shape>
          <o:OLEObject Type="Embed" ProgID="Visio.Drawing.11" ShapeID="_x0000_i1052" DrawAspect="Content" ObjectID="_1522886626" r:id="rId74"/>
        </w:object>
      </w:r>
      <w:r w:rsidR="00F53C9A">
        <w:rPr>
          <w:rFonts w:hint="eastAsia"/>
        </w:rPr>
        <w:t xml:space="preserve">    </w:t>
      </w:r>
      <w:r w:rsidR="00107ACA">
        <w:object w:dxaOrig="2985" w:dyaOrig="2085">
          <v:shape id="_x0000_i1053" type="#_x0000_t75" style="width:148.5pt;height:105pt" o:ole="">
            <v:imagedata r:id="rId75" o:title=""/>
          </v:shape>
          <o:OLEObject Type="Embed" ProgID="Visio.Drawing.11" ShapeID="_x0000_i1053" DrawAspect="Content" ObjectID="_1522886627" r:id="rId76"/>
        </w:object>
      </w:r>
    </w:p>
    <w:p w:rsidR="00796C0B" w:rsidRDefault="00796C0B" w:rsidP="00B515DB">
      <w:pPr>
        <w:pStyle w:val="a3"/>
        <w:ind w:firstLine="34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B515DB">
      <w:pPr>
        <w:pStyle w:val="a3"/>
        <w:ind w:firstLine="34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w:t>
      </w:r>
      <w:r>
        <w:rPr>
          <w:rFonts w:hint="eastAsia"/>
        </w:rPr>
        <w:lastRenderedPageBreak/>
        <w:t>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B515DB">
      <w:pPr>
        <w:pStyle w:val="a3"/>
        <w:ind w:firstLine="34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B515DB">
      <w:pPr>
        <w:pStyle w:val="a3"/>
        <w:ind w:firstLine="372"/>
        <w:jc w:val="center"/>
      </w:pPr>
      <w:r>
        <w:object w:dxaOrig="3090" w:dyaOrig="2070">
          <v:shape id="_x0000_i1054" type="#_x0000_t75" style="width:155.5pt;height:103.5pt" o:ole="">
            <v:imagedata r:id="rId77" o:title=""/>
          </v:shape>
          <o:OLEObject Type="Embed" ProgID="Visio.Drawing.11" ShapeID="_x0000_i1054" DrawAspect="Content" ObjectID="_1522886628" r:id="rId78"/>
        </w:object>
      </w:r>
      <w:r>
        <w:object w:dxaOrig="3045" w:dyaOrig="1560">
          <v:shape id="_x0000_i1055" type="#_x0000_t75" style="width:152pt;height:78pt" o:ole="">
            <v:imagedata r:id="rId79" o:title=""/>
          </v:shape>
          <o:OLEObject Type="Embed" ProgID="Visio.Drawing.11" ShapeID="_x0000_i1055" DrawAspect="Content" ObjectID="_1522886629" r:id="rId80"/>
        </w:object>
      </w:r>
    </w:p>
    <w:p w:rsidR="00796C0B" w:rsidRDefault="00796C0B" w:rsidP="00B515DB">
      <w:pPr>
        <w:pStyle w:val="a3"/>
        <w:ind w:firstLine="348"/>
        <w:jc w:val="center"/>
      </w:pPr>
      <w:r>
        <w:rPr>
          <w:rFonts w:hint="eastAsia"/>
        </w:rPr>
        <w:t>图</w:t>
      </w:r>
      <w:r>
        <w:rPr>
          <w:rFonts w:hint="eastAsia"/>
        </w:rPr>
        <w:t xml:space="preserve">4.7 </w:t>
      </w:r>
      <w:r>
        <w:rPr>
          <w:rFonts w:hint="eastAsia"/>
        </w:rPr>
        <w:t>求得一个割集之后获得的两个子图</w:t>
      </w:r>
    </w:p>
    <w:p w:rsidR="00796C0B" w:rsidRDefault="00796C0B" w:rsidP="00B515DB">
      <w:pPr>
        <w:pStyle w:val="a3"/>
        <w:ind w:firstLine="348"/>
      </w:pPr>
      <w:r>
        <w:rPr>
          <w:rFonts w:hint="eastAsia"/>
        </w:rPr>
        <w:t>使用递归的方式求解所有子图中的局部最小割，直到没有子图生成为止，返回所得割集中的边，就是割集中的边。</w:t>
      </w:r>
    </w:p>
    <w:p w:rsidR="00796C0B" w:rsidRDefault="00796C0B" w:rsidP="00B515DB">
      <w:pPr>
        <w:pStyle w:val="a3"/>
        <w:ind w:firstLine="34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B515DB">
      <w:pPr>
        <w:pStyle w:val="a3"/>
        <w:ind w:firstLine="348"/>
      </w:pPr>
    </w:p>
    <w:p w:rsidR="00796C0B" w:rsidRDefault="00796C0B" w:rsidP="00B515DB">
      <w:pPr>
        <w:pStyle w:val="a3"/>
        <w:ind w:firstLine="348"/>
      </w:pPr>
      <w:r>
        <w:rPr>
          <w:rFonts w:hint="eastAsia"/>
        </w:rPr>
        <w:t>算法流程图如下：</w:t>
      </w:r>
    </w:p>
    <w:bookmarkStart w:id="133" w:name="OLE_LINK1"/>
    <w:p w:rsidR="00796C0B" w:rsidRDefault="00C51A66" w:rsidP="00B515DB">
      <w:pPr>
        <w:pStyle w:val="a3"/>
        <w:ind w:firstLine="372"/>
        <w:jc w:val="center"/>
      </w:pPr>
      <w:r>
        <w:object w:dxaOrig="5310" w:dyaOrig="4815">
          <v:shape id="_x0000_i1056" type="#_x0000_t75" style="width:265.5pt;height:241pt" o:ole="">
            <v:imagedata r:id="rId81" o:title=""/>
          </v:shape>
          <o:OLEObject Type="Embed" ProgID="Visio.Drawing.11" ShapeID="_x0000_i1056" DrawAspect="Content" ObjectID="_1522886630" r:id="rId82"/>
        </w:object>
      </w:r>
      <w:bookmarkEnd w:id="133"/>
    </w:p>
    <w:p w:rsidR="0006689C" w:rsidRDefault="0006689C" w:rsidP="00B515DB">
      <w:pPr>
        <w:pStyle w:val="a3"/>
        <w:ind w:firstLine="348"/>
        <w:jc w:val="center"/>
      </w:pPr>
    </w:p>
    <w:p w:rsidR="00796C0B" w:rsidRDefault="00796C0B" w:rsidP="00B515DB">
      <w:pPr>
        <w:pStyle w:val="a3"/>
        <w:ind w:firstLine="349"/>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B515DB">
      <w:pPr>
        <w:pStyle w:val="a3"/>
        <w:ind w:firstLine="348"/>
      </w:pPr>
      <w:commentRangeStart w:id="134"/>
      <w:r>
        <w:rPr>
          <w:rFonts w:hint="eastAsia"/>
        </w:rPr>
        <w:t>算法伪代码</w:t>
      </w:r>
      <w:commentRangeEnd w:id="134"/>
      <w:r w:rsidR="003D3CB7">
        <w:rPr>
          <w:rStyle w:val="afffb"/>
        </w:rPr>
        <w:commentReference w:id="134"/>
      </w:r>
      <w:r>
        <w:rPr>
          <w:rFonts w:hint="eastAsia"/>
        </w:rPr>
        <w:t>：</w:t>
      </w:r>
    </w:p>
    <w:p w:rsidR="0006689C" w:rsidRDefault="0006689C" w:rsidP="00B515DB">
      <w:pPr>
        <w:pStyle w:val="a3"/>
        <w:ind w:firstLine="348"/>
      </w:pPr>
    </w:p>
    <w:p w:rsidR="0006689C" w:rsidRDefault="0006689C" w:rsidP="00B515DB">
      <w:pPr>
        <w:pStyle w:val="a3"/>
        <w:ind w:firstLine="348"/>
      </w:pPr>
    </w:p>
    <w:p w:rsidR="00796C0B" w:rsidRDefault="00796C0B" w:rsidP="00B515DB">
      <w:pPr>
        <w:pStyle w:val="a3"/>
        <w:ind w:firstLine="348"/>
      </w:pPr>
      <w:r>
        <w:rPr>
          <w:rFonts w:hint="eastAsia"/>
        </w:rPr>
        <w:t>证明：使用该算法获取的边都是割集中的边。</w:t>
      </w:r>
      <w:r w:rsidR="001D5A89">
        <w:rPr>
          <w:rFonts w:hint="eastAsia"/>
        </w:rPr>
        <w:t>（</w:t>
      </w:r>
      <w:commentRangeStart w:id="135"/>
      <w:r w:rsidR="001D5A89">
        <w:rPr>
          <w:rFonts w:hint="eastAsia"/>
        </w:rPr>
        <w:t>正确性证明</w:t>
      </w:r>
      <w:commentRangeEnd w:id="135"/>
      <w:r w:rsidR="0006689C">
        <w:rPr>
          <w:rStyle w:val="afffb"/>
        </w:rPr>
        <w:commentReference w:id="135"/>
      </w:r>
      <w:r w:rsidR="001D5A89">
        <w:rPr>
          <w:rFonts w:hint="eastAsia"/>
        </w:rPr>
        <w:t>）</w:t>
      </w:r>
    </w:p>
    <w:p w:rsidR="00854F28" w:rsidRPr="003633C3" w:rsidRDefault="00796C0B" w:rsidP="00B515DB">
      <w:pPr>
        <w:pStyle w:val="a3"/>
        <w:ind w:firstLine="349"/>
        <w:rPr>
          <w:b/>
          <w:color w:val="FF0000"/>
        </w:rPr>
      </w:pPr>
      <w:r w:rsidRPr="003633C3">
        <w:rPr>
          <w:rFonts w:hint="eastAsia"/>
          <w:b/>
          <w:color w:val="FF0000"/>
        </w:rPr>
        <w:t>待证明。</w:t>
      </w:r>
    </w:p>
    <w:p w:rsidR="00ED7918" w:rsidRDefault="00ED7918" w:rsidP="00B515DB">
      <w:pPr>
        <w:pStyle w:val="a3"/>
        <w:ind w:firstLine="348"/>
      </w:pPr>
    </w:p>
    <w:p w:rsidR="00854F28" w:rsidRDefault="00854F28" w:rsidP="009A51F9">
      <w:pPr>
        <w:pStyle w:val="31"/>
      </w:pPr>
      <w:bookmarkStart w:id="136" w:name="_Toc449098751"/>
      <w:r>
        <w:rPr>
          <w:rFonts w:hint="eastAsia"/>
        </w:rPr>
        <w:t>悬挂边的计算</w:t>
      </w:r>
      <w:bookmarkEnd w:id="136"/>
    </w:p>
    <w:p w:rsidR="002B5AD7" w:rsidRDefault="002B5AD7" w:rsidP="00B515DB">
      <w:pPr>
        <w:pStyle w:val="a3"/>
        <w:ind w:firstLine="348"/>
      </w:pPr>
      <w:r>
        <w:rPr>
          <w:rFonts w:hint="eastAsia"/>
        </w:rPr>
        <w:t>悬挂边，指的是只有入度或者只有出度的边（特殊的对于源点的入度边、汇点的出度边归为此类），不管单入</w:t>
      </w:r>
      <w:r>
        <w:rPr>
          <w:rFonts w:hint="eastAsia"/>
        </w:rPr>
        <w:lastRenderedPageBreak/>
        <w:t>度边还是单初度边对于不确定图的最大流都是可有可无的，在计算的时候只需要通过图中点的出入度判断即可。</w:t>
      </w:r>
    </w:p>
    <w:p w:rsidR="002B5AD7" w:rsidRDefault="002B5AD7" w:rsidP="00B515DB">
      <w:pPr>
        <w:pStyle w:val="a3"/>
        <w:ind w:firstLine="34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B515DB">
      <w:pPr>
        <w:pStyle w:val="a3"/>
        <w:ind w:firstLine="372"/>
        <w:jc w:val="center"/>
      </w:pPr>
      <w:r>
        <w:object w:dxaOrig="3043" w:dyaOrig="1733">
          <v:shape id="_x0000_i1057" type="#_x0000_t75" style="width:114pt;height:65pt" o:ole="">
            <v:imagedata r:id="rId83" o:title=""/>
          </v:shape>
          <o:OLEObject Type="Embed" ProgID="Visio.Drawing.11" ShapeID="_x0000_i1057" DrawAspect="Content" ObjectID="_1522886631" r:id="rId84"/>
        </w:object>
      </w:r>
    </w:p>
    <w:p w:rsidR="00403611" w:rsidRDefault="00403611" w:rsidP="00B515DB">
      <w:pPr>
        <w:pStyle w:val="a3"/>
        <w:ind w:firstLine="348"/>
      </w:pPr>
    </w:p>
    <w:p w:rsidR="002B5AD7" w:rsidRDefault="002B5AD7" w:rsidP="00B515DB">
      <w:pPr>
        <w:pStyle w:val="a3"/>
        <w:ind w:firstLine="348"/>
      </w:pPr>
      <w:r>
        <w:rPr>
          <w:rFonts w:hint="eastAsia"/>
        </w:rPr>
        <w:t>图</w:t>
      </w:r>
      <w:r>
        <w:rPr>
          <w:rFonts w:hint="eastAsia"/>
        </w:rPr>
        <w:t xml:space="preserve">4.8 </w:t>
      </w:r>
      <w:r>
        <w:rPr>
          <w:rFonts w:hint="eastAsia"/>
        </w:rPr>
        <w:t>某不确定图的最大子图</w:t>
      </w:r>
    </w:p>
    <w:p w:rsidR="002B5AD7" w:rsidRDefault="002B5AD7" w:rsidP="00B515DB">
      <w:pPr>
        <w:pStyle w:val="a3"/>
        <w:ind w:firstLine="348"/>
      </w:pPr>
      <w:r>
        <w:rPr>
          <w:rFonts w:hint="eastAsia"/>
        </w:rPr>
        <w:t>计算悬挂边的算法流程如下图：</w:t>
      </w:r>
    </w:p>
    <w:p w:rsidR="002B5AD7" w:rsidRDefault="002B5AD7" w:rsidP="00B515DB">
      <w:pPr>
        <w:pStyle w:val="a3"/>
        <w:ind w:firstLine="348"/>
      </w:pPr>
      <w:r>
        <w:t xml:space="preserve"> </w:t>
      </w:r>
    </w:p>
    <w:p w:rsidR="00BF6A51" w:rsidRDefault="00BF6A51" w:rsidP="00B515DB">
      <w:pPr>
        <w:pStyle w:val="a3"/>
        <w:ind w:firstLine="348"/>
      </w:pPr>
    </w:p>
    <w:p w:rsidR="00BF6A51" w:rsidRDefault="00BF6A51" w:rsidP="00B515DB">
      <w:pPr>
        <w:pStyle w:val="a3"/>
        <w:ind w:firstLine="348"/>
      </w:pPr>
    </w:p>
    <w:p w:rsidR="00BF6A51" w:rsidRDefault="00BF6A51" w:rsidP="00B515DB">
      <w:pPr>
        <w:pStyle w:val="a3"/>
        <w:ind w:firstLine="348"/>
      </w:pPr>
    </w:p>
    <w:bookmarkStart w:id="137" w:name="OLE_LINK3"/>
    <w:p w:rsidR="00BF6A51" w:rsidRDefault="00B40D08" w:rsidP="00B515DB">
      <w:pPr>
        <w:pStyle w:val="a3"/>
        <w:ind w:firstLine="372"/>
        <w:jc w:val="center"/>
      </w:pPr>
      <w:r>
        <w:object w:dxaOrig="4065" w:dyaOrig="3540">
          <v:shape id="_x0000_i1058" type="#_x0000_t75" style="width:204pt;height:177pt" o:ole="">
            <v:imagedata r:id="rId85" o:title=""/>
          </v:shape>
          <o:OLEObject Type="Embed" ProgID="Visio.Drawing.11" ShapeID="_x0000_i1058" DrawAspect="Content" ObjectID="_1522886632" r:id="rId86"/>
        </w:object>
      </w:r>
      <w:bookmarkEnd w:id="137"/>
    </w:p>
    <w:p w:rsidR="00BF6A51" w:rsidRDefault="00BF6A51" w:rsidP="00B515DB">
      <w:pPr>
        <w:pStyle w:val="a3"/>
        <w:ind w:firstLine="348"/>
      </w:pPr>
    </w:p>
    <w:p w:rsidR="00854F28" w:rsidRPr="00E825D6" w:rsidRDefault="002B5AD7" w:rsidP="00B515DB">
      <w:pPr>
        <w:pStyle w:val="a3"/>
        <w:ind w:firstLine="349"/>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B515DB">
      <w:pPr>
        <w:pStyle w:val="a3"/>
        <w:ind w:firstLine="348"/>
      </w:pPr>
    </w:p>
    <w:p w:rsidR="006425FB" w:rsidRDefault="006425FB" w:rsidP="00B515DB">
      <w:pPr>
        <w:pStyle w:val="a3"/>
        <w:ind w:firstLine="348"/>
      </w:pPr>
      <w:commentRangeStart w:id="138"/>
      <w:r>
        <w:rPr>
          <w:rFonts w:hint="eastAsia"/>
        </w:rPr>
        <w:t>算法伪代码</w:t>
      </w:r>
      <w:commentRangeEnd w:id="138"/>
      <w:r w:rsidR="0044485D">
        <w:rPr>
          <w:rStyle w:val="afffb"/>
        </w:rPr>
        <w:commentReference w:id="138"/>
      </w:r>
    </w:p>
    <w:p w:rsidR="006425FB" w:rsidRDefault="006425FB" w:rsidP="00B515DB">
      <w:pPr>
        <w:pStyle w:val="a3"/>
        <w:ind w:firstLine="348"/>
      </w:pPr>
    </w:p>
    <w:p w:rsidR="006425FB" w:rsidRDefault="006425FB" w:rsidP="00B515DB">
      <w:pPr>
        <w:pStyle w:val="a3"/>
        <w:ind w:firstLine="348"/>
      </w:pPr>
    </w:p>
    <w:p w:rsidR="008345FF" w:rsidRDefault="00BB1E2D" w:rsidP="009A51F9">
      <w:pPr>
        <w:pStyle w:val="31"/>
      </w:pPr>
      <w:bookmarkStart w:id="139" w:name="_Toc449098752"/>
      <w:r>
        <w:rPr>
          <w:rFonts w:hint="eastAsia"/>
        </w:rPr>
        <w:t>基于确定边过滤的</w:t>
      </w:r>
      <w:r w:rsidR="00A40BCF">
        <w:rPr>
          <w:rFonts w:hint="eastAsia"/>
        </w:rPr>
        <w:t>关键边优化算法</w:t>
      </w:r>
      <w:r w:rsidR="00ED6C9C">
        <w:rPr>
          <w:rFonts w:hint="eastAsia"/>
        </w:rPr>
        <w:t>ICA_FEA</w:t>
      </w:r>
      <w:r w:rsidR="003D3CB7">
        <w:rPr>
          <w:rFonts w:hint="eastAsia"/>
        </w:rPr>
        <w:t>（</w:t>
      </w:r>
      <w:commentRangeStart w:id="140"/>
      <w:r w:rsidR="006425FB">
        <w:rPr>
          <w:rFonts w:hint="eastAsia"/>
        </w:rPr>
        <w:t>结合策略的算法</w:t>
      </w:r>
      <w:commentRangeEnd w:id="140"/>
      <w:r w:rsidR="006425FB">
        <w:rPr>
          <w:rStyle w:val="afffb"/>
        </w:rPr>
        <w:commentReference w:id="140"/>
      </w:r>
      <w:r w:rsidR="003D3CB7">
        <w:rPr>
          <w:rFonts w:hint="eastAsia"/>
        </w:rPr>
        <w:t>）</w:t>
      </w:r>
      <w:bookmarkEnd w:id="139"/>
    </w:p>
    <w:p w:rsidR="00710CFA" w:rsidRDefault="00710CFA" w:rsidP="00B515DB">
      <w:pPr>
        <w:pStyle w:val="a3"/>
        <w:ind w:firstLine="34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B515DB">
      <w:pPr>
        <w:pStyle w:val="a3"/>
        <w:ind w:firstLine="348"/>
      </w:pPr>
      <w:r>
        <w:rPr>
          <w:rFonts w:hint="eastAsia"/>
        </w:rPr>
        <w:t>对于割集中的边，始终满足空间中存在，即为</w:t>
      </w:r>
      <w:r>
        <w:t>1</w:t>
      </w:r>
      <w:r>
        <w:rPr>
          <w:rFonts w:hint="eastAsia"/>
        </w:rPr>
        <w:t>；</w:t>
      </w:r>
    </w:p>
    <w:p w:rsidR="00710CFA" w:rsidRDefault="00710CFA" w:rsidP="00B515DB">
      <w:pPr>
        <w:pStyle w:val="a3"/>
        <w:ind w:firstLine="348"/>
      </w:pPr>
      <w:r>
        <w:rPr>
          <w:rFonts w:hint="eastAsia"/>
        </w:rPr>
        <w:t>对于悬挂边，始终满足划分空间中不存在，即为</w:t>
      </w:r>
      <w:r>
        <w:t>0</w:t>
      </w:r>
      <w:r>
        <w:rPr>
          <w:rFonts w:hint="eastAsia"/>
        </w:rPr>
        <w:t>；</w:t>
      </w:r>
    </w:p>
    <w:p w:rsidR="00710CFA" w:rsidRDefault="00710CFA" w:rsidP="00B515DB">
      <w:pPr>
        <w:pStyle w:val="a3"/>
        <w:ind w:firstLine="348"/>
      </w:pPr>
      <w:r>
        <w:rPr>
          <w:rFonts w:hint="eastAsia"/>
        </w:rPr>
        <w:t>然后对于预处理的初始划分空间，使用状态划分空间求得所有满足最大流的不确定的子图区间。</w:t>
      </w:r>
    </w:p>
    <w:p w:rsidR="00710CFA" w:rsidRDefault="00710CFA" w:rsidP="00B515DB">
      <w:pPr>
        <w:pStyle w:val="a3"/>
        <w:ind w:firstLine="348"/>
      </w:pPr>
      <w:r>
        <w:rPr>
          <w:rFonts w:hint="eastAsia"/>
        </w:rPr>
        <w:t>使用确定边过滤之后的状态划分算法可以有效的减少算法的复杂度。</w:t>
      </w:r>
    </w:p>
    <w:p w:rsidR="00710CFA" w:rsidRDefault="00710CFA" w:rsidP="00B515DB">
      <w:pPr>
        <w:pStyle w:val="a3"/>
        <w:ind w:firstLine="348"/>
      </w:pPr>
      <w:r>
        <w:rPr>
          <w:rFonts w:hint="eastAsia"/>
          <w:color w:val="FF0000"/>
        </w:rPr>
        <w:lastRenderedPageBreak/>
        <w:t>使用该方法的流程图如下</w:t>
      </w:r>
      <w:r>
        <w:rPr>
          <w:rFonts w:hint="eastAsia"/>
        </w:rPr>
        <w:t>：</w:t>
      </w:r>
    </w:p>
    <w:p w:rsidR="00710CFA" w:rsidRDefault="00710CFA" w:rsidP="00B515DB">
      <w:pPr>
        <w:pStyle w:val="a3"/>
        <w:ind w:firstLine="372"/>
        <w:jc w:val="center"/>
      </w:pPr>
      <w:r>
        <w:object w:dxaOrig="4575" w:dyaOrig="4950">
          <v:shape id="_x0000_i1059" type="#_x0000_t75" style="width:228pt;height:247.5pt" o:ole="">
            <v:imagedata r:id="rId87" o:title=""/>
          </v:shape>
          <o:OLEObject Type="Embed" ProgID="Visio.Drawing.11" ShapeID="_x0000_i1059" DrawAspect="Content" ObjectID="_1522886633" r:id="rId88"/>
        </w:object>
      </w:r>
    </w:p>
    <w:p w:rsidR="00710CFA" w:rsidRDefault="00710CFA" w:rsidP="00B515DB">
      <w:pPr>
        <w:pStyle w:val="a3"/>
        <w:ind w:firstLine="348"/>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41" w:name="_Toc449098753"/>
      <w:r>
        <w:rPr>
          <w:rFonts w:hint="eastAsia"/>
        </w:rPr>
        <w:t>实验</w:t>
      </w:r>
      <w:r w:rsidR="006B4533">
        <w:rPr>
          <w:rFonts w:hint="eastAsia"/>
        </w:rPr>
        <w:t>及分析</w:t>
      </w:r>
      <w:bookmarkEnd w:id="141"/>
    </w:p>
    <w:p w:rsidR="0054444C" w:rsidRDefault="0054444C" w:rsidP="00B515DB">
      <w:pPr>
        <w:pStyle w:val="a3"/>
        <w:ind w:firstLine="348"/>
      </w:pPr>
    </w:p>
    <w:p w:rsidR="0054444C" w:rsidRPr="007057BE" w:rsidRDefault="0054444C" w:rsidP="00B515DB">
      <w:pPr>
        <w:pStyle w:val="a3"/>
        <w:ind w:firstLine="348"/>
      </w:pPr>
    </w:p>
    <w:p w:rsidR="0026749F" w:rsidRDefault="007057BE" w:rsidP="0054145E">
      <w:pPr>
        <w:pStyle w:val="21"/>
        <w:spacing w:before="71" w:after="71"/>
      </w:pPr>
      <w:bookmarkStart w:id="142" w:name="_Toc449098754"/>
      <w:r>
        <w:rPr>
          <w:rFonts w:hint="eastAsia"/>
        </w:rPr>
        <w:t>基于</w:t>
      </w:r>
      <w:r w:rsidR="004A4090">
        <w:rPr>
          <w:rFonts w:hint="eastAsia"/>
        </w:rPr>
        <w:t>下界子图树</w:t>
      </w:r>
      <w:r w:rsidR="00332894">
        <w:rPr>
          <w:rFonts w:hint="eastAsia"/>
        </w:rPr>
        <w:t>的增量优化算法</w:t>
      </w:r>
      <w:bookmarkEnd w:id="142"/>
    </w:p>
    <w:p w:rsidR="00B81746" w:rsidRDefault="00B81746" w:rsidP="00B515DB">
      <w:pPr>
        <w:pStyle w:val="a3"/>
        <w:ind w:firstLine="348"/>
      </w:pPr>
    </w:p>
    <w:p w:rsidR="00526F98" w:rsidRDefault="00526F98" w:rsidP="00526F98">
      <w:pPr>
        <w:pStyle w:val="31"/>
      </w:pPr>
      <w:bookmarkStart w:id="143" w:name="_Toc449098755"/>
      <w:r>
        <w:rPr>
          <w:rFonts w:hint="eastAsia"/>
        </w:rPr>
        <w:t>算法的基本思想</w:t>
      </w:r>
      <w:bookmarkEnd w:id="143"/>
    </w:p>
    <w:p w:rsidR="00526F98" w:rsidRDefault="00526F98" w:rsidP="00B515DB">
      <w:pPr>
        <w:pStyle w:val="a3"/>
        <w:ind w:firstLine="348"/>
      </w:pPr>
    </w:p>
    <w:p w:rsidR="00526F98" w:rsidRDefault="00526F98" w:rsidP="00B515DB">
      <w:pPr>
        <w:pStyle w:val="a3"/>
        <w:ind w:firstLine="348"/>
      </w:pPr>
      <w:r>
        <w:rPr>
          <w:rFonts w:hint="eastAsia"/>
        </w:rPr>
        <w:t>解释算法的</w:t>
      </w:r>
      <w:r w:rsidR="00696F35">
        <w:rPr>
          <w:rFonts w:hint="eastAsia"/>
        </w:rPr>
        <w:t>思想</w:t>
      </w:r>
    </w:p>
    <w:p w:rsidR="00526F98" w:rsidRDefault="00526F98" w:rsidP="00B515DB">
      <w:pPr>
        <w:pStyle w:val="a3"/>
        <w:ind w:firstLine="348"/>
      </w:pPr>
    </w:p>
    <w:p w:rsidR="00526F98" w:rsidRDefault="00526F98" w:rsidP="00B515DB">
      <w:pPr>
        <w:pStyle w:val="a3"/>
        <w:ind w:firstLine="348"/>
      </w:pPr>
    </w:p>
    <w:p w:rsidR="008C3BE1" w:rsidRDefault="006C694B" w:rsidP="00852F36">
      <w:pPr>
        <w:pStyle w:val="31"/>
      </w:pPr>
      <w:bookmarkStart w:id="144" w:name="_Toc449098756"/>
      <w:r>
        <w:rPr>
          <w:rFonts w:hint="eastAsia"/>
        </w:rPr>
        <w:t>构造下界子图树</w:t>
      </w:r>
      <w:r w:rsidR="00B765B1">
        <w:rPr>
          <w:rFonts w:hint="eastAsia"/>
        </w:rPr>
        <w:t>与子树搜索过程</w:t>
      </w:r>
      <w:bookmarkEnd w:id="144"/>
    </w:p>
    <w:p w:rsidR="008C3BE1" w:rsidRDefault="008C3BE1" w:rsidP="00B515DB">
      <w:pPr>
        <w:pStyle w:val="a3"/>
        <w:ind w:firstLine="348"/>
      </w:pPr>
    </w:p>
    <w:p w:rsidR="006547FF" w:rsidRDefault="006547FF" w:rsidP="00B515DB">
      <w:pPr>
        <w:pStyle w:val="a3"/>
        <w:ind w:firstLine="348"/>
      </w:pPr>
    </w:p>
    <w:p w:rsidR="008C3BE1" w:rsidRDefault="00BB727F" w:rsidP="004438B7">
      <w:pPr>
        <w:pStyle w:val="31"/>
      </w:pPr>
      <w:bookmarkStart w:id="145" w:name="_Toc449098757"/>
      <w:r>
        <w:rPr>
          <w:rFonts w:hint="eastAsia"/>
        </w:rPr>
        <w:t>实验</w:t>
      </w:r>
      <w:r w:rsidR="0066065C">
        <w:rPr>
          <w:rFonts w:hint="eastAsia"/>
        </w:rPr>
        <w:t>结果及分析</w:t>
      </w:r>
      <w:bookmarkEnd w:id="145"/>
    </w:p>
    <w:p w:rsidR="008C3BE1" w:rsidRDefault="008C3BE1" w:rsidP="00B515DB">
      <w:pPr>
        <w:pStyle w:val="a3"/>
        <w:ind w:firstLine="348"/>
      </w:pPr>
    </w:p>
    <w:p w:rsidR="008C3BE1" w:rsidRDefault="00F77B3D" w:rsidP="00B515DB">
      <w:pPr>
        <w:pStyle w:val="a3"/>
        <w:ind w:firstLine="348"/>
      </w:pPr>
      <w:commentRangeStart w:id="146"/>
      <w:r>
        <w:rPr>
          <w:rFonts w:hint="eastAsia"/>
        </w:rPr>
        <w:t>验证算法是否有效</w:t>
      </w:r>
      <w:commentRangeEnd w:id="146"/>
      <w:r w:rsidR="004745B4">
        <w:rPr>
          <w:rStyle w:val="afffb"/>
        </w:rPr>
        <w:commentReference w:id="146"/>
      </w:r>
    </w:p>
    <w:p w:rsidR="00F77B3D" w:rsidRDefault="00F77B3D" w:rsidP="00B515DB">
      <w:pPr>
        <w:pStyle w:val="a3"/>
        <w:ind w:firstLine="348"/>
      </w:pPr>
    </w:p>
    <w:p w:rsidR="008C3BE1" w:rsidRPr="00B81746" w:rsidRDefault="006B4533" w:rsidP="006B4533">
      <w:pPr>
        <w:pStyle w:val="21"/>
        <w:spacing w:before="71" w:after="71"/>
      </w:pPr>
      <w:bookmarkStart w:id="147" w:name="_Toc449098758"/>
      <w:r>
        <w:rPr>
          <w:rFonts w:hint="eastAsia"/>
        </w:rPr>
        <w:t>本章小结</w:t>
      </w:r>
      <w:bookmarkEnd w:id="147"/>
    </w:p>
    <w:p w:rsidR="00080538" w:rsidRDefault="00080538" w:rsidP="00B515DB">
      <w:pPr>
        <w:pStyle w:val="a3"/>
        <w:ind w:firstLine="348"/>
      </w:pPr>
    </w:p>
    <w:p w:rsidR="00617738" w:rsidRDefault="00617738" w:rsidP="00B515DB">
      <w:pPr>
        <w:pStyle w:val="a3"/>
        <w:ind w:firstLine="348"/>
      </w:pPr>
    </w:p>
    <w:p w:rsidR="00617738" w:rsidRPr="00080538" w:rsidRDefault="00415A3F" w:rsidP="00B515DB">
      <w:pPr>
        <w:pStyle w:val="a3"/>
        <w:ind w:firstLine="348"/>
      </w:pPr>
      <w:r>
        <w:rPr>
          <w:rFonts w:hint="eastAsia"/>
        </w:rPr>
        <w:t>说明</w:t>
      </w:r>
      <w:commentRangeStart w:id="148"/>
      <w:r>
        <w:rPr>
          <w:rFonts w:hint="eastAsia"/>
        </w:rPr>
        <w:t>情况</w:t>
      </w:r>
      <w:commentRangeEnd w:id="148"/>
      <w:r w:rsidR="00363E60">
        <w:rPr>
          <w:rStyle w:val="afffb"/>
        </w:rPr>
        <w:commentReference w:id="148"/>
      </w:r>
    </w:p>
    <w:p w:rsidR="00E77FC0" w:rsidRDefault="00E77FC0" w:rsidP="00E77FC0">
      <w:pPr>
        <w:pStyle w:val="1"/>
      </w:pPr>
      <w:bookmarkStart w:id="149" w:name="_Toc449098759"/>
      <w:r>
        <w:rPr>
          <w:rFonts w:hint="eastAsia"/>
        </w:rPr>
        <w:t>总结和展望</w:t>
      </w:r>
      <w:bookmarkEnd w:id="149"/>
    </w:p>
    <w:p w:rsidR="00F4753F" w:rsidRDefault="00F4753F"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E541AD" w:rsidRDefault="00E541AD">
      <w:pPr>
        <w:widowControl/>
        <w:overflowPunct/>
        <w:jc w:val="left"/>
      </w:pPr>
      <w:r>
        <w:br w:type="page"/>
      </w:r>
    </w:p>
    <w:p w:rsidR="00FD52D1" w:rsidRDefault="005361BA" w:rsidP="00A228B5">
      <w:pPr>
        <w:pStyle w:val="aff3"/>
      </w:pPr>
      <w:bookmarkStart w:id="150" w:name="_Toc449098760"/>
      <w:r>
        <w:rPr>
          <w:rFonts w:hint="eastAsia"/>
        </w:rPr>
        <w:lastRenderedPageBreak/>
        <w:t>致谢</w:t>
      </w:r>
      <w:bookmarkEnd w:id="150"/>
    </w:p>
    <w:p w:rsidR="00C22B10" w:rsidRDefault="00363E60" w:rsidP="00B515DB">
      <w:pPr>
        <w:pStyle w:val="a3"/>
        <w:spacing w:beforeLines="50" w:before="142"/>
        <w:ind w:firstLine="348"/>
      </w:pPr>
      <w:commentRangeStart w:id="151"/>
      <w:r>
        <w:rPr>
          <w:rFonts w:hint="eastAsia"/>
        </w:rPr>
        <w:t>致谢</w:t>
      </w:r>
      <w:commentRangeEnd w:id="151"/>
      <w:r w:rsidR="008D0B25">
        <w:rPr>
          <w:rStyle w:val="afffb"/>
        </w:rPr>
        <w:commentReference w:id="151"/>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E541AD" w:rsidRDefault="00E541AD">
      <w:pPr>
        <w:widowControl/>
        <w:overflowPunct/>
        <w:jc w:val="left"/>
      </w:pPr>
      <w:r>
        <w:br w:type="page"/>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5C48E7" w:rsidRDefault="006D3EAD" w:rsidP="00DC2918">
      <w:pPr>
        <w:pStyle w:val="aff3"/>
      </w:pPr>
      <w:bookmarkStart w:id="152" w:name="_Toc449098761"/>
      <w:r>
        <w:rPr>
          <w:rFonts w:hint="eastAsia"/>
        </w:rPr>
        <w:t>参考文献</w:t>
      </w:r>
      <w:bookmarkEnd w:id="152"/>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headerReference w:type="default" r:id="rId89"/>
      <w:footerReference w:type="even" r:id="rId90"/>
      <w:footerReference w:type="default" r:id="rId91"/>
      <w:footerReference w:type="first" r:id="rId9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AE56CD" w:rsidRDefault="00AE56CD">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AE56CD" w:rsidRDefault="00AE56CD" w:rsidP="004D6273">
      <w:pPr>
        <w:pStyle w:val="afc"/>
      </w:pPr>
      <w:r>
        <w:rPr>
          <w:rStyle w:val="afffb"/>
        </w:rPr>
        <w:annotationRef/>
      </w:r>
      <w:r>
        <w:rPr>
          <w:rFonts w:hint="eastAsia"/>
        </w:rPr>
        <w:t>需要修改改变</w:t>
      </w:r>
    </w:p>
  </w:comment>
  <w:comment w:id="15" w:author="leo" w:date="2016-04-18T20:45:00Z" w:initials="n">
    <w:p w:rsidR="00AE56CD" w:rsidRDefault="00AE56CD">
      <w:pPr>
        <w:pStyle w:val="afc"/>
      </w:pPr>
      <w:r>
        <w:rPr>
          <w:rStyle w:val="afffb"/>
        </w:rPr>
        <w:annotationRef/>
      </w:r>
      <w:r>
        <w:rPr>
          <w:rFonts w:hint="eastAsia"/>
        </w:rPr>
        <w:t>蔡伟</w:t>
      </w:r>
    </w:p>
  </w:comment>
  <w:comment w:id="16" w:author="leo" w:date="2016-04-18T20:45:00Z" w:initials="n">
    <w:p w:rsidR="00AE56CD" w:rsidRDefault="00AE56CD">
      <w:pPr>
        <w:pStyle w:val="afc"/>
      </w:pPr>
      <w:r>
        <w:rPr>
          <w:rStyle w:val="afffb"/>
        </w:rPr>
        <w:annotationRef/>
      </w:r>
      <w:r>
        <w:rPr>
          <w:rFonts w:hint="eastAsia"/>
        </w:rPr>
        <w:t>蔡伟</w:t>
      </w:r>
    </w:p>
  </w:comment>
  <w:comment w:id="17" w:author="leo" w:date="2016-04-18T22:13:00Z" w:initials="n">
    <w:p w:rsidR="00AE56CD" w:rsidRDefault="00AE56CD">
      <w:pPr>
        <w:pStyle w:val="afc"/>
      </w:pPr>
      <w:r>
        <w:rPr>
          <w:rStyle w:val="afffb"/>
        </w:rPr>
        <w:annotationRef/>
      </w:r>
      <w:r>
        <w:rPr>
          <w:rFonts w:hint="eastAsia"/>
        </w:rPr>
        <w:t>格式</w:t>
      </w:r>
    </w:p>
  </w:comment>
  <w:comment w:id="18" w:author="leo" w:date="2016-04-18T21:35:00Z" w:initials="n">
    <w:p w:rsidR="00AE56CD" w:rsidRDefault="00AE56CD">
      <w:pPr>
        <w:pStyle w:val="afc"/>
      </w:pPr>
      <w:r>
        <w:rPr>
          <w:rStyle w:val="afffb"/>
        </w:rPr>
        <w:annotationRef/>
      </w:r>
      <w:r>
        <w:rPr>
          <w:rFonts w:hint="eastAsia"/>
        </w:rPr>
        <w:t>格式不对</w:t>
      </w:r>
    </w:p>
  </w:comment>
  <w:comment w:id="19" w:author="leo" w:date="2016-04-18T21:05:00Z" w:initials="n">
    <w:p w:rsidR="00AE56CD" w:rsidRDefault="00AE56CD">
      <w:pPr>
        <w:pStyle w:val="afc"/>
      </w:pPr>
      <w:r>
        <w:rPr>
          <w:rStyle w:val="afffb"/>
        </w:rPr>
        <w:annotationRef/>
      </w:r>
      <w:r>
        <w:rPr>
          <w:rFonts w:hint="eastAsia"/>
        </w:rPr>
        <w:t>蔡伟</w:t>
      </w:r>
    </w:p>
  </w:comment>
  <w:comment w:id="20" w:author="leo" w:date="2016-04-18T21:05:00Z" w:initials="n">
    <w:p w:rsidR="00AE56CD" w:rsidRDefault="00AE56CD">
      <w:pPr>
        <w:pStyle w:val="afc"/>
      </w:pPr>
      <w:r>
        <w:rPr>
          <w:rStyle w:val="afffb"/>
        </w:rPr>
        <w:annotationRef/>
      </w:r>
      <w:r>
        <w:rPr>
          <w:rFonts w:hint="eastAsia"/>
        </w:rPr>
        <w:t>蔡伟</w:t>
      </w:r>
    </w:p>
  </w:comment>
  <w:comment w:id="21" w:author="leo" w:date="2016-04-18T21:06:00Z" w:initials="n">
    <w:p w:rsidR="00AE56CD" w:rsidRDefault="00AE56CD">
      <w:pPr>
        <w:pStyle w:val="afc"/>
      </w:pPr>
      <w:r>
        <w:rPr>
          <w:rStyle w:val="afffb"/>
        </w:rPr>
        <w:annotationRef/>
      </w:r>
      <w:r>
        <w:rPr>
          <w:rFonts w:hint="eastAsia"/>
        </w:rPr>
        <w:t>蔡伟</w:t>
      </w:r>
    </w:p>
  </w:comment>
  <w:comment w:id="22" w:author="leo" w:date="2016-04-18T21:06:00Z" w:initials="n">
    <w:p w:rsidR="00AE56CD" w:rsidRDefault="00AE56CD">
      <w:pPr>
        <w:pStyle w:val="afc"/>
      </w:pPr>
      <w:r>
        <w:rPr>
          <w:rStyle w:val="afffb"/>
        </w:rPr>
        <w:annotationRef/>
      </w:r>
      <w:r>
        <w:rPr>
          <w:rFonts w:hint="eastAsia"/>
        </w:rPr>
        <w:t>蔡伟</w:t>
      </w:r>
    </w:p>
  </w:comment>
  <w:comment w:id="25" w:author="leo" w:date="2016-04-19T21:36:00Z" w:initials="n">
    <w:p w:rsidR="00AE56CD" w:rsidRDefault="00AE56CD">
      <w:pPr>
        <w:pStyle w:val="afc"/>
      </w:pPr>
      <w:r>
        <w:rPr>
          <w:rStyle w:val="afffb"/>
        </w:rPr>
        <w:annotationRef/>
      </w:r>
      <w:r>
        <w:rPr>
          <w:rFonts w:ascii="宋体" w:cs="宋体" w:hint="eastAsia"/>
          <w:sz w:val="34"/>
          <w:szCs w:val="34"/>
        </w:rPr>
        <w:t>计算随机流量网络可靠度的算法综述【论文】</w:t>
      </w:r>
    </w:p>
  </w:comment>
  <w:comment w:id="26" w:author="leo" w:date="2016-04-18T21:44:00Z" w:initials="n">
    <w:p w:rsidR="00AE56CD" w:rsidRDefault="00AE56CD">
      <w:pPr>
        <w:pStyle w:val="afc"/>
      </w:pPr>
      <w:r>
        <w:rPr>
          <w:rStyle w:val="afffb"/>
        </w:rPr>
        <w:annotationRef/>
      </w:r>
      <w:r>
        <w:rPr>
          <w:rFonts w:hint="eastAsia"/>
        </w:rPr>
        <w:t>综述</w:t>
      </w:r>
    </w:p>
  </w:comment>
  <w:comment w:id="30" w:author="leo" w:date="2016-04-18T23:55:00Z" w:initials="n">
    <w:p w:rsidR="00AE56CD" w:rsidRDefault="00AE56CD">
      <w:pPr>
        <w:pStyle w:val="afc"/>
      </w:pPr>
      <w:r>
        <w:rPr>
          <w:rStyle w:val="afffb"/>
        </w:rPr>
        <w:annotationRef/>
      </w:r>
      <w:r>
        <w:rPr>
          <w:rFonts w:hint="eastAsia"/>
        </w:rPr>
        <w:t>标号</w:t>
      </w:r>
    </w:p>
  </w:comment>
  <w:comment w:id="32" w:author="leo" w:date="2016-04-18T23:58:00Z" w:initials="n">
    <w:p w:rsidR="00AE56CD" w:rsidRDefault="00AE56CD">
      <w:pPr>
        <w:pStyle w:val="afc"/>
      </w:pPr>
      <w:r>
        <w:rPr>
          <w:rStyle w:val="afffb"/>
        </w:rPr>
        <w:annotationRef/>
      </w:r>
      <w:r>
        <w:rPr>
          <w:rFonts w:hint="eastAsia"/>
        </w:rPr>
        <w:t>标号</w:t>
      </w:r>
    </w:p>
  </w:comment>
  <w:comment w:id="33" w:author="leo" w:date="2016-04-18T23:58:00Z" w:initials="n">
    <w:p w:rsidR="00AE56CD" w:rsidRDefault="00AE56CD">
      <w:pPr>
        <w:pStyle w:val="afc"/>
      </w:pPr>
      <w:r>
        <w:rPr>
          <w:rStyle w:val="afffb"/>
        </w:rPr>
        <w:annotationRef/>
      </w:r>
      <w:r>
        <w:rPr>
          <w:rFonts w:hint="eastAsia"/>
        </w:rPr>
        <w:t>重新作图</w:t>
      </w:r>
    </w:p>
  </w:comment>
  <w:comment w:id="35" w:author="leo" w:date="2016-04-19T00:02:00Z" w:initials="n">
    <w:p w:rsidR="00AE56CD" w:rsidRDefault="00AE56CD">
      <w:pPr>
        <w:pStyle w:val="afc"/>
      </w:pPr>
      <w:r>
        <w:rPr>
          <w:rStyle w:val="afffb"/>
        </w:rPr>
        <w:annotationRef/>
      </w:r>
      <w:r>
        <w:rPr>
          <w:rFonts w:hint="eastAsia"/>
        </w:rPr>
        <w:t>可能缺少一些定义</w:t>
      </w:r>
    </w:p>
  </w:comment>
  <w:comment w:id="36" w:author="leo" w:date="2016-04-22T16:45:00Z" w:initials="n">
    <w:p w:rsidR="00AE56CD" w:rsidRDefault="00AE56CD">
      <w:pPr>
        <w:pStyle w:val="afc"/>
      </w:pPr>
      <w:r>
        <w:rPr>
          <w:rStyle w:val="afffb"/>
        </w:rPr>
        <w:annotationRef/>
      </w:r>
    </w:p>
  </w:comment>
  <w:comment w:id="37" w:author="leo" w:date="2016-04-19T00:01:00Z" w:initials="n">
    <w:p w:rsidR="00AE56CD" w:rsidRDefault="00AE56CD">
      <w:pPr>
        <w:pStyle w:val="afc"/>
      </w:pPr>
      <w:r>
        <w:rPr>
          <w:rStyle w:val="afffb"/>
        </w:rPr>
        <w:annotationRef/>
      </w:r>
      <w:r>
        <w:rPr>
          <w:rFonts w:hint="eastAsia"/>
        </w:rPr>
        <w:t>根据每一章标号</w:t>
      </w:r>
    </w:p>
  </w:comment>
  <w:comment w:id="38" w:author="leo" w:date="2016-04-19T22:04:00Z" w:initials="n">
    <w:p w:rsidR="00AE56CD" w:rsidRDefault="00AE56CD">
      <w:pPr>
        <w:pStyle w:val="afc"/>
      </w:pPr>
      <w:r>
        <w:rPr>
          <w:rStyle w:val="afffb"/>
        </w:rPr>
        <w:annotationRef/>
      </w:r>
      <w:r>
        <w:rPr>
          <w:rFonts w:hint="eastAsia"/>
        </w:rPr>
        <w:t>需要介绍两个算法</w:t>
      </w:r>
    </w:p>
  </w:comment>
  <w:comment w:id="40" w:author="leo" w:date="2016-04-19T16:55:00Z" w:initials="n">
    <w:p w:rsidR="00AE56CD" w:rsidRDefault="00AE56CD">
      <w:pPr>
        <w:pStyle w:val="afc"/>
      </w:pPr>
      <w:r>
        <w:rPr>
          <w:rStyle w:val="afffb"/>
        </w:rPr>
        <w:annotationRef/>
      </w:r>
      <w:r>
        <w:rPr>
          <w:rFonts w:hint="eastAsia"/>
        </w:rPr>
        <w:t>定义</w:t>
      </w:r>
    </w:p>
  </w:comment>
  <w:comment w:id="41" w:author="leo" w:date="2016-04-19T00:03:00Z" w:initials="n">
    <w:p w:rsidR="00AE56CD" w:rsidRDefault="00AE56CD">
      <w:pPr>
        <w:pStyle w:val="afc"/>
      </w:pPr>
      <w:r>
        <w:rPr>
          <w:rStyle w:val="afffb"/>
        </w:rPr>
        <w:annotationRef/>
      </w:r>
      <w:r>
        <w:rPr>
          <w:rFonts w:hint="eastAsia"/>
        </w:rPr>
        <w:t>实例的标号</w:t>
      </w:r>
    </w:p>
  </w:comment>
  <w:comment w:id="46" w:author="leo" w:date="2016-04-19T22:05:00Z" w:initials="n">
    <w:p w:rsidR="00AE56CD" w:rsidRDefault="00AE56CD">
      <w:pPr>
        <w:pStyle w:val="afc"/>
      </w:pPr>
      <w:r>
        <w:rPr>
          <w:rStyle w:val="afffb"/>
        </w:rPr>
        <w:annotationRef/>
      </w:r>
      <w:r>
        <w:rPr>
          <w:rFonts w:hint="eastAsia"/>
        </w:rPr>
        <w:t>引用蔡伟的论文</w:t>
      </w:r>
    </w:p>
  </w:comment>
  <w:comment w:id="47" w:author="leo" w:date="2016-04-19T22:03:00Z" w:initials="n">
    <w:p w:rsidR="00AE56CD" w:rsidRDefault="00AE56CD">
      <w:pPr>
        <w:pStyle w:val="afc"/>
      </w:pPr>
      <w:r>
        <w:rPr>
          <w:rStyle w:val="afffb"/>
        </w:rPr>
        <w:annotationRef/>
      </w:r>
      <w:r>
        <w:rPr>
          <w:rFonts w:hint="eastAsia"/>
        </w:rPr>
        <w:t>是否需要介绍一下</w:t>
      </w:r>
    </w:p>
  </w:comment>
  <w:comment w:id="48" w:author="leo" w:date="2016-04-22T16:30:00Z" w:initials="n">
    <w:p w:rsidR="00AE56CD" w:rsidRDefault="00AE56CD">
      <w:pPr>
        <w:pStyle w:val="afc"/>
      </w:pPr>
      <w:r>
        <w:rPr>
          <w:rStyle w:val="afffb"/>
        </w:rPr>
        <w:annotationRef/>
      </w:r>
    </w:p>
  </w:comment>
  <w:comment w:id="49" w:author="leo" w:date="2016-04-22T16:58:00Z" w:initials="n">
    <w:p w:rsidR="00AE56CD" w:rsidRDefault="00AE56CD">
      <w:pPr>
        <w:pStyle w:val="afc"/>
      </w:pPr>
      <w:r>
        <w:rPr>
          <w:rStyle w:val="afffb"/>
        </w:rPr>
        <w:annotationRef/>
      </w:r>
      <w:r>
        <w:rPr>
          <w:rFonts w:hint="eastAsia"/>
        </w:rPr>
        <w:t>格式</w:t>
      </w:r>
    </w:p>
  </w:comment>
  <w:comment w:id="50" w:author="leo" w:date="2016-04-22T17:07:00Z" w:initials="n">
    <w:p w:rsidR="00AE56CD" w:rsidRDefault="00AE56CD">
      <w:pPr>
        <w:pStyle w:val="afc"/>
      </w:pPr>
      <w:r>
        <w:rPr>
          <w:rStyle w:val="afffb"/>
        </w:rPr>
        <w:annotationRef/>
      </w:r>
    </w:p>
  </w:comment>
  <w:comment w:id="51" w:author="leo" w:date="2016-04-22T17:17:00Z" w:initials="n">
    <w:p w:rsidR="00AE56CD" w:rsidRDefault="00AE56CD">
      <w:pPr>
        <w:pStyle w:val="afc"/>
      </w:pPr>
      <w:r>
        <w:rPr>
          <w:rStyle w:val="afffb"/>
        </w:rPr>
        <w:annotationRef/>
      </w:r>
    </w:p>
  </w:comment>
  <w:comment w:id="53" w:author="leo" w:date="2016-04-22T21:39:00Z" w:initials="n">
    <w:p w:rsidR="000732D2" w:rsidRDefault="000732D2">
      <w:pPr>
        <w:pStyle w:val="afc"/>
      </w:pPr>
      <w:r>
        <w:rPr>
          <w:rStyle w:val="afffb"/>
        </w:rPr>
        <w:annotationRef/>
      </w:r>
      <w:r>
        <w:rPr>
          <w:rFonts w:hint="eastAsia"/>
        </w:rPr>
        <w:t>设置表格的高度好看一点</w:t>
      </w:r>
    </w:p>
  </w:comment>
  <w:comment w:id="54" w:author="leo" w:date="2016-04-19T23:05:00Z" w:initials="n">
    <w:p w:rsidR="00AE56CD" w:rsidRDefault="00AE56CD">
      <w:pPr>
        <w:pStyle w:val="afc"/>
      </w:pPr>
      <w:r>
        <w:rPr>
          <w:rStyle w:val="afffb"/>
        </w:rPr>
        <w:annotationRef/>
      </w:r>
      <w:r>
        <w:rPr>
          <w:rFonts w:hint="eastAsia"/>
        </w:rPr>
        <w:t>引用</w:t>
      </w:r>
    </w:p>
  </w:comment>
  <w:comment w:id="61" w:author="leo" w:date="2016-04-22T21:42:00Z" w:initials="n">
    <w:p w:rsidR="00AE56CD" w:rsidRDefault="00AE56CD">
      <w:pPr>
        <w:pStyle w:val="afc"/>
      </w:pPr>
      <w:r>
        <w:rPr>
          <w:rStyle w:val="afffb"/>
        </w:rPr>
        <w:annotationRef/>
      </w:r>
      <w:r w:rsidR="006E11B9">
        <w:rPr>
          <w:rFonts w:hint="eastAsia"/>
        </w:rPr>
        <w:t>引用</w:t>
      </w:r>
    </w:p>
  </w:comment>
  <w:comment w:id="62" w:author="leo" w:date="2016-04-22T22:00:00Z" w:initials="n">
    <w:p w:rsidR="005701E3" w:rsidRDefault="005701E3">
      <w:pPr>
        <w:pStyle w:val="afc"/>
      </w:pPr>
      <w:r>
        <w:rPr>
          <w:rStyle w:val="afffb"/>
        </w:rPr>
        <w:annotationRef/>
      </w:r>
    </w:p>
  </w:comment>
  <w:comment w:id="66" w:author="leo" w:date="2016-04-22T22:16:00Z" w:initials="n">
    <w:p w:rsidR="00560204" w:rsidRDefault="00560204">
      <w:pPr>
        <w:pStyle w:val="afc"/>
      </w:pPr>
      <w:r>
        <w:rPr>
          <w:rStyle w:val="afffb"/>
        </w:rPr>
        <w:annotationRef/>
      </w:r>
    </w:p>
  </w:comment>
  <w:comment w:id="70" w:author="leo" w:date="2016-04-20T22:58:00Z" w:initials="n">
    <w:p w:rsidR="00AE56CD" w:rsidRDefault="00AE56CD">
      <w:pPr>
        <w:pStyle w:val="afc"/>
      </w:pPr>
      <w:r>
        <w:rPr>
          <w:rStyle w:val="afffb"/>
        </w:rPr>
        <w:annotationRef/>
      </w:r>
    </w:p>
  </w:comment>
  <w:comment w:id="71" w:author="leo" w:date="2016-04-22T22:24:00Z" w:initials="n">
    <w:p w:rsidR="00D13036" w:rsidRDefault="00D13036">
      <w:pPr>
        <w:pStyle w:val="afc"/>
      </w:pPr>
      <w:r>
        <w:rPr>
          <w:rStyle w:val="afffb"/>
        </w:rPr>
        <w:annotationRef/>
      </w:r>
    </w:p>
  </w:comment>
  <w:comment w:id="74" w:author="leo" w:date="2016-04-22T22:25:00Z" w:initials="n">
    <w:p w:rsidR="006F6A1C" w:rsidRDefault="006F6A1C">
      <w:pPr>
        <w:pStyle w:val="afc"/>
      </w:pPr>
      <w:r>
        <w:rPr>
          <w:rStyle w:val="afffb"/>
        </w:rPr>
        <w:annotationRef/>
      </w:r>
      <w:r>
        <w:rPr>
          <w:rFonts w:hint="eastAsia"/>
        </w:rPr>
        <w:t>校庆论文引用</w:t>
      </w:r>
    </w:p>
  </w:comment>
  <w:comment w:id="76" w:author="leo" w:date="2016-04-22T23:05:00Z" w:initials="n">
    <w:p w:rsidR="00D7604B" w:rsidRDefault="00D7604B">
      <w:pPr>
        <w:pStyle w:val="afc"/>
      </w:pPr>
      <w:r>
        <w:rPr>
          <w:rStyle w:val="afffb"/>
        </w:rPr>
        <w:annotationRef/>
      </w:r>
      <w:r>
        <w:rPr>
          <w:rFonts w:hint="eastAsia"/>
        </w:rPr>
        <w:t>如果有时间可以详细说明</w:t>
      </w:r>
      <w:bookmarkStart w:id="77" w:name="_GoBack"/>
      <w:bookmarkEnd w:id="77"/>
    </w:p>
  </w:comment>
  <w:comment w:id="79" w:author="leo" w:date="2016-04-19T23:18:00Z" w:initials="n">
    <w:p w:rsidR="00AE56CD" w:rsidRDefault="00AE56CD">
      <w:pPr>
        <w:pStyle w:val="afc"/>
      </w:pPr>
      <w:r>
        <w:rPr>
          <w:rStyle w:val="afffb"/>
        </w:rPr>
        <w:annotationRef/>
      </w:r>
    </w:p>
  </w:comment>
  <w:comment w:id="81" w:author="Aoplee" w:date="2016-04-21T23:36:00Z" w:initials="A">
    <w:p w:rsidR="00AE56CD" w:rsidRDefault="00AE56CD">
      <w:pPr>
        <w:pStyle w:val="afc"/>
      </w:pPr>
      <w:r>
        <w:rPr>
          <w:rStyle w:val="afffb"/>
        </w:rPr>
        <w:annotationRef/>
      </w:r>
      <w:r>
        <w:rPr>
          <w:rFonts w:hint="eastAsia"/>
        </w:rPr>
        <w:t>说明本章的组织架构</w:t>
      </w:r>
    </w:p>
  </w:comment>
  <w:comment w:id="83" w:author="Aoplee" w:date="2016-04-21T23:36:00Z" w:initials="A">
    <w:p w:rsidR="00AE56CD" w:rsidRDefault="00AE56CD">
      <w:pPr>
        <w:pStyle w:val="afc"/>
      </w:pPr>
      <w:r>
        <w:rPr>
          <w:rStyle w:val="afffb"/>
        </w:rPr>
        <w:annotationRef/>
      </w:r>
    </w:p>
  </w:comment>
  <w:comment w:id="84" w:author="leo" w:date="2016-04-19T23:19:00Z" w:initials="n">
    <w:p w:rsidR="00AE56CD" w:rsidRDefault="00AE56CD" w:rsidP="005144BE">
      <w:pPr>
        <w:pStyle w:val="afc"/>
      </w:pPr>
      <w:r>
        <w:rPr>
          <w:rStyle w:val="afffb"/>
        </w:rPr>
        <w:annotationRef/>
      </w:r>
      <w:r>
        <w:rPr>
          <w:rFonts w:hint="eastAsia"/>
        </w:rPr>
        <w:t>引用蔡伟的论文</w:t>
      </w:r>
    </w:p>
  </w:comment>
  <w:comment w:id="85" w:author="leo" w:date="2016-04-19T23:19:00Z" w:initials="n">
    <w:p w:rsidR="00AE56CD" w:rsidRDefault="00AE56CD" w:rsidP="005144BE">
      <w:pPr>
        <w:pStyle w:val="afc"/>
      </w:pPr>
      <w:r>
        <w:rPr>
          <w:rStyle w:val="afffb"/>
        </w:rPr>
        <w:annotationRef/>
      </w:r>
      <w:r>
        <w:rPr>
          <w:rFonts w:hint="eastAsia"/>
        </w:rPr>
        <w:t>是否需要介绍一下</w:t>
      </w:r>
    </w:p>
  </w:comment>
  <w:comment w:id="86" w:author="leo" w:date="2016-04-19T23:19:00Z" w:initials="n">
    <w:p w:rsidR="00AE56CD" w:rsidRDefault="00AE56CD" w:rsidP="005144BE">
      <w:pPr>
        <w:pStyle w:val="afc"/>
      </w:pPr>
      <w:r>
        <w:rPr>
          <w:rStyle w:val="afffb"/>
        </w:rPr>
        <w:annotationRef/>
      </w:r>
      <w:r>
        <w:rPr>
          <w:rFonts w:hint="eastAsia"/>
        </w:rPr>
        <w:t>公式的格式</w:t>
      </w:r>
    </w:p>
  </w:comment>
  <w:comment w:id="87" w:author="leo" w:date="2016-04-19T23:19:00Z" w:initials="n">
    <w:p w:rsidR="00AE56CD" w:rsidRDefault="00AE56CD" w:rsidP="005144BE">
      <w:pPr>
        <w:pStyle w:val="afc"/>
      </w:pPr>
      <w:r>
        <w:rPr>
          <w:rStyle w:val="afffb"/>
        </w:rPr>
        <w:annotationRef/>
      </w:r>
      <w:r>
        <w:rPr>
          <w:rFonts w:hint="eastAsia"/>
        </w:rPr>
        <w:t>格式</w:t>
      </w:r>
    </w:p>
  </w:comment>
  <w:comment w:id="88" w:author="leo" w:date="2016-04-19T23:19:00Z" w:initials="n">
    <w:p w:rsidR="00AE56CD" w:rsidRDefault="00AE56CD" w:rsidP="005144BE">
      <w:pPr>
        <w:pStyle w:val="afc"/>
      </w:pPr>
      <w:r>
        <w:rPr>
          <w:rStyle w:val="afffb"/>
        </w:rPr>
        <w:annotationRef/>
      </w:r>
    </w:p>
  </w:comment>
  <w:comment w:id="89" w:author="leo" w:date="2016-04-19T23:19:00Z" w:initials="n">
    <w:p w:rsidR="00AE56CD" w:rsidRDefault="00AE56CD" w:rsidP="005144BE">
      <w:pPr>
        <w:pStyle w:val="afc"/>
      </w:pPr>
      <w:r>
        <w:rPr>
          <w:rStyle w:val="afffb"/>
        </w:rPr>
        <w:annotationRef/>
      </w:r>
      <w:r>
        <w:rPr>
          <w:rFonts w:hint="eastAsia"/>
        </w:rPr>
        <w:t>标号，注意考虑只有容量可靠性的情况</w:t>
      </w:r>
    </w:p>
  </w:comment>
  <w:comment w:id="91" w:author="leo" w:date="2016-04-19T23:19:00Z" w:initials="n">
    <w:p w:rsidR="00AE56CD" w:rsidRDefault="00AE56CD" w:rsidP="00B82082">
      <w:pPr>
        <w:pStyle w:val="afc"/>
      </w:pPr>
      <w:r>
        <w:rPr>
          <w:rStyle w:val="afffb"/>
        </w:rPr>
        <w:annotationRef/>
      </w:r>
      <w:r>
        <w:rPr>
          <w:rFonts w:hint="eastAsia"/>
        </w:rPr>
        <w:t>算法的格式</w:t>
      </w:r>
    </w:p>
  </w:comment>
  <w:comment w:id="92" w:author="leo" w:date="2016-04-19T23:19:00Z" w:initials="n">
    <w:p w:rsidR="00AE56CD" w:rsidRDefault="00AE56CD" w:rsidP="00B82082">
      <w:pPr>
        <w:pStyle w:val="afc"/>
      </w:pPr>
      <w:r>
        <w:rPr>
          <w:rStyle w:val="afffb"/>
        </w:rPr>
        <w:annotationRef/>
      </w:r>
      <w:r>
        <w:rPr>
          <w:rFonts w:hint="eastAsia"/>
        </w:rPr>
        <w:t>引用</w:t>
      </w:r>
    </w:p>
  </w:comment>
  <w:comment w:id="94" w:author="leo" w:date="2016-04-19T23:19:00Z" w:initials="n">
    <w:p w:rsidR="00AE56CD" w:rsidRDefault="00AE56CD" w:rsidP="00B82082">
      <w:pPr>
        <w:pStyle w:val="afc"/>
      </w:pPr>
      <w:r>
        <w:rPr>
          <w:rStyle w:val="afffb"/>
        </w:rPr>
        <w:annotationRef/>
      </w:r>
    </w:p>
  </w:comment>
  <w:comment w:id="95" w:author="leo" w:date="2016-04-20T10:58:00Z" w:initials="n">
    <w:p w:rsidR="00AE56CD" w:rsidRDefault="00AE56CD">
      <w:pPr>
        <w:pStyle w:val="afc"/>
      </w:pPr>
      <w:r>
        <w:rPr>
          <w:rStyle w:val="afffb"/>
        </w:rPr>
        <w:annotationRef/>
      </w:r>
    </w:p>
  </w:comment>
  <w:comment w:id="97" w:author="leo" w:date="2016-04-19T23:20:00Z" w:initials="n">
    <w:p w:rsidR="00AE56CD" w:rsidRDefault="00AE56CD" w:rsidP="00C06EF7">
      <w:pPr>
        <w:pStyle w:val="afc"/>
      </w:pPr>
      <w:r>
        <w:rPr>
          <w:rStyle w:val="afffb"/>
        </w:rPr>
        <w:annotationRef/>
      </w:r>
    </w:p>
  </w:comment>
  <w:comment w:id="98" w:author="leo" w:date="2016-04-19T23:20:00Z" w:initials="n">
    <w:p w:rsidR="00AE56CD" w:rsidRDefault="00AE56CD" w:rsidP="00C06EF7">
      <w:pPr>
        <w:pStyle w:val="afc"/>
      </w:pPr>
      <w:r>
        <w:rPr>
          <w:rStyle w:val="afffb"/>
        </w:rPr>
        <w:annotationRef/>
      </w:r>
    </w:p>
  </w:comment>
  <w:comment w:id="99" w:author="leo" w:date="2016-04-19T23:20:00Z" w:initials="n">
    <w:p w:rsidR="00AE56CD" w:rsidRDefault="00AE56CD" w:rsidP="00C06EF7">
      <w:pPr>
        <w:pStyle w:val="afc"/>
      </w:pPr>
      <w:r>
        <w:rPr>
          <w:rStyle w:val="afffb"/>
        </w:rPr>
        <w:annotationRef/>
      </w:r>
      <w:r>
        <w:rPr>
          <w:rFonts w:hint="eastAsia"/>
        </w:rPr>
        <w:t>算法格式</w:t>
      </w:r>
    </w:p>
  </w:comment>
  <w:comment w:id="101" w:author="leo" w:date="2016-04-19T23:20:00Z" w:initials="n">
    <w:p w:rsidR="00AE56CD" w:rsidRDefault="00AE56CD" w:rsidP="00C06EF7">
      <w:pPr>
        <w:pStyle w:val="afc"/>
      </w:pPr>
      <w:r>
        <w:rPr>
          <w:rStyle w:val="afffb"/>
        </w:rPr>
        <w:annotationRef/>
      </w:r>
      <w:r>
        <w:rPr>
          <w:rFonts w:hint="eastAsia"/>
        </w:rPr>
        <w:t>算法格式</w:t>
      </w:r>
    </w:p>
  </w:comment>
  <w:comment w:id="102" w:author="leo" w:date="2016-04-19T23:20:00Z" w:initials="n">
    <w:p w:rsidR="00AE56CD" w:rsidRDefault="00AE56CD" w:rsidP="00C06EF7">
      <w:pPr>
        <w:pStyle w:val="afc"/>
      </w:pPr>
      <w:r>
        <w:rPr>
          <w:rStyle w:val="afffb"/>
        </w:rPr>
        <w:annotationRef/>
      </w:r>
    </w:p>
  </w:comment>
  <w:comment w:id="103" w:author="Aoplee" w:date="2016-04-21T23:43:00Z" w:initials="A">
    <w:p w:rsidR="00AE56CD" w:rsidRDefault="00AE56CD">
      <w:pPr>
        <w:pStyle w:val="afc"/>
      </w:pPr>
      <w:r>
        <w:rPr>
          <w:rStyle w:val="afffb"/>
        </w:rPr>
        <w:annotationRef/>
      </w:r>
    </w:p>
  </w:comment>
  <w:comment w:id="105" w:author="leo" w:date="2016-04-19T23:20:00Z" w:initials="n">
    <w:p w:rsidR="00AE56CD" w:rsidRDefault="00AE56CD" w:rsidP="00C06EF7">
      <w:pPr>
        <w:pStyle w:val="afc"/>
      </w:pPr>
      <w:r>
        <w:rPr>
          <w:rStyle w:val="afffb"/>
        </w:rPr>
        <w:annotationRef/>
      </w:r>
      <w:r>
        <w:rPr>
          <w:rFonts w:hint="eastAsia"/>
        </w:rPr>
        <w:t>格式</w:t>
      </w:r>
    </w:p>
  </w:comment>
  <w:comment w:id="108" w:author="leo" w:date="2016-04-20T23:26:00Z" w:initials="n">
    <w:p w:rsidR="00AE56CD" w:rsidRDefault="00AE56CD">
      <w:pPr>
        <w:pStyle w:val="afc"/>
      </w:pPr>
      <w:r>
        <w:rPr>
          <w:rStyle w:val="afffb"/>
        </w:rPr>
        <w:annotationRef/>
      </w:r>
    </w:p>
  </w:comment>
  <w:comment w:id="109" w:author="Aoplee" w:date="2016-04-21T23:44:00Z" w:initials="A">
    <w:p w:rsidR="00AE56CD" w:rsidRDefault="00AE56CD">
      <w:pPr>
        <w:pStyle w:val="afc"/>
      </w:pPr>
      <w:r>
        <w:rPr>
          <w:rStyle w:val="afffb"/>
        </w:rPr>
        <w:annotationRef/>
      </w:r>
      <w:r>
        <w:rPr>
          <w:rFonts w:hint="eastAsia"/>
        </w:rPr>
        <w:t>图做好看一点</w:t>
      </w:r>
    </w:p>
  </w:comment>
  <w:comment w:id="116" w:author="leo" w:date="2016-04-19T23:29:00Z" w:initials="n">
    <w:p w:rsidR="00AE56CD" w:rsidRDefault="00AE56CD">
      <w:pPr>
        <w:pStyle w:val="afc"/>
      </w:pPr>
      <w:r>
        <w:rPr>
          <w:rStyle w:val="afffb"/>
        </w:rPr>
        <w:annotationRef/>
      </w:r>
    </w:p>
  </w:comment>
  <w:comment w:id="119" w:author="leo" w:date="2016-04-19T23:21:00Z" w:initials="n">
    <w:p w:rsidR="00AE56CD" w:rsidRDefault="00AE56CD" w:rsidP="0052009C">
      <w:pPr>
        <w:pStyle w:val="afc"/>
      </w:pPr>
      <w:r>
        <w:rPr>
          <w:rStyle w:val="afffb"/>
        </w:rPr>
        <w:annotationRef/>
      </w:r>
      <w:r>
        <w:rPr>
          <w:rFonts w:hint="eastAsia"/>
        </w:rPr>
        <w:t>一样都改为</w:t>
      </w:r>
      <w:r>
        <w:rPr>
          <w:rFonts w:hint="eastAsia"/>
        </w:rPr>
        <w:t>BASELINE</w:t>
      </w:r>
    </w:p>
  </w:comment>
  <w:comment w:id="121" w:author="leo" w:date="2016-04-19T23:29:00Z" w:initials="n">
    <w:p w:rsidR="00AE56CD" w:rsidRDefault="00AE56CD">
      <w:pPr>
        <w:pStyle w:val="afc"/>
      </w:pPr>
      <w:r>
        <w:rPr>
          <w:rStyle w:val="afffb"/>
        </w:rPr>
        <w:annotationRef/>
      </w:r>
    </w:p>
  </w:comment>
  <w:comment w:id="124" w:author="Aoplee" w:date="2016-04-21T23:45:00Z" w:initials="A">
    <w:p w:rsidR="00AE56CD" w:rsidRDefault="00AE56CD">
      <w:pPr>
        <w:pStyle w:val="afc"/>
      </w:pPr>
      <w:r>
        <w:rPr>
          <w:rStyle w:val="afffb"/>
        </w:rPr>
        <w:annotationRef/>
      </w:r>
    </w:p>
  </w:comment>
  <w:comment w:id="129" w:author="Aoplee" w:date="2016-04-21T23:48:00Z" w:initials="A">
    <w:p w:rsidR="00AE56CD" w:rsidRDefault="00AE56CD">
      <w:pPr>
        <w:pStyle w:val="afc"/>
      </w:pPr>
      <w:r>
        <w:rPr>
          <w:rStyle w:val="afffb"/>
        </w:rPr>
        <w:annotationRef/>
      </w:r>
    </w:p>
  </w:comment>
  <w:comment w:id="134" w:author="Aoplee" w:date="2016-04-21T23:50:00Z" w:initials="A">
    <w:p w:rsidR="00AE56CD" w:rsidRDefault="00AE56CD">
      <w:pPr>
        <w:pStyle w:val="afc"/>
      </w:pPr>
      <w:r>
        <w:rPr>
          <w:rStyle w:val="afffb"/>
        </w:rPr>
        <w:annotationRef/>
      </w:r>
    </w:p>
  </w:comment>
  <w:comment w:id="135" w:author="Aoplee" w:date="2016-04-21T23:49:00Z" w:initials="A">
    <w:p w:rsidR="00AE56CD" w:rsidRDefault="00AE56CD">
      <w:pPr>
        <w:pStyle w:val="afc"/>
      </w:pPr>
      <w:r>
        <w:rPr>
          <w:rStyle w:val="afffb"/>
        </w:rPr>
        <w:annotationRef/>
      </w:r>
    </w:p>
  </w:comment>
  <w:comment w:id="138" w:author="Aoplee" w:date="2016-04-21T23:50:00Z" w:initials="A">
    <w:p w:rsidR="00AE56CD" w:rsidRDefault="00AE56CD">
      <w:pPr>
        <w:pStyle w:val="afc"/>
      </w:pPr>
      <w:r>
        <w:rPr>
          <w:rStyle w:val="afffb"/>
        </w:rPr>
        <w:annotationRef/>
      </w:r>
    </w:p>
  </w:comment>
  <w:comment w:id="140" w:author="Aoplee" w:date="2016-04-21T23:50:00Z" w:initials="A">
    <w:p w:rsidR="00AE56CD" w:rsidRDefault="00AE56CD">
      <w:pPr>
        <w:pStyle w:val="afc"/>
      </w:pPr>
      <w:r>
        <w:rPr>
          <w:rStyle w:val="afffb"/>
        </w:rPr>
        <w:annotationRef/>
      </w:r>
    </w:p>
  </w:comment>
  <w:comment w:id="146" w:author="leo" w:date="2016-04-19T23:30:00Z" w:initials="n">
    <w:p w:rsidR="00AE56CD" w:rsidRDefault="00AE56CD">
      <w:pPr>
        <w:pStyle w:val="afc"/>
      </w:pPr>
      <w:r>
        <w:rPr>
          <w:rStyle w:val="afffb"/>
        </w:rPr>
        <w:annotationRef/>
      </w:r>
    </w:p>
  </w:comment>
  <w:comment w:id="148" w:author="Aoplee" w:date="2016-04-21T23:54:00Z" w:initials="A">
    <w:p w:rsidR="00AE56CD" w:rsidRDefault="00AE56CD">
      <w:pPr>
        <w:pStyle w:val="afc"/>
      </w:pPr>
      <w:r>
        <w:rPr>
          <w:rStyle w:val="afffb"/>
        </w:rPr>
        <w:annotationRef/>
      </w:r>
    </w:p>
  </w:comment>
  <w:comment w:id="151" w:author="Aoplee" w:date="2016-04-21T23:54:00Z" w:initials="A">
    <w:p w:rsidR="00AE56CD" w:rsidRDefault="00AE56CD">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509" w:rsidRDefault="00911509">
      <w:r>
        <w:separator/>
      </w:r>
    </w:p>
  </w:endnote>
  <w:endnote w:type="continuationSeparator" w:id="0">
    <w:p w:rsidR="00911509" w:rsidRDefault="00911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framePr w:wrap="around" w:vAnchor="text" w:hAnchor="margin" w:xAlign="right" w:y="1"/>
    </w:pPr>
  </w:p>
  <w:p w:rsidR="00AE56CD" w:rsidRDefault="00AE56C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framePr w:wrap="around" w:vAnchor="text" w:hAnchor="margin" w:xAlign="right" w:y="1"/>
    </w:pPr>
  </w:p>
  <w:p w:rsidR="00AE56CD" w:rsidRDefault="00AE56CD">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509" w:rsidRDefault="00911509">
      <w:r>
        <w:separator/>
      </w:r>
    </w:p>
  </w:footnote>
  <w:footnote w:type="continuationSeparator" w:id="0">
    <w:p w:rsidR="00911509" w:rsidRDefault="009115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CD" w:rsidRDefault="00AE56CD">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633"/>
    <w:rsid w:val="00004871"/>
    <w:rsid w:val="00004FC4"/>
    <w:rsid w:val="00005A0B"/>
    <w:rsid w:val="000061C7"/>
    <w:rsid w:val="000063C3"/>
    <w:rsid w:val="0001088B"/>
    <w:rsid w:val="00011920"/>
    <w:rsid w:val="00012088"/>
    <w:rsid w:val="00013162"/>
    <w:rsid w:val="00013BF6"/>
    <w:rsid w:val="00013D81"/>
    <w:rsid w:val="00014143"/>
    <w:rsid w:val="00014E9A"/>
    <w:rsid w:val="000154A9"/>
    <w:rsid w:val="000158D7"/>
    <w:rsid w:val="0001764D"/>
    <w:rsid w:val="00023BA5"/>
    <w:rsid w:val="00024585"/>
    <w:rsid w:val="00024FFD"/>
    <w:rsid w:val="000257E9"/>
    <w:rsid w:val="00026B03"/>
    <w:rsid w:val="00026CC4"/>
    <w:rsid w:val="000305AE"/>
    <w:rsid w:val="000306A6"/>
    <w:rsid w:val="000308DA"/>
    <w:rsid w:val="00032E3A"/>
    <w:rsid w:val="00033DDE"/>
    <w:rsid w:val="0003445B"/>
    <w:rsid w:val="000353AB"/>
    <w:rsid w:val="00036CB6"/>
    <w:rsid w:val="00036D93"/>
    <w:rsid w:val="0003719A"/>
    <w:rsid w:val="000374EE"/>
    <w:rsid w:val="0004040E"/>
    <w:rsid w:val="00041544"/>
    <w:rsid w:val="0004254C"/>
    <w:rsid w:val="00042CE4"/>
    <w:rsid w:val="00042DCE"/>
    <w:rsid w:val="0004400D"/>
    <w:rsid w:val="000445A6"/>
    <w:rsid w:val="00046278"/>
    <w:rsid w:val="0004730B"/>
    <w:rsid w:val="00047828"/>
    <w:rsid w:val="00050C1B"/>
    <w:rsid w:val="0005219D"/>
    <w:rsid w:val="00052DC0"/>
    <w:rsid w:val="00053489"/>
    <w:rsid w:val="0005385E"/>
    <w:rsid w:val="00054923"/>
    <w:rsid w:val="0005512F"/>
    <w:rsid w:val="00060999"/>
    <w:rsid w:val="00060CFD"/>
    <w:rsid w:val="000622AF"/>
    <w:rsid w:val="00063EEB"/>
    <w:rsid w:val="0006447E"/>
    <w:rsid w:val="0006689C"/>
    <w:rsid w:val="000674A7"/>
    <w:rsid w:val="00067D09"/>
    <w:rsid w:val="0007085C"/>
    <w:rsid w:val="00071235"/>
    <w:rsid w:val="0007247D"/>
    <w:rsid w:val="00073152"/>
    <w:rsid w:val="000732D2"/>
    <w:rsid w:val="00073D90"/>
    <w:rsid w:val="00074A9F"/>
    <w:rsid w:val="00076640"/>
    <w:rsid w:val="000774C1"/>
    <w:rsid w:val="00080538"/>
    <w:rsid w:val="00082084"/>
    <w:rsid w:val="000936B9"/>
    <w:rsid w:val="00095518"/>
    <w:rsid w:val="00095D73"/>
    <w:rsid w:val="000975CB"/>
    <w:rsid w:val="00097896"/>
    <w:rsid w:val="000A512D"/>
    <w:rsid w:val="000A6014"/>
    <w:rsid w:val="000A6331"/>
    <w:rsid w:val="000A673C"/>
    <w:rsid w:val="000A7AD2"/>
    <w:rsid w:val="000B0992"/>
    <w:rsid w:val="000B0F81"/>
    <w:rsid w:val="000B38AD"/>
    <w:rsid w:val="000B4421"/>
    <w:rsid w:val="000B4AD0"/>
    <w:rsid w:val="000B6E06"/>
    <w:rsid w:val="000B7AF3"/>
    <w:rsid w:val="000C2437"/>
    <w:rsid w:val="000C41E7"/>
    <w:rsid w:val="000C4B18"/>
    <w:rsid w:val="000D0C9E"/>
    <w:rsid w:val="000D17B4"/>
    <w:rsid w:val="000D3197"/>
    <w:rsid w:val="000D3DD7"/>
    <w:rsid w:val="000D708E"/>
    <w:rsid w:val="000D786B"/>
    <w:rsid w:val="000E2A6D"/>
    <w:rsid w:val="000E32AB"/>
    <w:rsid w:val="000E3F93"/>
    <w:rsid w:val="000E3FE8"/>
    <w:rsid w:val="000E7445"/>
    <w:rsid w:val="000F438A"/>
    <w:rsid w:val="000F7B31"/>
    <w:rsid w:val="00100F49"/>
    <w:rsid w:val="001012C6"/>
    <w:rsid w:val="0010164A"/>
    <w:rsid w:val="00102281"/>
    <w:rsid w:val="001042C0"/>
    <w:rsid w:val="00106016"/>
    <w:rsid w:val="00107ACA"/>
    <w:rsid w:val="001106EA"/>
    <w:rsid w:val="00110AC4"/>
    <w:rsid w:val="00110FC3"/>
    <w:rsid w:val="00112727"/>
    <w:rsid w:val="00114CC7"/>
    <w:rsid w:val="00114CD8"/>
    <w:rsid w:val="001154E4"/>
    <w:rsid w:val="00115BE7"/>
    <w:rsid w:val="00116060"/>
    <w:rsid w:val="00117A67"/>
    <w:rsid w:val="001229AE"/>
    <w:rsid w:val="001249D5"/>
    <w:rsid w:val="00125155"/>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6BC"/>
    <w:rsid w:val="00136F19"/>
    <w:rsid w:val="00137B25"/>
    <w:rsid w:val="0014033A"/>
    <w:rsid w:val="001433F7"/>
    <w:rsid w:val="00145737"/>
    <w:rsid w:val="00145967"/>
    <w:rsid w:val="00146001"/>
    <w:rsid w:val="001470C7"/>
    <w:rsid w:val="00154C45"/>
    <w:rsid w:val="00160B02"/>
    <w:rsid w:val="00161621"/>
    <w:rsid w:val="001618FF"/>
    <w:rsid w:val="00161A2E"/>
    <w:rsid w:val="001628D1"/>
    <w:rsid w:val="00162948"/>
    <w:rsid w:val="00164844"/>
    <w:rsid w:val="001658A9"/>
    <w:rsid w:val="0016591C"/>
    <w:rsid w:val="00171CF0"/>
    <w:rsid w:val="00172431"/>
    <w:rsid w:val="001727E5"/>
    <w:rsid w:val="00173A8E"/>
    <w:rsid w:val="00174A53"/>
    <w:rsid w:val="00175F0E"/>
    <w:rsid w:val="00176180"/>
    <w:rsid w:val="00177AA0"/>
    <w:rsid w:val="00180321"/>
    <w:rsid w:val="0018082A"/>
    <w:rsid w:val="00181A2F"/>
    <w:rsid w:val="00181A8F"/>
    <w:rsid w:val="0018378F"/>
    <w:rsid w:val="00184B11"/>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B3283"/>
    <w:rsid w:val="001B4E1B"/>
    <w:rsid w:val="001B583A"/>
    <w:rsid w:val="001B5EB2"/>
    <w:rsid w:val="001B66E2"/>
    <w:rsid w:val="001B7642"/>
    <w:rsid w:val="001C0226"/>
    <w:rsid w:val="001C0AE5"/>
    <w:rsid w:val="001C180C"/>
    <w:rsid w:val="001C2EF8"/>
    <w:rsid w:val="001C3D2D"/>
    <w:rsid w:val="001C63F0"/>
    <w:rsid w:val="001C6579"/>
    <w:rsid w:val="001C7402"/>
    <w:rsid w:val="001D1C1C"/>
    <w:rsid w:val="001D24FD"/>
    <w:rsid w:val="001D5A89"/>
    <w:rsid w:val="001D69EE"/>
    <w:rsid w:val="001D7253"/>
    <w:rsid w:val="001D7FBC"/>
    <w:rsid w:val="001E1CA5"/>
    <w:rsid w:val="001E228B"/>
    <w:rsid w:val="001E25EF"/>
    <w:rsid w:val="001E29C2"/>
    <w:rsid w:val="001E2A43"/>
    <w:rsid w:val="001E321E"/>
    <w:rsid w:val="001E54C8"/>
    <w:rsid w:val="001F1D34"/>
    <w:rsid w:val="001F30D7"/>
    <w:rsid w:val="001F6252"/>
    <w:rsid w:val="001F650B"/>
    <w:rsid w:val="001F6D98"/>
    <w:rsid w:val="00200647"/>
    <w:rsid w:val="0020167C"/>
    <w:rsid w:val="002064B0"/>
    <w:rsid w:val="002077BF"/>
    <w:rsid w:val="00211367"/>
    <w:rsid w:val="002123A1"/>
    <w:rsid w:val="00212846"/>
    <w:rsid w:val="002128F6"/>
    <w:rsid w:val="00213CD1"/>
    <w:rsid w:val="002166CA"/>
    <w:rsid w:val="00216FAC"/>
    <w:rsid w:val="002178E9"/>
    <w:rsid w:val="00221308"/>
    <w:rsid w:val="0022164B"/>
    <w:rsid w:val="00223F2E"/>
    <w:rsid w:val="00224E83"/>
    <w:rsid w:val="0022559A"/>
    <w:rsid w:val="00227123"/>
    <w:rsid w:val="00231E95"/>
    <w:rsid w:val="00232BFD"/>
    <w:rsid w:val="00232C18"/>
    <w:rsid w:val="00234C0D"/>
    <w:rsid w:val="00235A12"/>
    <w:rsid w:val="00237ABC"/>
    <w:rsid w:val="00240D3B"/>
    <w:rsid w:val="002431ED"/>
    <w:rsid w:val="00245B53"/>
    <w:rsid w:val="0024677E"/>
    <w:rsid w:val="002467AF"/>
    <w:rsid w:val="0025048C"/>
    <w:rsid w:val="00252418"/>
    <w:rsid w:val="00252DA0"/>
    <w:rsid w:val="00254170"/>
    <w:rsid w:val="00261327"/>
    <w:rsid w:val="002651A0"/>
    <w:rsid w:val="0026749F"/>
    <w:rsid w:val="00270CC5"/>
    <w:rsid w:val="00271AA7"/>
    <w:rsid w:val="0027234D"/>
    <w:rsid w:val="00273BB8"/>
    <w:rsid w:val="00274669"/>
    <w:rsid w:val="00276AEA"/>
    <w:rsid w:val="002776C0"/>
    <w:rsid w:val="00277CE9"/>
    <w:rsid w:val="0028095F"/>
    <w:rsid w:val="00281584"/>
    <w:rsid w:val="00284E6D"/>
    <w:rsid w:val="0028505A"/>
    <w:rsid w:val="00286557"/>
    <w:rsid w:val="00287C24"/>
    <w:rsid w:val="002902C8"/>
    <w:rsid w:val="0029030D"/>
    <w:rsid w:val="00290960"/>
    <w:rsid w:val="00291D1F"/>
    <w:rsid w:val="0029262D"/>
    <w:rsid w:val="002951AF"/>
    <w:rsid w:val="00297BDD"/>
    <w:rsid w:val="002A040F"/>
    <w:rsid w:val="002A058F"/>
    <w:rsid w:val="002A14C4"/>
    <w:rsid w:val="002A278C"/>
    <w:rsid w:val="002A305E"/>
    <w:rsid w:val="002A3CE1"/>
    <w:rsid w:val="002A47F4"/>
    <w:rsid w:val="002A4F0B"/>
    <w:rsid w:val="002A6979"/>
    <w:rsid w:val="002A72B5"/>
    <w:rsid w:val="002B0309"/>
    <w:rsid w:val="002B0C08"/>
    <w:rsid w:val="002B2317"/>
    <w:rsid w:val="002B2B35"/>
    <w:rsid w:val="002B2CA1"/>
    <w:rsid w:val="002B2DD0"/>
    <w:rsid w:val="002B40D4"/>
    <w:rsid w:val="002B53B0"/>
    <w:rsid w:val="002B5AD7"/>
    <w:rsid w:val="002B5B19"/>
    <w:rsid w:val="002B5E6C"/>
    <w:rsid w:val="002B5F05"/>
    <w:rsid w:val="002B6C3D"/>
    <w:rsid w:val="002C52D6"/>
    <w:rsid w:val="002C6B13"/>
    <w:rsid w:val="002D38B6"/>
    <w:rsid w:val="002D39DD"/>
    <w:rsid w:val="002D4E3A"/>
    <w:rsid w:val="002D5003"/>
    <w:rsid w:val="002D6968"/>
    <w:rsid w:val="002D6FB1"/>
    <w:rsid w:val="002D764F"/>
    <w:rsid w:val="002D7B40"/>
    <w:rsid w:val="002E01B2"/>
    <w:rsid w:val="002E383D"/>
    <w:rsid w:val="002E587F"/>
    <w:rsid w:val="002E71C5"/>
    <w:rsid w:val="002E7CA7"/>
    <w:rsid w:val="002F5040"/>
    <w:rsid w:val="002F59DB"/>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9EE"/>
    <w:rsid w:val="00327708"/>
    <w:rsid w:val="003303BB"/>
    <w:rsid w:val="00330BF8"/>
    <w:rsid w:val="00332894"/>
    <w:rsid w:val="00332985"/>
    <w:rsid w:val="00333AD5"/>
    <w:rsid w:val="0033454B"/>
    <w:rsid w:val="00336A96"/>
    <w:rsid w:val="00337E2A"/>
    <w:rsid w:val="0034331D"/>
    <w:rsid w:val="00344425"/>
    <w:rsid w:val="0034501C"/>
    <w:rsid w:val="003455FE"/>
    <w:rsid w:val="00346F92"/>
    <w:rsid w:val="003474AF"/>
    <w:rsid w:val="003476D8"/>
    <w:rsid w:val="00350EAA"/>
    <w:rsid w:val="003527EE"/>
    <w:rsid w:val="00352BAC"/>
    <w:rsid w:val="00353B3F"/>
    <w:rsid w:val="003567D3"/>
    <w:rsid w:val="003600DD"/>
    <w:rsid w:val="00360D34"/>
    <w:rsid w:val="00362135"/>
    <w:rsid w:val="00362148"/>
    <w:rsid w:val="0036313C"/>
    <w:rsid w:val="003633C3"/>
    <w:rsid w:val="00363E60"/>
    <w:rsid w:val="003722AD"/>
    <w:rsid w:val="00373077"/>
    <w:rsid w:val="0037359E"/>
    <w:rsid w:val="00375604"/>
    <w:rsid w:val="003757A3"/>
    <w:rsid w:val="0037663B"/>
    <w:rsid w:val="00380661"/>
    <w:rsid w:val="00381004"/>
    <w:rsid w:val="003836A4"/>
    <w:rsid w:val="00383888"/>
    <w:rsid w:val="00390CE9"/>
    <w:rsid w:val="00391F08"/>
    <w:rsid w:val="003932D2"/>
    <w:rsid w:val="0039541B"/>
    <w:rsid w:val="00396CA3"/>
    <w:rsid w:val="00397F7B"/>
    <w:rsid w:val="003A062B"/>
    <w:rsid w:val="003A0E6B"/>
    <w:rsid w:val="003A2542"/>
    <w:rsid w:val="003A307E"/>
    <w:rsid w:val="003B0242"/>
    <w:rsid w:val="003B201B"/>
    <w:rsid w:val="003B30CE"/>
    <w:rsid w:val="003B3AC7"/>
    <w:rsid w:val="003B5025"/>
    <w:rsid w:val="003B509B"/>
    <w:rsid w:val="003B629F"/>
    <w:rsid w:val="003B76D2"/>
    <w:rsid w:val="003B7844"/>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67C2"/>
    <w:rsid w:val="003D7B39"/>
    <w:rsid w:val="003E0700"/>
    <w:rsid w:val="003E1749"/>
    <w:rsid w:val="003E2EBD"/>
    <w:rsid w:val="003E2FF9"/>
    <w:rsid w:val="003E6506"/>
    <w:rsid w:val="003F2ECC"/>
    <w:rsid w:val="003F2FF9"/>
    <w:rsid w:val="003F30C8"/>
    <w:rsid w:val="00400FCA"/>
    <w:rsid w:val="00403611"/>
    <w:rsid w:val="004051B4"/>
    <w:rsid w:val="004060AB"/>
    <w:rsid w:val="0040675C"/>
    <w:rsid w:val="00406B21"/>
    <w:rsid w:val="00411480"/>
    <w:rsid w:val="004123D0"/>
    <w:rsid w:val="00412FB4"/>
    <w:rsid w:val="00414688"/>
    <w:rsid w:val="00414A37"/>
    <w:rsid w:val="00415A3F"/>
    <w:rsid w:val="00415EF5"/>
    <w:rsid w:val="00420713"/>
    <w:rsid w:val="00421D82"/>
    <w:rsid w:val="0042474B"/>
    <w:rsid w:val="004254E7"/>
    <w:rsid w:val="00427907"/>
    <w:rsid w:val="00431863"/>
    <w:rsid w:val="00432E69"/>
    <w:rsid w:val="00433C0F"/>
    <w:rsid w:val="00435AA3"/>
    <w:rsid w:val="00435D70"/>
    <w:rsid w:val="00437040"/>
    <w:rsid w:val="0043772B"/>
    <w:rsid w:val="004403AB"/>
    <w:rsid w:val="004438B7"/>
    <w:rsid w:val="0044401C"/>
    <w:rsid w:val="0044485D"/>
    <w:rsid w:val="00444D19"/>
    <w:rsid w:val="00445C09"/>
    <w:rsid w:val="00447316"/>
    <w:rsid w:val="00451E18"/>
    <w:rsid w:val="00451F38"/>
    <w:rsid w:val="0045367E"/>
    <w:rsid w:val="004546CA"/>
    <w:rsid w:val="0045470A"/>
    <w:rsid w:val="00454C28"/>
    <w:rsid w:val="0045591C"/>
    <w:rsid w:val="004559D2"/>
    <w:rsid w:val="00461C30"/>
    <w:rsid w:val="004633A0"/>
    <w:rsid w:val="00463611"/>
    <w:rsid w:val="00464F4F"/>
    <w:rsid w:val="00465092"/>
    <w:rsid w:val="004663B4"/>
    <w:rsid w:val="00466807"/>
    <w:rsid w:val="00466FDE"/>
    <w:rsid w:val="004673D5"/>
    <w:rsid w:val="00467A92"/>
    <w:rsid w:val="00472028"/>
    <w:rsid w:val="004745B4"/>
    <w:rsid w:val="0048309B"/>
    <w:rsid w:val="00485009"/>
    <w:rsid w:val="004864BC"/>
    <w:rsid w:val="00486AB1"/>
    <w:rsid w:val="00490599"/>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396E"/>
    <w:rsid w:val="004C60D4"/>
    <w:rsid w:val="004C64A7"/>
    <w:rsid w:val="004C6AB2"/>
    <w:rsid w:val="004C708A"/>
    <w:rsid w:val="004D008E"/>
    <w:rsid w:val="004D1CC1"/>
    <w:rsid w:val="004D28DA"/>
    <w:rsid w:val="004D3828"/>
    <w:rsid w:val="004D5433"/>
    <w:rsid w:val="004D6273"/>
    <w:rsid w:val="004D63EE"/>
    <w:rsid w:val="004D7EE9"/>
    <w:rsid w:val="004E1267"/>
    <w:rsid w:val="004E273B"/>
    <w:rsid w:val="004E632F"/>
    <w:rsid w:val="004E6DF8"/>
    <w:rsid w:val="004E7150"/>
    <w:rsid w:val="004E7DDB"/>
    <w:rsid w:val="004F213A"/>
    <w:rsid w:val="004F3BFE"/>
    <w:rsid w:val="004F48F3"/>
    <w:rsid w:val="004F576A"/>
    <w:rsid w:val="0050400E"/>
    <w:rsid w:val="00504087"/>
    <w:rsid w:val="00505706"/>
    <w:rsid w:val="00505AAB"/>
    <w:rsid w:val="00505FC0"/>
    <w:rsid w:val="005078CF"/>
    <w:rsid w:val="00507C3D"/>
    <w:rsid w:val="00507F00"/>
    <w:rsid w:val="005107E9"/>
    <w:rsid w:val="00510A35"/>
    <w:rsid w:val="00512B4A"/>
    <w:rsid w:val="00513428"/>
    <w:rsid w:val="00513DFE"/>
    <w:rsid w:val="005144BE"/>
    <w:rsid w:val="00514A0A"/>
    <w:rsid w:val="005155CF"/>
    <w:rsid w:val="005159A4"/>
    <w:rsid w:val="00516432"/>
    <w:rsid w:val="005167F7"/>
    <w:rsid w:val="005170E4"/>
    <w:rsid w:val="0052009C"/>
    <w:rsid w:val="005202A1"/>
    <w:rsid w:val="00522246"/>
    <w:rsid w:val="00523E28"/>
    <w:rsid w:val="005242D6"/>
    <w:rsid w:val="00526F98"/>
    <w:rsid w:val="005275C6"/>
    <w:rsid w:val="00530E60"/>
    <w:rsid w:val="0053170A"/>
    <w:rsid w:val="00531CE4"/>
    <w:rsid w:val="00534227"/>
    <w:rsid w:val="005347C8"/>
    <w:rsid w:val="00535D9A"/>
    <w:rsid w:val="005361BA"/>
    <w:rsid w:val="00537286"/>
    <w:rsid w:val="00537891"/>
    <w:rsid w:val="0053795F"/>
    <w:rsid w:val="0054055C"/>
    <w:rsid w:val="0054134E"/>
    <w:rsid w:val="0054145E"/>
    <w:rsid w:val="00542233"/>
    <w:rsid w:val="00543342"/>
    <w:rsid w:val="0054444C"/>
    <w:rsid w:val="00544DE2"/>
    <w:rsid w:val="00544E09"/>
    <w:rsid w:val="00544F7D"/>
    <w:rsid w:val="005521A3"/>
    <w:rsid w:val="005527E3"/>
    <w:rsid w:val="00553419"/>
    <w:rsid w:val="00553DA8"/>
    <w:rsid w:val="005548B7"/>
    <w:rsid w:val="00554C33"/>
    <w:rsid w:val="00554E98"/>
    <w:rsid w:val="005552D6"/>
    <w:rsid w:val="0055544B"/>
    <w:rsid w:val="00556E54"/>
    <w:rsid w:val="00556EF3"/>
    <w:rsid w:val="00560204"/>
    <w:rsid w:val="005607B4"/>
    <w:rsid w:val="00561861"/>
    <w:rsid w:val="00562301"/>
    <w:rsid w:val="00563709"/>
    <w:rsid w:val="00565203"/>
    <w:rsid w:val="0056579C"/>
    <w:rsid w:val="0056651E"/>
    <w:rsid w:val="0056705D"/>
    <w:rsid w:val="005701E3"/>
    <w:rsid w:val="0057273B"/>
    <w:rsid w:val="0057296F"/>
    <w:rsid w:val="005731FF"/>
    <w:rsid w:val="00573BCF"/>
    <w:rsid w:val="00573F7B"/>
    <w:rsid w:val="00574066"/>
    <w:rsid w:val="00574321"/>
    <w:rsid w:val="005753BE"/>
    <w:rsid w:val="00576EF7"/>
    <w:rsid w:val="005805CF"/>
    <w:rsid w:val="00580A12"/>
    <w:rsid w:val="00581EDE"/>
    <w:rsid w:val="00582614"/>
    <w:rsid w:val="005860DB"/>
    <w:rsid w:val="00586182"/>
    <w:rsid w:val="00586EE6"/>
    <w:rsid w:val="0059048C"/>
    <w:rsid w:val="00590DD7"/>
    <w:rsid w:val="00591180"/>
    <w:rsid w:val="005928DA"/>
    <w:rsid w:val="005947FC"/>
    <w:rsid w:val="0059543A"/>
    <w:rsid w:val="0059623D"/>
    <w:rsid w:val="00597B37"/>
    <w:rsid w:val="00597D0E"/>
    <w:rsid w:val="005A1018"/>
    <w:rsid w:val="005A12A7"/>
    <w:rsid w:val="005A2783"/>
    <w:rsid w:val="005A45D2"/>
    <w:rsid w:val="005A46A9"/>
    <w:rsid w:val="005A5200"/>
    <w:rsid w:val="005A715F"/>
    <w:rsid w:val="005B0037"/>
    <w:rsid w:val="005B121C"/>
    <w:rsid w:val="005B2A4E"/>
    <w:rsid w:val="005B3673"/>
    <w:rsid w:val="005B7ED2"/>
    <w:rsid w:val="005C0C73"/>
    <w:rsid w:val="005C1311"/>
    <w:rsid w:val="005C43A3"/>
    <w:rsid w:val="005C48E7"/>
    <w:rsid w:val="005C4B60"/>
    <w:rsid w:val="005C6FED"/>
    <w:rsid w:val="005D0EF4"/>
    <w:rsid w:val="005D2F41"/>
    <w:rsid w:val="005D4A74"/>
    <w:rsid w:val="005D67C4"/>
    <w:rsid w:val="005E2077"/>
    <w:rsid w:val="005E60C9"/>
    <w:rsid w:val="005F31E7"/>
    <w:rsid w:val="005F4FC4"/>
    <w:rsid w:val="005F5AC9"/>
    <w:rsid w:val="005F69D3"/>
    <w:rsid w:val="005F6E7B"/>
    <w:rsid w:val="005F6F8E"/>
    <w:rsid w:val="005F797D"/>
    <w:rsid w:val="005F7BE6"/>
    <w:rsid w:val="00602441"/>
    <w:rsid w:val="00602BCB"/>
    <w:rsid w:val="00604FBF"/>
    <w:rsid w:val="00606A1B"/>
    <w:rsid w:val="006107C9"/>
    <w:rsid w:val="00615017"/>
    <w:rsid w:val="006159ED"/>
    <w:rsid w:val="00617738"/>
    <w:rsid w:val="00622600"/>
    <w:rsid w:val="00625BAF"/>
    <w:rsid w:val="00627198"/>
    <w:rsid w:val="00630A2E"/>
    <w:rsid w:val="006310D2"/>
    <w:rsid w:val="006329E7"/>
    <w:rsid w:val="00636742"/>
    <w:rsid w:val="00640B8F"/>
    <w:rsid w:val="006415F6"/>
    <w:rsid w:val="0064163E"/>
    <w:rsid w:val="006425FB"/>
    <w:rsid w:val="00643EB2"/>
    <w:rsid w:val="00647125"/>
    <w:rsid w:val="00650C0F"/>
    <w:rsid w:val="0065112E"/>
    <w:rsid w:val="00653232"/>
    <w:rsid w:val="006538A2"/>
    <w:rsid w:val="00654227"/>
    <w:rsid w:val="006547FF"/>
    <w:rsid w:val="0065610A"/>
    <w:rsid w:val="006566BB"/>
    <w:rsid w:val="006578BF"/>
    <w:rsid w:val="00660176"/>
    <w:rsid w:val="0066065C"/>
    <w:rsid w:val="006607BC"/>
    <w:rsid w:val="00660E6B"/>
    <w:rsid w:val="00661255"/>
    <w:rsid w:val="0066258B"/>
    <w:rsid w:val="0066422A"/>
    <w:rsid w:val="00666F55"/>
    <w:rsid w:val="00670998"/>
    <w:rsid w:val="00672340"/>
    <w:rsid w:val="00672E03"/>
    <w:rsid w:val="00672EB8"/>
    <w:rsid w:val="006744D7"/>
    <w:rsid w:val="00674A2B"/>
    <w:rsid w:val="00676113"/>
    <w:rsid w:val="00677C82"/>
    <w:rsid w:val="00683B10"/>
    <w:rsid w:val="00683B42"/>
    <w:rsid w:val="0068647F"/>
    <w:rsid w:val="0068667D"/>
    <w:rsid w:val="0069054B"/>
    <w:rsid w:val="00690C61"/>
    <w:rsid w:val="006919AD"/>
    <w:rsid w:val="00692721"/>
    <w:rsid w:val="006938F2"/>
    <w:rsid w:val="00693CBF"/>
    <w:rsid w:val="00694187"/>
    <w:rsid w:val="00695861"/>
    <w:rsid w:val="00696239"/>
    <w:rsid w:val="00696F35"/>
    <w:rsid w:val="00697F9B"/>
    <w:rsid w:val="006A3C36"/>
    <w:rsid w:val="006A4C9E"/>
    <w:rsid w:val="006A530F"/>
    <w:rsid w:val="006A55F9"/>
    <w:rsid w:val="006A5614"/>
    <w:rsid w:val="006A670C"/>
    <w:rsid w:val="006B2F90"/>
    <w:rsid w:val="006B3467"/>
    <w:rsid w:val="006B37F6"/>
    <w:rsid w:val="006B402E"/>
    <w:rsid w:val="006B4533"/>
    <w:rsid w:val="006C0982"/>
    <w:rsid w:val="006C0A46"/>
    <w:rsid w:val="006C0BD4"/>
    <w:rsid w:val="006C3A20"/>
    <w:rsid w:val="006C45FF"/>
    <w:rsid w:val="006C694B"/>
    <w:rsid w:val="006C6BF6"/>
    <w:rsid w:val="006D048D"/>
    <w:rsid w:val="006D1720"/>
    <w:rsid w:val="006D31CE"/>
    <w:rsid w:val="006D3E98"/>
    <w:rsid w:val="006D3EAD"/>
    <w:rsid w:val="006D54CE"/>
    <w:rsid w:val="006D5C7B"/>
    <w:rsid w:val="006E0DFE"/>
    <w:rsid w:val="006E0FD2"/>
    <w:rsid w:val="006E1132"/>
    <w:rsid w:val="006E11B9"/>
    <w:rsid w:val="006E214C"/>
    <w:rsid w:val="006E2ABB"/>
    <w:rsid w:val="006E3D1F"/>
    <w:rsid w:val="006E5B78"/>
    <w:rsid w:val="006E6EAD"/>
    <w:rsid w:val="006E6FEB"/>
    <w:rsid w:val="006E775A"/>
    <w:rsid w:val="006E7B9F"/>
    <w:rsid w:val="006F0662"/>
    <w:rsid w:val="006F0D22"/>
    <w:rsid w:val="006F1C95"/>
    <w:rsid w:val="006F23DB"/>
    <w:rsid w:val="006F61AA"/>
    <w:rsid w:val="006F6A1C"/>
    <w:rsid w:val="006F6EB9"/>
    <w:rsid w:val="00704BF1"/>
    <w:rsid w:val="007057BE"/>
    <w:rsid w:val="0071011E"/>
    <w:rsid w:val="00710CFA"/>
    <w:rsid w:val="0071174C"/>
    <w:rsid w:val="00713FE0"/>
    <w:rsid w:val="00721361"/>
    <w:rsid w:val="00722519"/>
    <w:rsid w:val="007237EF"/>
    <w:rsid w:val="007265FE"/>
    <w:rsid w:val="007267AD"/>
    <w:rsid w:val="00726861"/>
    <w:rsid w:val="00726B61"/>
    <w:rsid w:val="0072771F"/>
    <w:rsid w:val="00730B01"/>
    <w:rsid w:val="0073121C"/>
    <w:rsid w:val="0073246C"/>
    <w:rsid w:val="00734997"/>
    <w:rsid w:val="00734E4B"/>
    <w:rsid w:val="007351DD"/>
    <w:rsid w:val="00735B51"/>
    <w:rsid w:val="007372BB"/>
    <w:rsid w:val="00737587"/>
    <w:rsid w:val="0073772B"/>
    <w:rsid w:val="00741EC3"/>
    <w:rsid w:val="00742D54"/>
    <w:rsid w:val="007433DA"/>
    <w:rsid w:val="00745F48"/>
    <w:rsid w:val="0074616C"/>
    <w:rsid w:val="00746622"/>
    <w:rsid w:val="00750094"/>
    <w:rsid w:val="00750537"/>
    <w:rsid w:val="007517E4"/>
    <w:rsid w:val="007539EB"/>
    <w:rsid w:val="007546F8"/>
    <w:rsid w:val="0075475F"/>
    <w:rsid w:val="007559C6"/>
    <w:rsid w:val="00760526"/>
    <w:rsid w:val="00764CCF"/>
    <w:rsid w:val="007654C3"/>
    <w:rsid w:val="00765E66"/>
    <w:rsid w:val="00766193"/>
    <w:rsid w:val="00766853"/>
    <w:rsid w:val="00767023"/>
    <w:rsid w:val="0076786F"/>
    <w:rsid w:val="007701CE"/>
    <w:rsid w:val="00770B83"/>
    <w:rsid w:val="00771AA1"/>
    <w:rsid w:val="007720DC"/>
    <w:rsid w:val="00772B3F"/>
    <w:rsid w:val="00776ECC"/>
    <w:rsid w:val="00777DA9"/>
    <w:rsid w:val="00780E28"/>
    <w:rsid w:val="00781E65"/>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4163"/>
    <w:rsid w:val="007A628E"/>
    <w:rsid w:val="007A72A5"/>
    <w:rsid w:val="007A7683"/>
    <w:rsid w:val="007A7CE3"/>
    <w:rsid w:val="007B0029"/>
    <w:rsid w:val="007B06AE"/>
    <w:rsid w:val="007B1A20"/>
    <w:rsid w:val="007B3F8C"/>
    <w:rsid w:val="007B419B"/>
    <w:rsid w:val="007B4437"/>
    <w:rsid w:val="007B798D"/>
    <w:rsid w:val="007C04BE"/>
    <w:rsid w:val="007C141A"/>
    <w:rsid w:val="007C1EF4"/>
    <w:rsid w:val="007C2B75"/>
    <w:rsid w:val="007C3ACE"/>
    <w:rsid w:val="007C63FE"/>
    <w:rsid w:val="007D1BAC"/>
    <w:rsid w:val="007D4132"/>
    <w:rsid w:val="007D5A92"/>
    <w:rsid w:val="007D74E8"/>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800EDF"/>
    <w:rsid w:val="008073DB"/>
    <w:rsid w:val="00810E83"/>
    <w:rsid w:val="00812452"/>
    <w:rsid w:val="00812BD0"/>
    <w:rsid w:val="0081368E"/>
    <w:rsid w:val="008175FC"/>
    <w:rsid w:val="00817A30"/>
    <w:rsid w:val="00820691"/>
    <w:rsid w:val="00821162"/>
    <w:rsid w:val="0082277D"/>
    <w:rsid w:val="00823F55"/>
    <w:rsid w:val="0082588E"/>
    <w:rsid w:val="008258B0"/>
    <w:rsid w:val="00825E41"/>
    <w:rsid w:val="00830133"/>
    <w:rsid w:val="00831B1D"/>
    <w:rsid w:val="008344DB"/>
    <w:rsid w:val="008345FF"/>
    <w:rsid w:val="00837389"/>
    <w:rsid w:val="0084058E"/>
    <w:rsid w:val="00840D33"/>
    <w:rsid w:val="00841221"/>
    <w:rsid w:val="00841D5B"/>
    <w:rsid w:val="00842639"/>
    <w:rsid w:val="00842F8F"/>
    <w:rsid w:val="00843119"/>
    <w:rsid w:val="0084431B"/>
    <w:rsid w:val="00850D7D"/>
    <w:rsid w:val="00851BD8"/>
    <w:rsid w:val="00852F36"/>
    <w:rsid w:val="00854F28"/>
    <w:rsid w:val="00855600"/>
    <w:rsid w:val="00857046"/>
    <w:rsid w:val="00860697"/>
    <w:rsid w:val="00863201"/>
    <w:rsid w:val="0086418A"/>
    <w:rsid w:val="0086425D"/>
    <w:rsid w:val="00864DC6"/>
    <w:rsid w:val="0086741A"/>
    <w:rsid w:val="00867DCE"/>
    <w:rsid w:val="008709D7"/>
    <w:rsid w:val="008713FD"/>
    <w:rsid w:val="0087148F"/>
    <w:rsid w:val="0087445E"/>
    <w:rsid w:val="0087583D"/>
    <w:rsid w:val="00877DEB"/>
    <w:rsid w:val="008806F1"/>
    <w:rsid w:val="00880C62"/>
    <w:rsid w:val="00883161"/>
    <w:rsid w:val="00884547"/>
    <w:rsid w:val="00884D02"/>
    <w:rsid w:val="008860F3"/>
    <w:rsid w:val="00887967"/>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3442"/>
    <w:rsid w:val="008B4FA2"/>
    <w:rsid w:val="008B6C7B"/>
    <w:rsid w:val="008B7DAF"/>
    <w:rsid w:val="008C0873"/>
    <w:rsid w:val="008C1344"/>
    <w:rsid w:val="008C1C7B"/>
    <w:rsid w:val="008C3BE1"/>
    <w:rsid w:val="008C4048"/>
    <w:rsid w:val="008C438B"/>
    <w:rsid w:val="008C4690"/>
    <w:rsid w:val="008C5BD2"/>
    <w:rsid w:val="008C76EF"/>
    <w:rsid w:val="008D0367"/>
    <w:rsid w:val="008D0B25"/>
    <w:rsid w:val="008D1226"/>
    <w:rsid w:val="008D303C"/>
    <w:rsid w:val="008D3BB9"/>
    <w:rsid w:val="008D3E25"/>
    <w:rsid w:val="008D544F"/>
    <w:rsid w:val="008D5D14"/>
    <w:rsid w:val="008D628A"/>
    <w:rsid w:val="008D6493"/>
    <w:rsid w:val="008D6C8F"/>
    <w:rsid w:val="008E3FEA"/>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208E3"/>
    <w:rsid w:val="00922607"/>
    <w:rsid w:val="009229CB"/>
    <w:rsid w:val="00923792"/>
    <w:rsid w:val="00930D21"/>
    <w:rsid w:val="00931278"/>
    <w:rsid w:val="00931870"/>
    <w:rsid w:val="009318CC"/>
    <w:rsid w:val="00932689"/>
    <w:rsid w:val="009346CE"/>
    <w:rsid w:val="00936549"/>
    <w:rsid w:val="0094097E"/>
    <w:rsid w:val="0094121C"/>
    <w:rsid w:val="00943E9E"/>
    <w:rsid w:val="00944F5D"/>
    <w:rsid w:val="00947414"/>
    <w:rsid w:val="00947762"/>
    <w:rsid w:val="00947E1A"/>
    <w:rsid w:val="009519DC"/>
    <w:rsid w:val="00955363"/>
    <w:rsid w:val="00955A9E"/>
    <w:rsid w:val="00955AAE"/>
    <w:rsid w:val="009579D1"/>
    <w:rsid w:val="0096150B"/>
    <w:rsid w:val="00961E40"/>
    <w:rsid w:val="009655DB"/>
    <w:rsid w:val="009658F6"/>
    <w:rsid w:val="00966695"/>
    <w:rsid w:val="0096792B"/>
    <w:rsid w:val="00967C51"/>
    <w:rsid w:val="009710AA"/>
    <w:rsid w:val="00972B81"/>
    <w:rsid w:val="009734B8"/>
    <w:rsid w:val="0097372A"/>
    <w:rsid w:val="00974FB1"/>
    <w:rsid w:val="009753FA"/>
    <w:rsid w:val="009762F9"/>
    <w:rsid w:val="00977852"/>
    <w:rsid w:val="0098623F"/>
    <w:rsid w:val="00986858"/>
    <w:rsid w:val="00986AC9"/>
    <w:rsid w:val="00987222"/>
    <w:rsid w:val="009877FF"/>
    <w:rsid w:val="00987BFD"/>
    <w:rsid w:val="00990478"/>
    <w:rsid w:val="009917BD"/>
    <w:rsid w:val="009933C7"/>
    <w:rsid w:val="00993A96"/>
    <w:rsid w:val="00993BED"/>
    <w:rsid w:val="009950FD"/>
    <w:rsid w:val="00995CB3"/>
    <w:rsid w:val="00995ED1"/>
    <w:rsid w:val="009A2B04"/>
    <w:rsid w:val="009A51F9"/>
    <w:rsid w:val="009A56B3"/>
    <w:rsid w:val="009A6981"/>
    <w:rsid w:val="009A72C7"/>
    <w:rsid w:val="009A7C9F"/>
    <w:rsid w:val="009B00F0"/>
    <w:rsid w:val="009B0F02"/>
    <w:rsid w:val="009B1CFD"/>
    <w:rsid w:val="009B45F3"/>
    <w:rsid w:val="009B4D9B"/>
    <w:rsid w:val="009C12AC"/>
    <w:rsid w:val="009C18EF"/>
    <w:rsid w:val="009C1B46"/>
    <w:rsid w:val="009C1ED8"/>
    <w:rsid w:val="009C3780"/>
    <w:rsid w:val="009C446B"/>
    <w:rsid w:val="009C4A58"/>
    <w:rsid w:val="009C5253"/>
    <w:rsid w:val="009C6908"/>
    <w:rsid w:val="009C6C49"/>
    <w:rsid w:val="009C7A02"/>
    <w:rsid w:val="009C7CBC"/>
    <w:rsid w:val="009D29AB"/>
    <w:rsid w:val="009D2FE6"/>
    <w:rsid w:val="009D3775"/>
    <w:rsid w:val="009D4557"/>
    <w:rsid w:val="009D5ACB"/>
    <w:rsid w:val="009D6DF2"/>
    <w:rsid w:val="009D77C3"/>
    <w:rsid w:val="009E1B09"/>
    <w:rsid w:val="009E4662"/>
    <w:rsid w:val="009E48B1"/>
    <w:rsid w:val="009E6BE7"/>
    <w:rsid w:val="009E79FA"/>
    <w:rsid w:val="009F0966"/>
    <w:rsid w:val="009F1509"/>
    <w:rsid w:val="009F2EBA"/>
    <w:rsid w:val="009F41E5"/>
    <w:rsid w:val="009F5E00"/>
    <w:rsid w:val="009F782B"/>
    <w:rsid w:val="00A02853"/>
    <w:rsid w:val="00A036C5"/>
    <w:rsid w:val="00A04FD1"/>
    <w:rsid w:val="00A05E5A"/>
    <w:rsid w:val="00A1116C"/>
    <w:rsid w:val="00A114AE"/>
    <w:rsid w:val="00A17A72"/>
    <w:rsid w:val="00A205FF"/>
    <w:rsid w:val="00A2240F"/>
    <w:rsid w:val="00A228B5"/>
    <w:rsid w:val="00A2369F"/>
    <w:rsid w:val="00A2477E"/>
    <w:rsid w:val="00A3060E"/>
    <w:rsid w:val="00A313C5"/>
    <w:rsid w:val="00A3144B"/>
    <w:rsid w:val="00A32FD6"/>
    <w:rsid w:val="00A33EC7"/>
    <w:rsid w:val="00A34511"/>
    <w:rsid w:val="00A3470E"/>
    <w:rsid w:val="00A35249"/>
    <w:rsid w:val="00A40BCF"/>
    <w:rsid w:val="00A41CB3"/>
    <w:rsid w:val="00A43364"/>
    <w:rsid w:val="00A47E91"/>
    <w:rsid w:val="00A513D3"/>
    <w:rsid w:val="00A51976"/>
    <w:rsid w:val="00A5342A"/>
    <w:rsid w:val="00A53C78"/>
    <w:rsid w:val="00A54CBF"/>
    <w:rsid w:val="00A56798"/>
    <w:rsid w:val="00A56960"/>
    <w:rsid w:val="00A60559"/>
    <w:rsid w:val="00A61841"/>
    <w:rsid w:val="00A62F0A"/>
    <w:rsid w:val="00A640FB"/>
    <w:rsid w:val="00A645AE"/>
    <w:rsid w:val="00A64B6F"/>
    <w:rsid w:val="00A724A2"/>
    <w:rsid w:val="00A74E99"/>
    <w:rsid w:val="00A75848"/>
    <w:rsid w:val="00A80E0E"/>
    <w:rsid w:val="00A816C9"/>
    <w:rsid w:val="00A81BD8"/>
    <w:rsid w:val="00A82914"/>
    <w:rsid w:val="00A82C76"/>
    <w:rsid w:val="00A83BC8"/>
    <w:rsid w:val="00A83DDF"/>
    <w:rsid w:val="00A84C19"/>
    <w:rsid w:val="00A86F46"/>
    <w:rsid w:val="00A87430"/>
    <w:rsid w:val="00A90600"/>
    <w:rsid w:val="00A90800"/>
    <w:rsid w:val="00A918BF"/>
    <w:rsid w:val="00A93D88"/>
    <w:rsid w:val="00A945C0"/>
    <w:rsid w:val="00A945F7"/>
    <w:rsid w:val="00A94BF0"/>
    <w:rsid w:val="00A955D8"/>
    <w:rsid w:val="00A970E7"/>
    <w:rsid w:val="00AA2C62"/>
    <w:rsid w:val="00AA4E0B"/>
    <w:rsid w:val="00AA6CFF"/>
    <w:rsid w:val="00AA77F0"/>
    <w:rsid w:val="00AB0AC8"/>
    <w:rsid w:val="00AB160A"/>
    <w:rsid w:val="00AB3595"/>
    <w:rsid w:val="00AB382A"/>
    <w:rsid w:val="00AB41E4"/>
    <w:rsid w:val="00AB5515"/>
    <w:rsid w:val="00AB5F88"/>
    <w:rsid w:val="00AC57DB"/>
    <w:rsid w:val="00AC603B"/>
    <w:rsid w:val="00AD08CF"/>
    <w:rsid w:val="00AD1330"/>
    <w:rsid w:val="00AD15D2"/>
    <w:rsid w:val="00AD1D70"/>
    <w:rsid w:val="00AD38A3"/>
    <w:rsid w:val="00AD4515"/>
    <w:rsid w:val="00AD7847"/>
    <w:rsid w:val="00AD7DF4"/>
    <w:rsid w:val="00AD7E19"/>
    <w:rsid w:val="00AE0F0D"/>
    <w:rsid w:val="00AE0F73"/>
    <w:rsid w:val="00AE2661"/>
    <w:rsid w:val="00AE3AF1"/>
    <w:rsid w:val="00AE4C64"/>
    <w:rsid w:val="00AE4CB7"/>
    <w:rsid w:val="00AE56CD"/>
    <w:rsid w:val="00AE6ACD"/>
    <w:rsid w:val="00AE6DAC"/>
    <w:rsid w:val="00AF1419"/>
    <w:rsid w:val="00AF616F"/>
    <w:rsid w:val="00B0148C"/>
    <w:rsid w:val="00B01616"/>
    <w:rsid w:val="00B022E2"/>
    <w:rsid w:val="00B02586"/>
    <w:rsid w:val="00B02E1C"/>
    <w:rsid w:val="00B0352E"/>
    <w:rsid w:val="00B072D1"/>
    <w:rsid w:val="00B074C2"/>
    <w:rsid w:val="00B10197"/>
    <w:rsid w:val="00B13715"/>
    <w:rsid w:val="00B1376F"/>
    <w:rsid w:val="00B17603"/>
    <w:rsid w:val="00B22EFA"/>
    <w:rsid w:val="00B23CD2"/>
    <w:rsid w:val="00B24AD9"/>
    <w:rsid w:val="00B2532E"/>
    <w:rsid w:val="00B2798C"/>
    <w:rsid w:val="00B30857"/>
    <w:rsid w:val="00B31B9B"/>
    <w:rsid w:val="00B323F2"/>
    <w:rsid w:val="00B33E93"/>
    <w:rsid w:val="00B34334"/>
    <w:rsid w:val="00B3487E"/>
    <w:rsid w:val="00B37434"/>
    <w:rsid w:val="00B37B5E"/>
    <w:rsid w:val="00B4007B"/>
    <w:rsid w:val="00B40D08"/>
    <w:rsid w:val="00B418DB"/>
    <w:rsid w:val="00B41E75"/>
    <w:rsid w:val="00B42523"/>
    <w:rsid w:val="00B42C98"/>
    <w:rsid w:val="00B43C55"/>
    <w:rsid w:val="00B43CFF"/>
    <w:rsid w:val="00B46956"/>
    <w:rsid w:val="00B47D10"/>
    <w:rsid w:val="00B515DB"/>
    <w:rsid w:val="00B53FAA"/>
    <w:rsid w:val="00B55A37"/>
    <w:rsid w:val="00B56215"/>
    <w:rsid w:val="00B5662D"/>
    <w:rsid w:val="00B5703F"/>
    <w:rsid w:val="00B60958"/>
    <w:rsid w:val="00B6123B"/>
    <w:rsid w:val="00B6368D"/>
    <w:rsid w:val="00B642A0"/>
    <w:rsid w:val="00B66784"/>
    <w:rsid w:val="00B67278"/>
    <w:rsid w:val="00B707D6"/>
    <w:rsid w:val="00B71096"/>
    <w:rsid w:val="00B716FB"/>
    <w:rsid w:val="00B72B5E"/>
    <w:rsid w:val="00B75693"/>
    <w:rsid w:val="00B765B1"/>
    <w:rsid w:val="00B77801"/>
    <w:rsid w:val="00B80192"/>
    <w:rsid w:val="00B81746"/>
    <w:rsid w:val="00B81AED"/>
    <w:rsid w:val="00B82082"/>
    <w:rsid w:val="00B82505"/>
    <w:rsid w:val="00B82514"/>
    <w:rsid w:val="00B84EDA"/>
    <w:rsid w:val="00B851A9"/>
    <w:rsid w:val="00B86B9E"/>
    <w:rsid w:val="00B86BAA"/>
    <w:rsid w:val="00B86C31"/>
    <w:rsid w:val="00B873E1"/>
    <w:rsid w:val="00B87CC2"/>
    <w:rsid w:val="00B87EBD"/>
    <w:rsid w:val="00B915EE"/>
    <w:rsid w:val="00B937B0"/>
    <w:rsid w:val="00B94945"/>
    <w:rsid w:val="00B94F63"/>
    <w:rsid w:val="00B97EEF"/>
    <w:rsid w:val="00BA0757"/>
    <w:rsid w:val="00BA2382"/>
    <w:rsid w:val="00BA2781"/>
    <w:rsid w:val="00BA2C2C"/>
    <w:rsid w:val="00BA58EE"/>
    <w:rsid w:val="00BA6BCF"/>
    <w:rsid w:val="00BB19BF"/>
    <w:rsid w:val="00BB1E2D"/>
    <w:rsid w:val="00BB2113"/>
    <w:rsid w:val="00BB4610"/>
    <w:rsid w:val="00BB4F3D"/>
    <w:rsid w:val="00BB59F5"/>
    <w:rsid w:val="00BB6F61"/>
    <w:rsid w:val="00BB727F"/>
    <w:rsid w:val="00BB7A07"/>
    <w:rsid w:val="00BC221C"/>
    <w:rsid w:val="00BC22EE"/>
    <w:rsid w:val="00BC282E"/>
    <w:rsid w:val="00BC2D44"/>
    <w:rsid w:val="00BC3F29"/>
    <w:rsid w:val="00BC5C20"/>
    <w:rsid w:val="00BC6867"/>
    <w:rsid w:val="00BC7ED5"/>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E97"/>
    <w:rsid w:val="00BE5781"/>
    <w:rsid w:val="00BE79F4"/>
    <w:rsid w:val="00BF0F34"/>
    <w:rsid w:val="00BF432C"/>
    <w:rsid w:val="00BF52E0"/>
    <w:rsid w:val="00BF6A51"/>
    <w:rsid w:val="00BF7A2A"/>
    <w:rsid w:val="00C02EA8"/>
    <w:rsid w:val="00C05F76"/>
    <w:rsid w:val="00C0634B"/>
    <w:rsid w:val="00C06EF7"/>
    <w:rsid w:val="00C11F1B"/>
    <w:rsid w:val="00C150CE"/>
    <w:rsid w:val="00C159FA"/>
    <w:rsid w:val="00C20EB4"/>
    <w:rsid w:val="00C21B25"/>
    <w:rsid w:val="00C21C9E"/>
    <w:rsid w:val="00C22386"/>
    <w:rsid w:val="00C22B10"/>
    <w:rsid w:val="00C25614"/>
    <w:rsid w:val="00C31457"/>
    <w:rsid w:val="00C32E40"/>
    <w:rsid w:val="00C33B55"/>
    <w:rsid w:val="00C33D8A"/>
    <w:rsid w:val="00C35D7C"/>
    <w:rsid w:val="00C3621B"/>
    <w:rsid w:val="00C372D0"/>
    <w:rsid w:val="00C37954"/>
    <w:rsid w:val="00C402BD"/>
    <w:rsid w:val="00C40EC6"/>
    <w:rsid w:val="00C42CD9"/>
    <w:rsid w:val="00C43232"/>
    <w:rsid w:val="00C4542B"/>
    <w:rsid w:val="00C501C3"/>
    <w:rsid w:val="00C50CE2"/>
    <w:rsid w:val="00C50EAE"/>
    <w:rsid w:val="00C51A66"/>
    <w:rsid w:val="00C51D9B"/>
    <w:rsid w:val="00C52818"/>
    <w:rsid w:val="00C53029"/>
    <w:rsid w:val="00C53ED5"/>
    <w:rsid w:val="00C54538"/>
    <w:rsid w:val="00C54DDE"/>
    <w:rsid w:val="00C55BBF"/>
    <w:rsid w:val="00C56426"/>
    <w:rsid w:val="00C56F81"/>
    <w:rsid w:val="00C57A90"/>
    <w:rsid w:val="00C604DC"/>
    <w:rsid w:val="00C60C7D"/>
    <w:rsid w:val="00C64B81"/>
    <w:rsid w:val="00C653C2"/>
    <w:rsid w:val="00C70321"/>
    <w:rsid w:val="00C709A5"/>
    <w:rsid w:val="00C71E78"/>
    <w:rsid w:val="00C7209D"/>
    <w:rsid w:val="00C7593B"/>
    <w:rsid w:val="00C771BB"/>
    <w:rsid w:val="00C77590"/>
    <w:rsid w:val="00C81D83"/>
    <w:rsid w:val="00C83850"/>
    <w:rsid w:val="00C84157"/>
    <w:rsid w:val="00C8442D"/>
    <w:rsid w:val="00C846DE"/>
    <w:rsid w:val="00C8687F"/>
    <w:rsid w:val="00C90128"/>
    <w:rsid w:val="00C93DCF"/>
    <w:rsid w:val="00C94B7B"/>
    <w:rsid w:val="00C94E52"/>
    <w:rsid w:val="00C954BF"/>
    <w:rsid w:val="00C96289"/>
    <w:rsid w:val="00C979E5"/>
    <w:rsid w:val="00CA0477"/>
    <w:rsid w:val="00CA0935"/>
    <w:rsid w:val="00CA1567"/>
    <w:rsid w:val="00CA1EE9"/>
    <w:rsid w:val="00CA2582"/>
    <w:rsid w:val="00CA31AE"/>
    <w:rsid w:val="00CA370F"/>
    <w:rsid w:val="00CA401C"/>
    <w:rsid w:val="00CA5635"/>
    <w:rsid w:val="00CA6ADC"/>
    <w:rsid w:val="00CA7835"/>
    <w:rsid w:val="00CB091C"/>
    <w:rsid w:val="00CB1ECA"/>
    <w:rsid w:val="00CB39C4"/>
    <w:rsid w:val="00CB3BA8"/>
    <w:rsid w:val="00CB6398"/>
    <w:rsid w:val="00CC1D68"/>
    <w:rsid w:val="00CC2D52"/>
    <w:rsid w:val="00CC3D79"/>
    <w:rsid w:val="00CC553A"/>
    <w:rsid w:val="00CC6198"/>
    <w:rsid w:val="00CD10EA"/>
    <w:rsid w:val="00CD2531"/>
    <w:rsid w:val="00CD2B8C"/>
    <w:rsid w:val="00CD39C2"/>
    <w:rsid w:val="00CD42D5"/>
    <w:rsid w:val="00CD4505"/>
    <w:rsid w:val="00CD4C83"/>
    <w:rsid w:val="00CD5263"/>
    <w:rsid w:val="00CD60D2"/>
    <w:rsid w:val="00CD655F"/>
    <w:rsid w:val="00CD7F1C"/>
    <w:rsid w:val="00CE0D2D"/>
    <w:rsid w:val="00CE107C"/>
    <w:rsid w:val="00CE23BF"/>
    <w:rsid w:val="00CE7918"/>
    <w:rsid w:val="00CF0AD2"/>
    <w:rsid w:val="00CF18AF"/>
    <w:rsid w:val="00CF1BCC"/>
    <w:rsid w:val="00CF217B"/>
    <w:rsid w:val="00D0136A"/>
    <w:rsid w:val="00D0153A"/>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21229"/>
    <w:rsid w:val="00D21889"/>
    <w:rsid w:val="00D23B42"/>
    <w:rsid w:val="00D23C87"/>
    <w:rsid w:val="00D2446B"/>
    <w:rsid w:val="00D24F08"/>
    <w:rsid w:val="00D2515B"/>
    <w:rsid w:val="00D26539"/>
    <w:rsid w:val="00D27D0B"/>
    <w:rsid w:val="00D40F80"/>
    <w:rsid w:val="00D41545"/>
    <w:rsid w:val="00D430C6"/>
    <w:rsid w:val="00D43749"/>
    <w:rsid w:val="00D45941"/>
    <w:rsid w:val="00D45B4F"/>
    <w:rsid w:val="00D45E3F"/>
    <w:rsid w:val="00D46632"/>
    <w:rsid w:val="00D471D5"/>
    <w:rsid w:val="00D51DE3"/>
    <w:rsid w:val="00D56117"/>
    <w:rsid w:val="00D56241"/>
    <w:rsid w:val="00D56836"/>
    <w:rsid w:val="00D57128"/>
    <w:rsid w:val="00D610F0"/>
    <w:rsid w:val="00D6135C"/>
    <w:rsid w:val="00D639A8"/>
    <w:rsid w:val="00D64968"/>
    <w:rsid w:val="00D65966"/>
    <w:rsid w:val="00D6700B"/>
    <w:rsid w:val="00D6751C"/>
    <w:rsid w:val="00D71ACB"/>
    <w:rsid w:val="00D72896"/>
    <w:rsid w:val="00D72DED"/>
    <w:rsid w:val="00D7377E"/>
    <w:rsid w:val="00D73997"/>
    <w:rsid w:val="00D759AD"/>
    <w:rsid w:val="00D75D0B"/>
    <w:rsid w:val="00D7604B"/>
    <w:rsid w:val="00D82E9E"/>
    <w:rsid w:val="00D83450"/>
    <w:rsid w:val="00D85478"/>
    <w:rsid w:val="00D860D7"/>
    <w:rsid w:val="00D918D0"/>
    <w:rsid w:val="00D91F79"/>
    <w:rsid w:val="00D974DB"/>
    <w:rsid w:val="00D97E77"/>
    <w:rsid w:val="00D97E99"/>
    <w:rsid w:val="00DA0500"/>
    <w:rsid w:val="00DA2015"/>
    <w:rsid w:val="00DA2238"/>
    <w:rsid w:val="00DA29EF"/>
    <w:rsid w:val="00DA3E60"/>
    <w:rsid w:val="00DA6386"/>
    <w:rsid w:val="00DA6C87"/>
    <w:rsid w:val="00DA6F41"/>
    <w:rsid w:val="00DB1B2B"/>
    <w:rsid w:val="00DB3BF0"/>
    <w:rsid w:val="00DB581D"/>
    <w:rsid w:val="00DB7D51"/>
    <w:rsid w:val="00DC13C2"/>
    <w:rsid w:val="00DC19EC"/>
    <w:rsid w:val="00DC2918"/>
    <w:rsid w:val="00DC2B04"/>
    <w:rsid w:val="00DC4ECA"/>
    <w:rsid w:val="00DD0168"/>
    <w:rsid w:val="00DD30F2"/>
    <w:rsid w:val="00DD4DA2"/>
    <w:rsid w:val="00DD5417"/>
    <w:rsid w:val="00DD5C99"/>
    <w:rsid w:val="00DD6116"/>
    <w:rsid w:val="00DE0FFB"/>
    <w:rsid w:val="00DE5526"/>
    <w:rsid w:val="00DE6091"/>
    <w:rsid w:val="00DF2F4F"/>
    <w:rsid w:val="00DF320B"/>
    <w:rsid w:val="00DF33EC"/>
    <w:rsid w:val="00DF443F"/>
    <w:rsid w:val="00DF5E4D"/>
    <w:rsid w:val="00DF6A05"/>
    <w:rsid w:val="00DF6F80"/>
    <w:rsid w:val="00DF74AA"/>
    <w:rsid w:val="00DF79D2"/>
    <w:rsid w:val="00E02067"/>
    <w:rsid w:val="00E0245B"/>
    <w:rsid w:val="00E0545E"/>
    <w:rsid w:val="00E058EB"/>
    <w:rsid w:val="00E0639C"/>
    <w:rsid w:val="00E07CB3"/>
    <w:rsid w:val="00E1137A"/>
    <w:rsid w:val="00E11B7B"/>
    <w:rsid w:val="00E11D9E"/>
    <w:rsid w:val="00E125A3"/>
    <w:rsid w:val="00E136F1"/>
    <w:rsid w:val="00E13A1C"/>
    <w:rsid w:val="00E13B0F"/>
    <w:rsid w:val="00E15BF2"/>
    <w:rsid w:val="00E22CDF"/>
    <w:rsid w:val="00E231C8"/>
    <w:rsid w:val="00E249FC"/>
    <w:rsid w:val="00E263B5"/>
    <w:rsid w:val="00E2641C"/>
    <w:rsid w:val="00E26537"/>
    <w:rsid w:val="00E26615"/>
    <w:rsid w:val="00E268A5"/>
    <w:rsid w:val="00E26B10"/>
    <w:rsid w:val="00E270CD"/>
    <w:rsid w:val="00E304A8"/>
    <w:rsid w:val="00E30ADF"/>
    <w:rsid w:val="00E33030"/>
    <w:rsid w:val="00E35C19"/>
    <w:rsid w:val="00E35FDE"/>
    <w:rsid w:val="00E36574"/>
    <w:rsid w:val="00E36B1C"/>
    <w:rsid w:val="00E41402"/>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4D7A"/>
    <w:rsid w:val="00E951FF"/>
    <w:rsid w:val="00E95213"/>
    <w:rsid w:val="00E975FC"/>
    <w:rsid w:val="00EA01AA"/>
    <w:rsid w:val="00EA3F14"/>
    <w:rsid w:val="00EA63A5"/>
    <w:rsid w:val="00EB0D12"/>
    <w:rsid w:val="00EB2280"/>
    <w:rsid w:val="00EB2720"/>
    <w:rsid w:val="00EB2A2D"/>
    <w:rsid w:val="00EB3137"/>
    <w:rsid w:val="00EB5810"/>
    <w:rsid w:val="00EC13F1"/>
    <w:rsid w:val="00EC484D"/>
    <w:rsid w:val="00EC4E6D"/>
    <w:rsid w:val="00EC5F68"/>
    <w:rsid w:val="00EC6B39"/>
    <w:rsid w:val="00EC7651"/>
    <w:rsid w:val="00ED18C2"/>
    <w:rsid w:val="00ED1BCB"/>
    <w:rsid w:val="00ED2DBF"/>
    <w:rsid w:val="00ED6B05"/>
    <w:rsid w:val="00ED6C9C"/>
    <w:rsid w:val="00ED6F73"/>
    <w:rsid w:val="00ED7918"/>
    <w:rsid w:val="00ED7C9B"/>
    <w:rsid w:val="00EE1ACB"/>
    <w:rsid w:val="00EE233E"/>
    <w:rsid w:val="00EE3D89"/>
    <w:rsid w:val="00EE563C"/>
    <w:rsid w:val="00EE56F3"/>
    <w:rsid w:val="00EE6C06"/>
    <w:rsid w:val="00EF044C"/>
    <w:rsid w:val="00EF0A79"/>
    <w:rsid w:val="00EF0DCA"/>
    <w:rsid w:val="00EF1D14"/>
    <w:rsid w:val="00EF2C3F"/>
    <w:rsid w:val="00EF31C4"/>
    <w:rsid w:val="00EF3F59"/>
    <w:rsid w:val="00EF421B"/>
    <w:rsid w:val="00EF596D"/>
    <w:rsid w:val="00EF618B"/>
    <w:rsid w:val="00EF6438"/>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4A4E"/>
    <w:rsid w:val="00F4563E"/>
    <w:rsid w:val="00F4753F"/>
    <w:rsid w:val="00F47646"/>
    <w:rsid w:val="00F51CFF"/>
    <w:rsid w:val="00F53C11"/>
    <w:rsid w:val="00F53C9A"/>
    <w:rsid w:val="00F53CF7"/>
    <w:rsid w:val="00F53E19"/>
    <w:rsid w:val="00F56575"/>
    <w:rsid w:val="00F6299C"/>
    <w:rsid w:val="00F639E1"/>
    <w:rsid w:val="00F64412"/>
    <w:rsid w:val="00F64825"/>
    <w:rsid w:val="00F64C29"/>
    <w:rsid w:val="00F6517E"/>
    <w:rsid w:val="00F65D94"/>
    <w:rsid w:val="00F66602"/>
    <w:rsid w:val="00F66649"/>
    <w:rsid w:val="00F669C3"/>
    <w:rsid w:val="00F6707F"/>
    <w:rsid w:val="00F715BD"/>
    <w:rsid w:val="00F71972"/>
    <w:rsid w:val="00F71B07"/>
    <w:rsid w:val="00F7379F"/>
    <w:rsid w:val="00F741D3"/>
    <w:rsid w:val="00F742AB"/>
    <w:rsid w:val="00F75E22"/>
    <w:rsid w:val="00F77B3D"/>
    <w:rsid w:val="00F80F4D"/>
    <w:rsid w:val="00F837AE"/>
    <w:rsid w:val="00F84933"/>
    <w:rsid w:val="00F851A3"/>
    <w:rsid w:val="00F859B2"/>
    <w:rsid w:val="00F8792B"/>
    <w:rsid w:val="00F907F6"/>
    <w:rsid w:val="00F90E48"/>
    <w:rsid w:val="00F91D1D"/>
    <w:rsid w:val="00F91E10"/>
    <w:rsid w:val="00F93431"/>
    <w:rsid w:val="00F934EF"/>
    <w:rsid w:val="00F93618"/>
    <w:rsid w:val="00F93ABC"/>
    <w:rsid w:val="00F94524"/>
    <w:rsid w:val="00F9502D"/>
    <w:rsid w:val="00F95790"/>
    <w:rsid w:val="00F95DE0"/>
    <w:rsid w:val="00F97472"/>
    <w:rsid w:val="00F97652"/>
    <w:rsid w:val="00FA08C4"/>
    <w:rsid w:val="00FA281B"/>
    <w:rsid w:val="00FA4298"/>
    <w:rsid w:val="00FA5C0D"/>
    <w:rsid w:val="00FA6293"/>
    <w:rsid w:val="00FA6381"/>
    <w:rsid w:val="00FB284D"/>
    <w:rsid w:val="00FB4A42"/>
    <w:rsid w:val="00FB5095"/>
    <w:rsid w:val="00FB6261"/>
    <w:rsid w:val="00FC00D3"/>
    <w:rsid w:val="00FC1EDB"/>
    <w:rsid w:val="00FC2543"/>
    <w:rsid w:val="00FC66F3"/>
    <w:rsid w:val="00FD069A"/>
    <w:rsid w:val="00FD0D4E"/>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F1A9B"/>
    <w:rsid w:val="00FF256B"/>
    <w:rsid w:val="00FF4814"/>
    <w:rsid w:val="00FF5CE0"/>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image" Target="media/image29.emf"/><Relationship Id="rId68" Type="http://schemas.openxmlformats.org/officeDocument/2006/relationships/oleObject" Target="embeddings/oleObject28.bin"/><Relationship Id="rId84" Type="http://schemas.openxmlformats.org/officeDocument/2006/relationships/oleObject" Target="embeddings/oleObject34.bin"/><Relationship Id="rId89" Type="http://schemas.openxmlformats.org/officeDocument/2006/relationships/header" Target="header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2.emf"/><Relationship Id="rId64" Type="http://schemas.openxmlformats.org/officeDocument/2006/relationships/oleObject" Target="embeddings/oleObject26.bin"/><Relationship Id="rId69"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5.png"/><Relationship Id="rId80" Type="http://schemas.openxmlformats.org/officeDocument/2006/relationships/oleObject" Target="embeddings/oleObject32.bin"/><Relationship Id="rId85" Type="http://schemas.openxmlformats.org/officeDocument/2006/relationships/image" Target="media/image42.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2.bin"/><Relationship Id="rId67" Type="http://schemas.openxmlformats.org/officeDocument/2006/relationships/image" Target="media/image31.emf"/><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oleObject" Target="embeddings/oleObject25.bin"/><Relationship Id="rId70" Type="http://schemas.openxmlformats.org/officeDocument/2006/relationships/image" Target="media/image33.png"/><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oleObject36.bin"/><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3.bin"/><Relationship Id="rId65" Type="http://schemas.openxmlformats.org/officeDocument/2006/relationships/image" Target="media/image30.emf"/><Relationship Id="rId73" Type="http://schemas.openxmlformats.org/officeDocument/2006/relationships/image" Target="media/image36.emf"/><Relationship Id="rId78" Type="http://schemas.openxmlformats.org/officeDocument/2006/relationships/oleObject" Target="embeddings/oleObject31.bin"/><Relationship Id="rId81" Type="http://schemas.openxmlformats.org/officeDocument/2006/relationships/image" Target="media/image40.emf"/><Relationship Id="rId86" Type="http://schemas.openxmlformats.org/officeDocument/2006/relationships/oleObject" Target="embeddings/oleObject35.bin"/><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43.emf"/><Relationship Id="rId61" Type="http://schemas.openxmlformats.org/officeDocument/2006/relationships/oleObject" Target="embeddings/oleObject24.bin"/><Relationship Id="rId82" Type="http://schemas.openxmlformats.org/officeDocument/2006/relationships/oleObject" Target="embeddings/oleObject33.bin"/><Relationship Id="rId19" Type="http://schemas.openxmlformats.org/officeDocument/2006/relationships/oleObject" Target="embeddings/oleObject4.bin"/><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oleObject" Target="embeddings/oleObject11.bin"/><Relationship Id="rId56" Type="http://schemas.openxmlformats.org/officeDocument/2006/relationships/image" Target="media/image28.emf"/><Relationship Id="rId77"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EB97C-1373-4DFF-A1EC-C0BC01E85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4575</TotalTime>
  <Pages>47</Pages>
  <Words>25298</Words>
  <Characters>33141</Characters>
  <Application>Microsoft Office Word</Application>
  <DocSecurity>0</DocSecurity>
  <Lines>1142</Lines>
  <Paragraphs>958</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57481</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1251</cp:revision>
  <cp:lastPrinted>2016-04-21T13:36:00Z</cp:lastPrinted>
  <dcterms:created xsi:type="dcterms:W3CDTF">2016-04-17T11:50:00Z</dcterms:created>
  <dcterms:modified xsi:type="dcterms:W3CDTF">2016-04-22T15:05:00Z</dcterms:modified>
</cp:coreProperties>
</file>