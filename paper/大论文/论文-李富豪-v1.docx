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Default="00C94B7B" w:rsidP="00DC4C31">
      <w:pPr>
        <w:ind w:firstLine="948"/>
        <w:jc w:val="center"/>
        <w:rPr>
          <w:rFonts w:eastAsia="黑体"/>
          <w:caps/>
          <w:color w:val="000000"/>
          <w:sz w:val="48"/>
        </w:rPr>
      </w:pPr>
      <w:bookmarkStart w:id="0" w:name="OLE_LINK2"/>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rsidP="00DC4C31">
      <w:pPr>
        <w:ind w:firstLine="548"/>
        <w:rPr>
          <w:sz w:val="28"/>
        </w:rPr>
      </w:pPr>
      <w:r>
        <w:rPr>
          <w:sz w:val="28"/>
        </w:rPr>
        <w:br w:type="page"/>
      </w:r>
    </w:p>
    <w:p w:rsidR="00F01673" w:rsidRDefault="00BE23D6" w:rsidP="00DC4C31">
      <w:pPr>
        <w:pStyle w:val="aff3"/>
        <w:ind w:firstLine="871"/>
      </w:pPr>
      <w:bookmarkStart w:id="1" w:name="_Toc449206732"/>
      <w:bookmarkEnd w:id="0"/>
      <w:r>
        <w:rPr>
          <w:rFonts w:hint="eastAsia"/>
        </w:rPr>
        <w:lastRenderedPageBreak/>
        <w:t>摘</w:t>
      </w:r>
      <w:r>
        <w:rPr>
          <w:rFonts w:hint="eastAsia"/>
        </w:rPr>
        <w:t xml:space="preserve">  </w:t>
      </w:r>
      <w:r>
        <w:rPr>
          <w:rFonts w:hint="eastAsia"/>
        </w:rPr>
        <w:t>要</w:t>
      </w:r>
      <w:bookmarkEnd w:id="1"/>
    </w:p>
    <w:p w:rsidR="001012C6" w:rsidRDefault="00BE23D6" w:rsidP="003B263F">
      <w:pPr>
        <w:pStyle w:val="af"/>
        <w:ind w:firstLineChars="200" w:firstLine="468"/>
        <w:rPr>
          <w:noProof/>
          <w:color w:val="000000"/>
          <w:szCs w:val="21"/>
        </w:rPr>
      </w:pPr>
      <w:r w:rsidRPr="00B31B9B">
        <w:rPr>
          <w:rFonts w:hint="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3B263F">
      <w:pPr>
        <w:pStyle w:val="af"/>
        <w:ind w:firstLineChars="200" w:firstLine="46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rsidP="00DC4C31">
      <w:pPr>
        <w:ind w:firstLine="468"/>
      </w:pPr>
      <w:r>
        <w:br w:type="page"/>
      </w:r>
    </w:p>
    <w:p w:rsidR="00F01673" w:rsidRDefault="00E95213" w:rsidP="00DC4C31">
      <w:pPr>
        <w:pStyle w:val="aff3"/>
        <w:ind w:firstLine="871"/>
      </w:pPr>
      <w:bookmarkStart w:id="2" w:name="_Toc449206733"/>
      <w:r>
        <w:lastRenderedPageBreak/>
        <w:t>Abstract</w:t>
      </w:r>
      <w:bookmarkEnd w:id="2"/>
    </w:p>
    <w:p w:rsidR="00E95213" w:rsidRDefault="00E95213" w:rsidP="00FA1990">
      <w:pPr>
        <w:pStyle w:val="Abstract"/>
        <w:spacing w:beforeLines="50" w:before="163"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206734"/>
      <w:r>
        <w:rPr>
          <w:lang w:val="zh-CN"/>
        </w:rPr>
        <w:lastRenderedPageBreak/>
        <w:t>目录</w:t>
      </w:r>
      <w:bookmarkEnd w:id="3"/>
    </w:p>
    <w:p w:rsidR="003B2795" w:rsidRDefault="001628D1" w:rsidP="00DC4C31">
      <w:pPr>
        <w:pStyle w:val="15"/>
        <w:tabs>
          <w:tab w:val="right" w:leader="dot" w:pos="8779"/>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206732" w:history="1">
        <w:r w:rsidR="003B2795" w:rsidRPr="00825103">
          <w:rPr>
            <w:rStyle w:val="afb"/>
            <w:rFonts w:hint="eastAsia"/>
            <w:noProof/>
          </w:rPr>
          <w:t>摘</w:t>
        </w:r>
        <w:r w:rsidR="003B2795" w:rsidRPr="00825103">
          <w:rPr>
            <w:rStyle w:val="afb"/>
            <w:noProof/>
          </w:rPr>
          <w:t xml:space="preserve">  </w:t>
        </w:r>
        <w:r w:rsidR="003B2795" w:rsidRPr="00825103">
          <w:rPr>
            <w:rStyle w:val="afb"/>
            <w:rFonts w:hint="eastAsia"/>
            <w:noProof/>
          </w:rPr>
          <w:t>要</w:t>
        </w:r>
        <w:r w:rsidR="003B2795">
          <w:rPr>
            <w:noProof/>
            <w:webHidden/>
          </w:rPr>
          <w:tab/>
        </w:r>
        <w:r w:rsidR="003B2795">
          <w:rPr>
            <w:noProof/>
            <w:webHidden/>
          </w:rPr>
          <w:fldChar w:fldCharType="begin"/>
        </w:r>
        <w:r w:rsidR="003B2795">
          <w:rPr>
            <w:noProof/>
            <w:webHidden/>
          </w:rPr>
          <w:instrText xml:space="preserve"> PAGEREF _Toc449206732 \h </w:instrText>
        </w:r>
        <w:r w:rsidR="003B2795">
          <w:rPr>
            <w:noProof/>
            <w:webHidden/>
          </w:rPr>
        </w:r>
        <w:r w:rsidR="003B2795">
          <w:rPr>
            <w:noProof/>
            <w:webHidden/>
          </w:rPr>
          <w:fldChar w:fldCharType="separate"/>
        </w:r>
        <w:r w:rsidR="003B2795">
          <w:rPr>
            <w:noProof/>
            <w:webHidden/>
          </w:rPr>
          <w:t>4</w:t>
        </w:r>
        <w:r w:rsidR="003B2795">
          <w:rPr>
            <w:noProof/>
            <w:webHidden/>
          </w:rPr>
          <w:fldChar w:fldCharType="end"/>
        </w:r>
      </w:hyperlink>
    </w:p>
    <w:p w:rsidR="003B2795" w:rsidRDefault="003B263F" w:rsidP="00DC4C31">
      <w:pPr>
        <w:pStyle w:val="15"/>
        <w:tabs>
          <w:tab w:val="right" w:leader="dot" w:pos="8779"/>
        </w:tabs>
        <w:ind w:firstLine="492"/>
        <w:rPr>
          <w:rFonts w:asciiTheme="minorHAnsi" w:eastAsiaTheme="minorEastAsia" w:hAnsiTheme="minorHAnsi" w:cstheme="minorBidi"/>
          <w:noProof/>
          <w:spacing w:val="0"/>
          <w:kern w:val="2"/>
          <w:sz w:val="21"/>
          <w:szCs w:val="22"/>
        </w:rPr>
      </w:pPr>
      <w:hyperlink w:anchor="_Toc449206733" w:history="1">
        <w:r w:rsidR="003B2795" w:rsidRPr="00825103">
          <w:rPr>
            <w:rStyle w:val="afb"/>
            <w:noProof/>
          </w:rPr>
          <w:t>Abstract</w:t>
        </w:r>
        <w:r w:rsidR="003B2795">
          <w:rPr>
            <w:noProof/>
            <w:webHidden/>
          </w:rPr>
          <w:tab/>
        </w:r>
        <w:r w:rsidR="003B2795">
          <w:rPr>
            <w:noProof/>
            <w:webHidden/>
          </w:rPr>
          <w:fldChar w:fldCharType="begin"/>
        </w:r>
        <w:r w:rsidR="003B2795">
          <w:rPr>
            <w:noProof/>
            <w:webHidden/>
          </w:rPr>
          <w:instrText xml:space="preserve"> PAGEREF _Toc449206733 \h </w:instrText>
        </w:r>
        <w:r w:rsidR="003B2795">
          <w:rPr>
            <w:noProof/>
            <w:webHidden/>
          </w:rPr>
        </w:r>
        <w:r w:rsidR="003B2795">
          <w:rPr>
            <w:noProof/>
            <w:webHidden/>
          </w:rPr>
          <w:fldChar w:fldCharType="separate"/>
        </w:r>
        <w:r w:rsidR="003B2795">
          <w:rPr>
            <w:noProof/>
            <w:webHidden/>
          </w:rPr>
          <w:t>5</w:t>
        </w:r>
        <w:r w:rsidR="003B2795">
          <w:rPr>
            <w:noProof/>
            <w:webHidden/>
          </w:rPr>
          <w:fldChar w:fldCharType="end"/>
        </w:r>
      </w:hyperlink>
    </w:p>
    <w:p w:rsidR="003B2795" w:rsidRDefault="003B263F" w:rsidP="00DC4C31">
      <w:pPr>
        <w:pStyle w:val="15"/>
        <w:tabs>
          <w:tab w:val="right" w:leader="dot" w:pos="8779"/>
        </w:tabs>
        <w:ind w:firstLine="492"/>
        <w:rPr>
          <w:rFonts w:asciiTheme="minorHAnsi" w:eastAsiaTheme="minorEastAsia" w:hAnsiTheme="minorHAnsi" w:cstheme="minorBidi"/>
          <w:noProof/>
          <w:spacing w:val="0"/>
          <w:kern w:val="2"/>
          <w:sz w:val="21"/>
          <w:szCs w:val="22"/>
        </w:rPr>
      </w:pPr>
      <w:hyperlink w:anchor="_Toc449206734" w:history="1">
        <w:r w:rsidR="003B2795" w:rsidRPr="00825103">
          <w:rPr>
            <w:rStyle w:val="afb"/>
            <w:rFonts w:hint="eastAsia"/>
            <w:noProof/>
            <w:lang w:val="zh-CN"/>
          </w:rPr>
          <w:t>目录</w:t>
        </w:r>
        <w:r w:rsidR="003B2795">
          <w:rPr>
            <w:noProof/>
            <w:webHidden/>
          </w:rPr>
          <w:tab/>
        </w:r>
        <w:r w:rsidR="003B2795">
          <w:rPr>
            <w:noProof/>
            <w:webHidden/>
          </w:rPr>
          <w:fldChar w:fldCharType="begin"/>
        </w:r>
        <w:r w:rsidR="003B2795">
          <w:rPr>
            <w:noProof/>
            <w:webHidden/>
          </w:rPr>
          <w:instrText xml:space="preserve"> PAGEREF _Toc449206734 \h </w:instrText>
        </w:r>
        <w:r w:rsidR="003B2795">
          <w:rPr>
            <w:noProof/>
            <w:webHidden/>
          </w:rPr>
        </w:r>
        <w:r w:rsidR="003B2795">
          <w:rPr>
            <w:noProof/>
            <w:webHidden/>
          </w:rPr>
          <w:fldChar w:fldCharType="separate"/>
        </w:r>
        <w:r w:rsidR="003B2795">
          <w:rPr>
            <w:noProof/>
            <w:webHidden/>
          </w:rPr>
          <w:t>6</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35" w:history="1">
        <w:r w:rsidR="003B2795" w:rsidRPr="00825103">
          <w:rPr>
            <w:rStyle w:val="afb"/>
            <w:b/>
            <w:noProof/>
          </w:rPr>
          <w:t>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绪论</w:t>
        </w:r>
        <w:r w:rsidR="003B2795">
          <w:rPr>
            <w:noProof/>
            <w:webHidden/>
          </w:rPr>
          <w:tab/>
        </w:r>
        <w:r w:rsidR="003B2795">
          <w:rPr>
            <w:noProof/>
            <w:webHidden/>
          </w:rPr>
          <w:fldChar w:fldCharType="begin"/>
        </w:r>
        <w:r w:rsidR="003B2795">
          <w:rPr>
            <w:noProof/>
            <w:webHidden/>
          </w:rPr>
          <w:instrText xml:space="preserve"> PAGEREF _Toc449206735 \h </w:instrText>
        </w:r>
        <w:r w:rsidR="003B2795">
          <w:rPr>
            <w:noProof/>
            <w:webHidden/>
          </w:rPr>
        </w:r>
        <w:r w:rsidR="003B2795">
          <w:rPr>
            <w:noProof/>
            <w:webHidden/>
          </w:rPr>
          <w:fldChar w:fldCharType="separate"/>
        </w:r>
        <w:r w:rsidR="003B2795">
          <w:rPr>
            <w:noProof/>
            <w:webHidden/>
          </w:rPr>
          <w:t>8</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36" w:history="1">
        <w:r w:rsidR="003B2795" w:rsidRPr="00825103">
          <w:rPr>
            <w:rStyle w:val="afb"/>
            <w:b/>
            <w:noProof/>
          </w:rPr>
          <w:t>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问题研究背景与意义</w:t>
        </w:r>
        <w:r w:rsidR="003B2795">
          <w:rPr>
            <w:noProof/>
            <w:webHidden/>
          </w:rPr>
          <w:tab/>
        </w:r>
        <w:r w:rsidR="003B2795">
          <w:rPr>
            <w:noProof/>
            <w:webHidden/>
          </w:rPr>
          <w:fldChar w:fldCharType="begin"/>
        </w:r>
        <w:r w:rsidR="003B2795">
          <w:rPr>
            <w:noProof/>
            <w:webHidden/>
          </w:rPr>
          <w:instrText xml:space="preserve"> PAGEREF _Toc449206736 \h </w:instrText>
        </w:r>
        <w:r w:rsidR="003B2795">
          <w:rPr>
            <w:noProof/>
            <w:webHidden/>
          </w:rPr>
        </w:r>
        <w:r w:rsidR="003B2795">
          <w:rPr>
            <w:noProof/>
            <w:webHidden/>
          </w:rPr>
          <w:fldChar w:fldCharType="separate"/>
        </w:r>
        <w:r w:rsidR="003B2795">
          <w:rPr>
            <w:noProof/>
            <w:webHidden/>
          </w:rPr>
          <w:t>8</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37" w:history="1">
        <w:r w:rsidR="003B2795" w:rsidRPr="00825103">
          <w:rPr>
            <w:rStyle w:val="afb"/>
            <w:b/>
            <w:noProof/>
          </w:rPr>
          <w:t>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研究现状（注意需要有关键边的研究现状）</w:t>
        </w:r>
        <w:r w:rsidR="003B2795">
          <w:rPr>
            <w:noProof/>
            <w:webHidden/>
          </w:rPr>
          <w:tab/>
        </w:r>
        <w:r w:rsidR="003B2795">
          <w:rPr>
            <w:noProof/>
            <w:webHidden/>
          </w:rPr>
          <w:fldChar w:fldCharType="begin"/>
        </w:r>
        <w:r w:rsidR="003B2795">
          <w:rPr>
            <w:noProof/>
            <w:webHidden/>
          </w:rPr>
          <w:instrText xml:space="preserve"> PAGEREF _Toc449206737 \h </w:instrText>
        </w:r>
        <w:r w:rsidR="003B2795">
          <w:rPr>
            <w:noProof/>
            <w:webHidden/>
          </w:rPr>
        </w:r>
        <w:r w:rsidR="003B2795">
          <w:rPr>
            <w:noProof/>
            <w:webHidden/>
          </w:rPr>
          <w:fldChar w:fldCharType="separate"/>
        </w:r>
        <w:r w:rsidR="003B2795">
          <w:rPr>
            <w:noProof/>
            <w:webHidden/>
          </w:rPr>
          <w:t>9</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38" w:history="1">
        <w:r w:rsidR="003B2795" w:rsidRPr="00825103">
          <w:rPr>
            <w:rStyle w:val="afb"/>
            <w:b/>
            <w:noProof/>
          </w:rPr>
          <w:t>1.3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研究内容（需要完善）</w:t>
        </w:r>
        <w:r w:rsidR="003B2795">
          <w:rPr>
            <w:noProof/>
            <w:webHidden/>
          </w:rPr>
          <w:tab/>
        </w:r>
        <w:r w:rsidR="003B2795">
          <w:rPr>
            <w:noProof/>
            <w:webHidden/>
          </w:rPr>
          <w:fldChar w:fldCharType="begin"/>
        </w:r>
        <w:r w:rsidR="003B2795">
          <w:rPr>
            <w:noProof/>
            <w:webHidden/>
          </w:rPr>
          <w:instrText xml:space="preserve"> PAGEREF _Toc449206738 \h </w:instrText>
        </w:r>
        <w:r w:rsidR="003B2795">
          <w:rPr>
            <w:noProof/>
            <w:webHidden/>
          </w:rPr>
        </w:r>
        <w:r w:rsidR="003B2795">
          <w:rPr>
            <w:noProof/>
            <w:webHidden/>
          </w:rPr>
          <w:fldChar w:fldCharType="separate"/>
        </w:r>
        <w:r w:rsidR="003B2795">
          <w:rPr>
            <w:noProof/>
            <w:webHidden/>
          </w:rPr>
          <w:t>10</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39" w:history="1">
        <w:r w:rsidR="003B2795" w:rsidRPr="00825103">
          <w:rPr>
            <w:rStyle w:val="afb"/>
            <w:b/>
            <w:noProof/>
          </w:rPr>
          <w:t>1.4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本文内容组织（</w:t>
        </w:r>
        <w:r w:rsidR="003B2795" w:rsidRPr="00825103">
          <w:rPr>
            <w:rStyle w:val="afb"/>
            <w:noProof/>
          </w:rPr>
          <w:t>todo</w:t>
        </w:r>
        <w:r w:rsidR="003B2795" w:rsidRPr="00825103">
          <w:rPr>
            <w:rStyle w:val="afb"/>
            <w:rFonts w:hint="eastAsia"/>
            <w:noProof/>
          </w:rPr>
          <w:t>）</w:t>
        </w:r>
        <w:r w:rsidR="003B2795">
          <w:rPr>
            <w:noProof/>
            <w:webHidden/>
          </w:rPr>
          <w:tab/>
        </w:r>
        <w:r w:rsidR="003B2795">
          <w:rPr>
            <w:noProof/>
            <w:webHidden/>
          </w:rPr>
          <w:fldChar w:fldCharType="begin"/>
        </w:r>
        <w:r w:rsidR="003B2795">
          <w:rPr>
            <w:noProof/>
            <w:webHidden/>
          </w:rPr>
          <w:instrText xml:space="preserve"> PAGEREF _Toc449206739 \h </w:instrText>
        </w:r>
        <w:r w:rsidR="003B2795">
          <w:rPr>
            <w:noProof/>
            <w:webHidden/>
          </w:rPr>
        </w:r>
        <w:r w:rsidR="003B2795">
          <w:rPr>
            <w:noProof/>
            <w:webHidden/>
          </w:rPr>
          <w:fldChar w:fldCharType="separate"/>
        </w:r>
        <w:r w:rsidR="003B2795">
          <w:rPr>
            <w:noProof/>
            <w:webHidden/>
          </w:rPr>
          <w:t>10</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40" w:history="1">
        <w:r w:rsidR="003B2795" w:rsidRPr="00825103">
          <w:rPr>
            <w:rStyle w:val="afb"/>
            <w:b/>
            <w:noProof/>
          </w:rPr>
          <w:t>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不确定图及关键边相关理论</w:t>
        </w:r>
        <w:r w:rsidR="003B2795">
          <w:rPr>
            <w:noProof/>
            <w:webHidden/>
          </w:rPr>
          <w:tab/>
        </w:r>
        <w:r w:rsidR="003B2795">
          <w:rPr>
            <w:noProof/>
            <w:webHidden/>
          </w:rPr>
          <w:fldChar w:fldCharType="begin"/>
        </w:r>
        <w:r w:rsidR="003B2795">
          <w:rPr>
            <w:noProof/>
            <w:webHidden/>
          </w:rPr>
          <w:instrText xml:space="preserve"> PAGEREF _Toc449206740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41" w:history="1">
        <w:r w:rsidR="003B2795" w:rsidRPr="00825103">
          <w:rPr>
            <w:rStyle w:val="afb"/>
            <w:b/>
            <w:noProof/>
          </w:rPr>
          <w:t>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最大流问题</w:t>
        </w:r>
        <w:r w:rsidR="003B2795">
          <w:rPr>
            <w:noProof/>
            <w:webHidden/>
          </w:rPr>
          <w:tab/>
        </w:r>
        <w:r w:rsidR="003B2795">
          <w:rPr>
            <w:noProof/>
            <w:webHidden/>
          </w:rPr>
          <w:fldChar w:fldCharType="begin"/>
        </w:r>
        <w:r w:rsidR="003B2795">
          <w:rPr>
            <w:noProof/>
            <w:webHidden/>
          </w:rPr>
          <w:instrText xml:space="preserve"> PAGEREF _Toc449206741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2" w:history="1">
        <w:r w:rsidR="003B2795" w:rsidRPr="00825103">
          <w:rPr>
            <w:rStyle w:val="afb"/>
            <w:noProof/>
          </w:rPr>
          <w:t>2.1.1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基本概念和相关定义</w:t>
        </w:r>
        <w:r w:rsidR="003B2795">
          <w:rPr>
            <w:noProof/>
            <w:webHidden/>
          </w:rPr>
          <w:tab/>
        </w:r>
        <w:r w:rsidR="003B2795">
          <w:rPr>
            <w:noProof/>
            <w:webHidden/>
          </w:rPr>
          <w:fldChar w:fldCharType="begin"/>
        </w:r>
        <w:r w:rsidR="003B2795">
          <w:rPr>
            <w:noProof/>
            <w:webHidden/>
          </w:rPr>
          <w:instrText xml:space="preserve"> PAGEREF _Toc449206742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3" w:history="1">
        <w:r w:rsidR="003B2795" w:rsidRPr="00825103">
          <w:rPr>
            <w:rStyle w:val="afb"/>
            <w:noProof/>
          </w:rPr>
          <w:t>2.1.2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常见的最大流算法</w:t>
        </w:r>
        <w:r w:rsidR="003B2795">
          <w:rPr>
            <w:noProof/>
            <w:webHidden/>
          </w:rPr>
          <w:tab/>
        </w:r>
        <w:r w:rsidR="003B2795">
          <w:rPr>
            <w:noProof/>
            <w:webHidden/>
          </w:rPr>
          <w:fldChar w:fldCharType="begin"/>
        </w:r>
        <w:r w:rsidR="003B2795">
          <w:rPr>
            <w:noProof/>
            <w:webHidden/>
          </w:rPr>
          <w:instrText xml:space="preserve"> PAGEREF _Toc449206743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44" w:history="1">
        <w:r w:rsidR="003B2795" w:rsidRPr="00825103">
          <w:rPr>
            <w:rStyle w:val="afb"/>
            <w:b/>
            <w:noProof/>
          </w:rPr>
          <w:t>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随机流网络可靠性相关问题</w:t>
        </w:r>
        <w:r w:rsidR="003B2795">
          <w:rPr>
            <w:noProof/>
            <w:webHidden/>
          </w:rPr>
          <w:tab/>
        </w:r>
        <w:r w:rsidR="003B2795">
          <w:rPr>
            <w:noProof/>
            <w:webHidden/>
          </w:rPr>
          <w:fldChar w:fldCharType="begin"/>
        </w:r>
        <w:r w:rsidR="003B2795">
          <w:rPr>
            <w:noProof/>
            <w:webHidden/>
          </w:rPr>
          <w:instrText xml:space="preserve"> PAGEREF _Toc449206744 \h </w:instrText>
        </w:r>
        <w:r w:rsidR="003B2795">
          <w:rPr>
            <w:noProof/>
            <w:webHidden/>
          </w:rPr>
        </w:r>
        <w:r w:rsidR="003B2795">
          <w:rPr>
            <w:noProof/>
            <w:webHidden/>
          </w:rPr>
          <w:fldChar w:fldCharType="separate"/>
        </w:r>
        <w:r w:rsidR="003B2795">
          <w:rPr>
            <w:noProof/>
            <w:webHidden/>
          </w:rPr>
          <w:t>13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5" w:history="1">
        <w:r w:rsidR="003B2795" w:rsidRPr="00825103">
          <w:rPr>
            <w:rStyle w:val="afb"/>
            <w:noProof/>
          </w:rPr>
          <w:t>2.2.1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基本概念和相关定义</w:t>
        </w:r>
        <w:r w:rsidR="003B2795">
          <w:rPr>
            <w:noProof/>
            <w:webHidden/>
          </w:rPr>
          <w:tab/>
        </w:r>
        <w:r w:rsidR="003B2795">
          <w:rPr>
            <w:noProof/>
            <w:webHidden/>
          </w:rPr>
          <w:fldChar w:fldCharType="begin"/>
        </w:r>
        <w:r w:rsidR="003B2795">
          <w:rPr>
            <w:noProof/>
            <w:webHidden/>
          </w:rPr>
          <w:instrText xml:space="preserve"> PAGEREF _Toc449206745 \h </w:instrText>
        </w:r>
        <w:r w:rsidR="003B2795">
          <w:rPr>
            <w:noProof/>
            <w:webHidden/>
          </w:rPr>
        </w:r>
        <w:r w:rsidR="003B2795">
          <w:rPr>
            <w:noProof/>
            <w:webHidden/>
          </w:rPr>
          <w:fldChar w:fldCharType="separate"/>
        </w:r>
        <w:r w:rsidR="003B2795">
          <w:rPr>
            <w:noProof/>
            <w:webHidden/>
          </w:rPr>
          <w:t>13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6" w:history="1">
        <w:r w:rsidR="003B2795" w:rsidRPr="00825103">
          <w:rPr>
            <w:rStyle w:val="afb"/>
            <w:noProof/>
          </w:rPr>
          <w:t>2.2.2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常见网络可靠性算法</w:t>
        </w:r>
        <w:r w:rsidR="003B2795">
          <w:rPr>
            <w:noProof/>
            <w:webHidden/>
          </w:rPr>
          <w:tab/>
        </w:r>
        <w:r w:rsidR="003B2795">
          <w:rPr>
            <w:noProof/>
            <w:webHidden/>
          </w:rPr>
          <w:fldChar w:fldCharType="begin"/>
        </w:r>
        <w:r w:rsidR="003B2795">
          <w:rPr>
            <w:noProof/>
            <w:webHidden/>
          </w:rPr>
          <w:instrText xml:space="preserve"> PAGEREF _Toc449206746 \h </w:instrText>
        </w:r>
        <w:r w:rsidR="003B2795">
          <w:rPr>
            <w:noProof/>
            <w:webHidden/>
          </w:rPr>
        </w:r>
        <w:r w:rsidR="003B2795">
          <w:rPr>
            <w:noProof/>
            <w:webHidden/>
          </w:rPr>
          <w:fldChar w:fldCharType="separate"/>
        </w:r>
        <w:r w:rsidR="003B2795">
          <w:rPr>
            <w:noProof/>
            <w:webHidden/>
          </w:rPr>
          <w:t>14</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47" w:history="1">
        <w:r w:rsidR="003B2795" w:rsidRPr="00825103">
          <w:rPr>
            <w:rStyle w:val="afb"/>
            <w:b/>
            <w:noProof/>
          </w:rPr>
          <w:t>2.3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不确定图数据</w:t>
        </w:r>
        <w:r w:rsidR="003B2795">
          <w:rPr>
            <w:noProof/>
            <w:webHidden/>
          </w:rPr>
          <w:tab/>
        </w:r>
        <w:r w:rsidR="003B2795">
          <w:rPr>
            <w:noProof/>
            <w:webHidden/>
          </w:rPr>
          <w:fldChar w:fldCharType="begin"/>
        </w:r>
        <w:r w:rsidR="003B2795">
          <w:rPr>
            <w:noProof/>
            <w:webHidden/>
          </w:rPr>
          <w:instrText xml:space="preserve"> PAGEREF _Toc449206747 \h </w:instrText>
        </w:r>
        <w:r w:rsidR="003B2795">
          <w:rPr>
            <w:noProof/>
            <w:webHidden/>
          </w:rPr>
        </w:r>
        <w:r w:rsidR="003B2795">
          <w:rPr>
            <w:noProof/>
            <w:webHidden/>
          </w:rPr>
          <w:fldChar w:fldCharType="separate"/>
        </w:r>
        <w:r w:rsidR="003B2795">
          <w:rPr>
            <w:noProof/>
            <w:webHidden/>
          </w:rPr>
          <w:t>15</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8" w:history="1">
        <w:r w:rsidR="003B2795" w:rsidRPr="00825103">
          <w:rPr>
            <w:rStyle w:val="afb"/>
            <w:noProof/>
          </w:rPr>
          <w:t>2.3.1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不确定图及可能世界模型</w:t>
        </w:r>
        <w:r w:rsidR="003B2795">
          <w:rPr>
            <w:noProof/>
            <w:webHidden/>
          </w:rPr>
          <w:tab/>
        </w:r>
        <w:r w:rsidR="003B2795">
          <w:rPr>
            <w:noProof/>
            <w:webHidden/>
          </w:rPr>
          <w:fldChar w:fldCharType="begin"/>
        </w:r>
        <w:r w:rsidR="003B2795">
          <w:rPr>
            <w:noProof/>
            <w:webHidden/>
          </w:rPr>
          <w:instrText xml:space="preserve"> PAGEREF _Toc449206748 \h </w:instrText>
        </w:r>
        <w:r w:rsidR="003B2795">
          <w:rPr>
            <w:noProof/>
            <w:webHidden/>
          </w:rPr>
        </w:r>
        <w:r w:rsidR="003B2795">
          <w:rPr>
            <w:noProof/>
            <w:webHidden/>
          </w:rPr>
          <w:fldChar w:fldCharType="separate"/>
        </w:r>
        <w:r w:rsidR="003B2795">
          <w:rPr>
            <w:noProof/>
            <w:webHidden/>
          </w:rPr>
          <w:t>15</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49" w:history="1">
        <w:r w:rsidR="003B2795" w:rsidRPr="00825103">
          <w:rPr>
            <w:rStyle w:val="afb"/>
            <w:noProof/>
          </w:rPr>
          <w:t>2.3.2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不确定图分布可靠性及最可靠最大流分布可靠性</w:t>
        </w:r>
        <w:r w:rsidR="003B2795">
          <w:rPr>
            <w:noProof/>
            <w:webHidden/>
          </w:rPr>
          <w:tab/>
        </w:r>
        <w:r w:rsidR="003B2795">
          <w:rPr>
            <w:noProof/>
            <w:webHidden/>
          </w:rPr>
          <w:fldChar w:fldCharType="begin"/>
        </w:r>
        <w:r w:rsidR="003B2795">
          <w:rPr>
            <w:noProof/>
            <w:webHidden/>
          </w:rPr>
          <w:instrText xml:space="preserve"> PAGEREF _Toc449206749 \h </w:instrText>
        </w:r>
        <w:r w:rsidR="003B2795">
          <w:rPr>
            <w:noProof/>
            <w:webHidden/>
          </w:rPr>
        </w:r>
        <w:r w:rsidR="003B2795">
          <w:rPr>
            <w:noProof/>
            <w:webHidden/>
          </w:rPr>
          <w:fldChar w:fldCharType="separate"/>
        </w:r>
        <w:r w:rsidR="003B2795">
          <w:rPr>
            <w:noProof/>
            <w:webHidden/>
          </w:rPr>
          <w:t>16</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50" w:history="1">
        <w:r w:rsidR="003B2795" w:rsidRPr="00825103">
          <w:rPr>
            <w:rStyle w:val="afb"/>
            <w:noProof/>
          </w:rPr>
          <w:t>2.3.3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不确定图容量可靠</w:t>
        </w:r>
        <w:r w:rsidR="003B2795">
          <w:rPr>
            <w:noProof/>
            <w:webHidden/>
          </w:rPr>
          <w:tab/>
        </w:r>
        <w:r w:rsidR="003B2795">
          <w:rPr>
            <w:noProof/>
            <w:webHidden/>
          </w:rPr>
          <w:fldChar w:fldCharType="begin"/>
        </w:r>
        <w:r w:rsidR="003B2795">
          <w:rPr>
            <w:noProof/>
            <w:webHidden/>
          </w:rPr>
          <w:instrText xml:space="preserve"> PAGEREF _Toc449206750 \h </w:instrText>
        </w:r>
        <w:r w:rsidR="003B2795">
          <w:rPr>
            <w:noProof/>
            <w:webHidden/>
          </w:rPr>
        </w:r>
        <w:r w:rsidR="003B2795">
          <w:rPr>
            <w:noProof/>
            <w:webHidden/>
          </w:rPr>
          <w:fldChar w:fldCharType="separate"/>
        </w:r>
        <w:r w:rsidR="003B2795">
          <w:rPr>
            <w:noProof/>
            <w:webHidden/>
          </w:rPr>
          <w:t>18</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51" w:history="1">
        <w:r w:rsidR="003B2795" w:rsidRPr="00825103">
          <w:rPr>
            <w:rStyle w:val="afb"/>
            <w:b/>
            <w:noProof/>
          </w:rPr>
          <w:t>2.4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_Toc449206751 \h </w:instrText>
        </w:r>
        <w:r w:rsidR="003B2795">
          <w:rPr>
            <w:noProof/>
            <w:webHidden/>
          </w:rPr>
        </w:r>
        <w:r w:rsidR="003B2795">
          <w:rPr>
            <w:noProof/>
            <w:webHidden/>
          </w:rPr>
          <w:fldChar w:fldCharType="separate"/>
        </w:r>
        <w:r w:rsidR="003B2795">
          <w:rPr>
            <w:noProof/>
            <w:webHidden/>
          </w:rPr>
          <w:t>19</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52" w:history="1">
        <w:r w:rsidR="003B2795" w:rsidRPr="00825103">
          <w:rPr>
            <w:rStyle w:val="afb"/>
            <w:b/>
            <w:noProof/>
          </w:rPr>
          <w:t>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基于流量和容量可靠性的不确定图边关键度衡量方法</w:t>
        </w:r>
        <w:r w:rsidR="003B2795">
          <w:rPr>
            <w:noProof/>
            <w:webHidden/>
          </w:rPr>
          <w:tab/>
        </w:r>
        <w:r w:rsidR="003B2795">
          <w:rPr>
            <w:noProof/>
            <w:webHidden/>
          </w:rPr>
          <w:fldChar w:fldCharType="begin"/>
        </w:r>
        <w:r w:rsidR="003B2795">
          <w:rPr>
            <w:noProof/>
            <w:webHidden/>
          </w:rPr>
          <w:instrText xml:space="preserve"> PAGEREF _Toc449206752 \h </w:instrText>
        </w:r>
        <w:r w:rsidR="003B2795">
          <w:rPr>
            <w:noProof/>
            <w:webHidden/>
          </w:rPr>
        </w:r>
        <w:r w:rsidR="003B2795">
          <w:rPr>
            <w:noProof/>
            <w:webHidden/>
          </w:rPr>
          <w:fldChar w:fldCharType="separate"/>
        </w:r>
        <w:r w:rsidR="003B2795">
          <w:rPr>
            <w:noProof/>
            <w:webHidden/>
          </w:rPr>
          <w:t>20</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53" w:history="1">
        <w:r w:rsidR="003B2795" w:rsidRPr="00825103">
          <w:rPr>
            <w:rStyle w:val="afb"/>
            <w:b/>
            <w:noProof/>
          </w:rPr>
          <w:t>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基于流量和容量可靠性的不确定图边关键度衡量模型</w:t>
        </w:r>
        <w:r w:rsidR="003B2795">
          <w:rPr>
            <w:noProof/>
            <w:webHidden/>
          </w:rPr>
          <w:tab/>
        </w:r>
        <w:r w:rsidR="003B2795">
          <w:rPr>
            <w:noProof/>
            <w:webHidden/>
          </w:rPr>
          <w:fldChar w:fldCharType="begin"/>
        </w:r>
        <w:r w:rsidR="003B2795">
          <w:rPr>
            <w:noProof/>
            <w:webHidden/>
          </w:rPr>
          <w:instrText xml:space="preserve"> PAGEREF _Toc449206753 \h </w:instrText>
        </w:r>
        <w:r w:rsidR="003B2795">
          <w:rPr>
            <w:noProof/>
            <w:webHidden/>
          </w:rPr>
        </w:r>
        <w:r w:rsidR="003B2795">
          <w:rPr>
            <w:noProof/>
            <w:webHidden/>
          </w:rPr>
          <w:fldChar w:fldCharType="separate"/>
        </w:r>
        <w:r w:rsidR="003B2795">
          <w:rPr>
            <w:noProof/>
            <w:webHidden/>
          </w:rPr>
          <w:t>20</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54" w:history="1">
        <w:r w:rsidR="003B2795" w:rsidRPr="00825103">
          <w:rPr>
            <w:rStyle w:val="afb"/>
            <w:b/>
            <w:noProof/>
          </w:rPr>
          <w:t>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基于重复计算的</w:t>
        </w:r>
        <w:r w:rsidR="003B2795" w:rsidRPr="00825103">
          <w:rPr>
            <w:rStyle w:val="afb"/>
            <w:noProof/>
          </w:rPr>
          <w:t>BASE_FCP</w:t>
        </w:r>
        <w:r w:rsidR="003B2795" w:rsidRPr="00825103">
          <w:rPr>
            <w:rStyle w:val="afb"/>
            <w:rFonts w:hint="eastAsia"/>
            <w:noProof/>
          </w:rPr>
          <w:t>算法</w:t>
        </w:r>
        <w:r w:rsidR="003B2795">
          <w:rPr>
            <w:noProof/>
            <w:webHidden/>
          </w:rPr>
          <w:tab/>
        </w:r>
        <w:r w:rsidR="003B2795">
          <w:rPr>
            <w:noProof/>
            <w:webHidden/>
          </w:rPr>
          <w:fldChar w:fldCharType="begin"/>
        </w:r>
        <w:r w:rsidR="003B2795">
          <w:rPr>
            <w:noProof/>
            <w:webHidden/>
          </w:rPr>
          <w:instrText xml:space="preserve"> PAGEREF _Toc449206754 \h </w:instrText>
        </w:r>
        <w:r w:rsidR="003B2795">
          <w:rPr>
            <w:noProof/>
            <w:webHidden/>
          </w:rPr>
        </w:r>
        <w:r w:rsidR="003B2795">
          <w:rPr>
            <w:noProof/>
            <w:webHidden/>
          </w:rPr>
          <w:fldChar w:fldCharType="separate"/>
        </w:r>
        <w:r w:rsidR="003B2795">
          <w:rPr>
            <w:noProof/>
            <w:webHidden/>
          </w:rPr>
          <w:t>22</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55" w:history="1">
        <w:r w:rsidR="003B2795" w:rsidRPr="00825103">
          <w:rPr>
            <w:rStyle w:val="afb"/>
            <w:b/>
            <w:noProof/>
          </w:rPr>
          <w:t>3.3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基于流量和容量可靠性的不确定图关键边增量算法</w:t>
        </w:r>
        <w:r w:rsidR="003B2795" w:rsidRPr="00825103">
          <w:rPr>
            <w:rStyle w:val="afb"/>
            <w:noProof/>
          </w:rPr>
          <w:t>ICA_FCP</w:t>
        </w:r>
        <w:r w:rsidR="003B2795">
          <w:rPr>
            <w:noProof/>
            <w:webHidden/>
          </w:rPr>
          <w:tab/>
        </w:r>
        <w:r w:rsidR="003B2795">
          <w:rPr>
            <w:noProof/>
            <w:webHidden/>
          </w:rPr>
          <w:fldChar w:fldCharType="begin"/>
        </w:r>
        <w:r w:rsidR="003B2795">
          <w:rPr>
            <w:noProof/>
            <w:webHidden/>
          </w:rPr>
          <w:instrText xml:space="preserve"> PAGEREF _Toc449206755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56" w:history="1">
        <w:r w:rsidR="003B2795" w:rsidRPr="00825103">
          <w:rPr>
            <w:rStyle w:val="afb"/>
            <w:noProof/>
          </w:rPr>
          <w:t>3.3.1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算法思想</w:t>
        </w:r>
        <w:r w:rsidR="003B2795">
          <w:rPr>
            <w:noProof/>
            <w:webHidden/>
          </w:rPr>
          <w:tab/>
        </w:r>
        <w:r w:rsidR="003B2795">
          <w:rPr>
            <w:noProof/>
            <w:webHidden/>
          </w:rPr>
          <w:fldChar w:fldCharType="begin"/>
        </w:r>
        <w:r w:rsidR="003B2795">
          <w:rPr>
            <w:noProof/>
            <w:webHidden/>
          </w:rPr>
          <w:instrText xml:space="preserve"> PAGEREF _Toc449206756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57" w:history="1">
        <w:r w:rsidR="003B2795" w:rsidRPr="00825103">
          <w:rPr>
            <w:rStyle w:val="afb"/>
            <w:noProof/>
          </w:rPr>
          <w:t>3.3.2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基于割集的状态树剪枝</w:t>
        </w:r>
        <w:r w:rsidR="003B2795" w:rsidRPr="00825103">
          <w:rPr>
            <w:rStyle w:val="afb"/>
            <w:noProof/>
          </w:rPr>
          <w:t>A</w:t>
        </w:r>
        <w:r w:rsidR="003B2795" w:rsidRPr="00825103">
          <w:rPr>
            <w:rStyle w:val="afb"/>
            <w:rFonts w:hint="eastAsia"/>
            <w:noProof/>
          </w:rPr>
          <w:t>边算法</w:t>
        </w:r>
        <w:r w:rsidR="003B2795" w:rsidRPr="00825103">
          <w:rPr>
            <w:rStyle w:val="afb"/>
            <w:noProof/>
          </w:rPr>
          <w:t>STPA_FCP</w:t>
        </w:r>
        <w:r w:rsidR="003B2795">
          <w:rPr>
            <w:noProof/>
            <w:webHidden/>
          </w:rPr>
          <w:tab/>
        </w:r>
        <w:r w:rsidR="003B2795">
          <w:rPr>
            <w:noProof/>
            <w:webHidden/>
          </w:rPr>
          <w:fldChar w:fldCharType="begin"/>
        </w:r>
        <w:r w:rsidR="003B2795">
          <w:rPr>
            <w:noProof/>
            <w:webHidden/>
          </w:rPr>
          <w:instrText xml:space="preserve"> PAGEREF _Toc449206757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58" w:history="1">
        <w:r w:rsidR="003B2795" w:rsidRPr="00825103">
          <w:rPr>
            <w:rStyle w:val="afb"/>
            <w:noProof/>
          </w:rPr>
          <w:t>3.3.3</w:t>
        </w:r>
        <w:r w:rsidR="003B2795">
          <w:rPr>
            <w:rFonts w:asciiTheme="minorHAnsi" w:eastAsiaTheme="minorEastAsia" w:hAnsiTheme="minorHAnsi" w:cstheme="minorBidi"/>
            <w:noProof/>
            <w:spacing w:val="0"/>
            <w:kern w:val="2"/>
            <w:sz w:val="21"/>
            <w:szCs w:val="22"/>
          </w:rPr>
          <w:tab/>
        </w:r>
        <w:r w:rsidR="003B2795" w:rsidRPr="00825103">
          <w:rPr>
            <w:rStyle w:val="afb"/>
            <w:noProof/>
          </w:rPr>
          <w:t>B</w:t>
        </w:r>
        <w:r w:rsidR="003B2795" w:rsidRPr="00825103">
          <w:rPr>
            <w:rStyle w:val="afb"/>
            <w:rFonts w:hint="eastAsia"/>
            <w:noProof/>
          </w:rPr>
          <w:t>类边搜索算法</w:t>
        </w:r>
        <w:r w:rsidR="003B2795" w:rsidRPr="00825103">
          <w:rPr>
            <w:rStyle w:val="afb"/>
            <w:noProof/>
          </w:rPr>
          <w:t>BSA_FCP</w:t>
        </w:r>
        <w:r w:rsidR="003B2795">
          <w:rPr>
            <w:noProof/>
            <w:webHidden/>
          </w:rPr>
          <w:tab/>
        </w:r>
        <w:r w:rsidR="003B2795">
          <w:rPr>
            <w:noProof/>
            <w:webHidden/>
          </w:rPr>
          <w:fldChar w:fldCharType="begin"/>
        </w:r>
        <w:r w:rsidR="003B2795">
          <w:rPr>
            <w:noProof/>
            <w:webHidden/>
          </w:rPr>
          <w:instrText xml:space="preserve"> PAGEREF _Toc449206758 \h </w:instrText>
        </w:r>
        <w:r w:rsidR="003B2795">
          <w:rPr>
            <w:noProof/>
            <w:webHidden/>
          </w:rPr>
        </w:r>
        <w:r w:rsidR="003B2795">
          <w:rPr>
            <w:noProof/>
            <w:webHidden/>
          </w:rPr>
          <w:fldChar w:fldCharType="separate"/>
        </w:r>
        <w:r w:rsidR="003B2795">
          <w:rPr>
            <w:noProof/>
            <w:webHidden/>
          </w:rPr>
          <w:t>25</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59" w:history="1">
        <w:r w:rsidR="003B2795" w:rsidRPr="00825103">
          <w:rPr>
            <w:rStyle w:val="afb"/>
            <w:noProof/>
          </w:rPr>
          <w:t>3.3.4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算法复杂度分析</w:t>
        </w:r>
        <w:r w:rsidR="003B2795">
          <w:rPr>
            <w:noProof/>
            <w:webHidden/>
          </w:rPr>
          <w:tab/>
        </w:r>
        <w:r w:rsidR="003B2795">
          <w:rPr>
            <w:noProof/>
            <w:webHidden/>
          </w:rPr>
          <w:fldChar w:fldCharType="begin"/>
        </w:r>
        <w:r w:rsidR="003B2795">
          <w:rPr>
            <w:noProof/>
            <w:webHidden/>
          </w:rPr>
          <w:instrText xml:space="preserve"> PAGEREF _Toc449206759 \h </w:instrText>
        </w:r>
        <w:r w:rsidR="003B2795">
          <w:rPr>
            <w:noProof/>
            <w:webHidden/>
          </w:rPr>
        </w:r>
        <w:r w:rsidR="003B2795">
          <w:rPr>
            <w:noProof/>
            <w:webHidden/>
          </w:rPr>
          <w:fldChar w:fldCharType="separate"/>
        </w:r>
        <w:r w:rsidR="003B2795">
          <w:rPr>
            <w:noProof/>
            <w:webHidden/>
          </w:rPr>
          <w:t>25</w:t>
        </w:r>
        <w:r w:rsidR="003B2795">
          <w:rPr>
            <w:noProof/>
            <w:webHidden/>
          </w:rPr>
          <w:fldChar w:fldCharType="end"/>
        </w:r>
      </w:hyperlink>
    </w:p>
    <w:p w:rsidR="003B2795" w:rsidRDefault="003B263F" w:rsidP="00DC4C31">
      <w:pPr>
        <w:pStyle w:val="26"/>
        <w:tabs>
          <w:tab w:val="left" w:pos="840"/>
          <w:tab w:val="right" w:leader="dot" w:pos="8779"/>
        </w:tabs>
        <w:ind w:left="468" w:firstLine="492"/>
        <w:rPr>
          <w:rFonts w:asciiTheme="minorHAnsi" w:eastAsiaTheme="minorEastAsia" w:hAnsiTheme="minorHAnsi" w:cstheme="minorBidi"/>
          <w:noProof/>
          <w:spacing w:val="0"/>
          <w:kern w:val="2"/>
          <w:sz w:val="21"/>
          <w:szCs w:val="22"/>
        </w:rPr>
      </w:pPr>
      <w:hyperlink w:anchor="_Toc449206760" w:history="1">
        <w:r w:rsidR="003B2795" w:rsidRPr="00825103">
          <w:rPr>
            <w:rStyle w:val="afb"/>
            <w:b/>
            <w:noProof/>
          </w:rPr>
          <w:t>3.4</w:t>
        </w:r>
        <w:r w:rsidR="003B2795">
          <w:rPr>
            <w:rFonts w:asciiTheme="minorHAnsi" w:eastAsiaTheme="minorEastAsia" w:hAnsiTheme="minorHAnsi" w:cstheme="minorBidi"/>
            <w:noProof/>
            <w:spacing w:val="0"/>
            <w:kern w:val="2"/>
            <w:sz w:val="21"/>
            <w:szCs w:val="22"/>
          </w:rPr>
          <w:tab/>
        </w:r>
        <w:r w:rsidR="003B2795" w:rsidRPr="00825103">
          <w:rPr>
            <w:rStyle w:val="afb"/>
            <w:noProof/>
          </w:rPr>
          <w:t>Top-K</w:t>
        </w:r>
        <w:r w:rsidR="003B2795" w:rsidRPr="00825103">
          <w:rPr>
            <w:rStyle w:val="afb"/>
            <w:rFonts w:hint="eastAsia"/>
            <w:noProof/>
          </w:rPr>
          <w:t>关键边搜索策略</w:t>
        </w:r>
        <w:r w:rsidR="003B2795">
          <w:rPr>
            <w:noProof/>
            <w:webHidden/>
          </w:rPr>
          <w:tab/>
        </w:r>
        <w:r w:rsidR="003B2795">
          <w:rPr>
            <w:noProof/>
            <w:webHidden/>
          </w:rPr>
          <w:fldChar w:fldCharType="begin"/>
        </w:r>
        <w:r w:rsidR="003B2795">
          <w:rPr>
            <w:noProof/>
            <w:webHidden/>
          </w:rPr>
          <w:instrText xml:space="preserve"> PAGEREF _Toc449206760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61" w:history="1">
        <w:r w:rsidR="003B2795" w:rsidRPr="00825103">
          <w:rPr>
            <w:rStyle w:val="afb"/>
            <w:b/>
            <w:noProof/>
          </w:rPr>
          <w:t>3.5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_Toc449206761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62" w:history="1">
        <w:r w:rsidR="003B2795" w:rsidRPr="00825103">
          <w:rPr>
            <w:rStyle w:val="afb"/>
            <w:noProof/>
          </w:rPr>
          <w:t>3.5.1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实验数据</w:t>
        </w:r>
        <w:r w:rsidR="003B2795">
          <w:rPr>
            <w:noProof/>
            <w:webHidden/>
          </w:rPr>
          <w:tab/>
        </w:r>
        <w:r w:rsidR="003B2795">
          <w:rPr>
            <w:noProof/>
            <w:webHidden/>
          </w:rPr>
          <w:fldChar w:fldCharType="begin"/>
        </w:r>
        <w:r w:rsidR="003B2795">
          <w:rPr>
            <w:noProof/>
            <w:webHidden/>
          </w:rPr>
          <w:instrText xml:space="preserve"> PAGEREF _Toc449206762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63" w:history="1">
        <w:r w:rsidR="003B2795" w:rsidRPr="00825103">
          <w:rPr>
            <w:rStyle w:val="afb"/>
            <w:noProof/>
          </w:rPr>
          <w:t>3.5.2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实验结果与分析</w:t>
        </w:r>
        <w:r w:rsidR="003B2795">
          <w:rPr>
            <w:noProof/>
            <w:webHidden/>
          </w:rPr>
          <w:tab/>
        </w:r>
        <w:r w:rsidR="003B2795">
          <w:rPr>
            <w:noProof/>
            <w:webHidden/>
          </w:rPr>
          <w:fldChar w:fldCharType="begin"/>
        </w:r>
        <w:r w:rsidR="003B2795">
          <w:rPr>
            <w:noProof/>
            <w:webHidden/>
          </w:rPr>
          <w:instrText xml:space="preserve"> PAGEREF _Toc449206763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64" w:history="1">
        <w:r w:rsidR="003B2795" w:rsidRPr="00825103">
          <w:rPr>
            <w:rStyle w:val="afb"/>
            <w:b/>
            <w:noProof/>
          </w:rPr>
          <w:t>3.6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_Toc449206764 \h </w:instrText>
        </w:r>
        <w:r w:rsidR="003B2795">
          <w:rPr>
            <w:noProof/>
            <w:webHidden/>
          </w:rPr>
        </w:r>
        <w:r w:rsidR="003B2795">
          <w:rPr>
            <w:noProof/>
            <w:webHidden/>
          </w:rPr>
          <w:fldChar w:fldCharType="separate"/>
        </w:r>
        <w:r w:rsidR="003B2795">
          <w:rPr>
            <w:noProof/>
            <w:webHidden/>
          </w:rPr>
          <w:t>27</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65" w:history="1">
        <w:r w:rsidR="003B2795" w:rsidRPr="00825103">
          <w:rPr>
            <w:rStyle w:val="afb"/>
            <w:b/>
            <w:noProof/>
          </w:rPr>
          <w:t>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基于流量和分布可靠性的不确定图边关键度衡量方法</w:t>
        </w:r>
        <w:r w:rsidR="003B2795">
          <w:rPr>
            <w:noProof/>
            <w:webHidden/>
          </w:rPr>
          <w:tab/>
        </w:r>
        <w:r w:rsidR="003B2795">
          <w:rPr>
            <w:noProof/>
            <w:webHidden/>
          </w:rPr>
          <w:fldChar w:fldCharType="begin"/>
        </w:r>
        <w:r w:rsidR="003B2795">
          <w:rPr>
            <w:noProof/>
            <w:webHidden/>
          </w:rPr>
          <w:instrText xml:space="preserve"> PAGEREF _Toc449206765 \h </w:instrText>
        </w:r>
        <w:r w:rsidR="003B2795">
          <w:rPr>
            <w:noProof/>
            <w:webHidden/>
          </w:rPr>
        </w:r>
        <w:r w:rsidR="003B2795">
          <w:rPr>
            <w:noProof/>
            <w:webHidden/>
          </w:rPr>
          <w:fldChar w:fldCharType="separate"/>
        </w:r>
        <w:r w:rsidR="003B2795">
          <w:rPr>
            <w:noProof/>
            <w:webHidden/>
          </w:rPr>
          <w:t>29</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66" w:history="1">
        <w:r w:rsidR="003B2795" w:rsidRPr="00825103">
          <w:rPr>
            <w:rStyle w:val="afb"/>
            <w:b/>
            <w:noProof/>
          </w:rPr>
          <w:t>4.1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基于流量和分布可靠性的不确定图边关键度衡量模型</w:t>
        </w:r>
        <w:r w:rsidR="003B2795">
          <w:rPr>
            <w:noProof/>
            <w:webHidden/>
          </w:rPr>
          <w:tab/>
        </w:r>
        <w:r w:rsidR="003B2795">
          <w:rPr>
            <w:noProof/>
            <w:webHidden/>
          </w:rPr>
          <w:fldChar w:fldCharType="begin"/>
        </w:r>
        <w:r w:rsidR="003B2795">
          <w:rPr>
            <w:noProof/>
            <w:webHidden/>
          </w:rPr>
          <w:instrText xml:space="preserve"> PAGEREF _Toc449206766 \h </w:instrText>
        </w:r>
        <w:r w:rsidR="003B2795">
          <w:rPr>
            <w:noProof/>
            <w:webHidden/>
          </w:rPr>
        </w:r>
        <w:r w:rsidR="003B2795">
          <w:rPr>
            <w:noProof/>
            <w:webHidden/>
          </w:rPr>
          <w:fldChar w:fldCharType="separate"/>
        </w:r>
        <w:r w:rsidR="003B2795">
          <w:rPr>
            <w:noProof/>
            <w:webHidden/>
          </w:rPr>
          <w:t>29</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67" w:history="1">
        <w:r w:rsidR="003B2795" w:rsidRPr="00825103">
          <w:rPr>
            <w:rStyle w:val="afb"/>
            <w:b/>
            <w:noProof/>
          </w:rPr>
          <w:t>4.2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基于重复计算的</w:t>
        </w:r>
        <w:r w:rsidR="003B2795" w:rsidRPr="00825103">
          <w:rPr>
            <w:rStyle w:val="afb"/>
            <w:noProof/>
          </w:rPr>
          <w:t>BASE_FDP</w:t>
        </w:r>
        <w:r w:rsidR="003B2795" w:rsidRPr="00825103">
          <w:rPr>
            <w:rStyle w:val="afb"/>
            <w:rFonts w:hint="eastAsia"/>
            <w:noProof/>
          </w:rPr>
          <w:t>算法</w:t>
        </w:r>
        <w:r w:rsidR="003B2795">
          <w:rPr>
            <w:noProof/>
            <w:webHidden/>
          </w:rPr>
          <w:tab/>
        </w:r>
        <w:r w:rsidR="003B2795">
          <w:rPr>
            <w:noProof/>
            <w:webHidden/>
          </w:rPr>
          <w:fldChar w:fldCharType="begin"/>
        </w:r>
        <w:r w:rsidR="003B2795">
          <w:rPr>
            <w:noProof/>
            <w:webHidden/>
          </w:rPr>
          <w:instrText xml:space="preserve"> PAGEREF _Toc449206767 \h </w:instrText>
        </w:r>
        <w:r w:rsidR="003B2795">
          <w:rPr>
            <w:noProof/>
            <w:webHidden/>
          </w:rPr>
        </w:r>
        <w:r w:rsidR="003B2795">
          <w:rPr>
            <w:noProof/>
            <w:webHidden/>
          </w:rPr>
          <w:fldChar w:fldCharType="separate"/>
        </w:r>
        <w:r w:rsidR="003B2795">
          <w:rPr>
            <w:noProof/>
            <w:webHidden/>
          </w:rPr>
          <w:t>30</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68" w:history="1">
        <w:r w:rsidR="003B2795" w:rsidRPr="00825103">
          <w:rPr>
            <w:rStyle w:val="afb"/>
            <w:b/>
            <w:noProof/>
          </w:rPr>
          <w:t>4.3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基于流量和分布可靠性的不确定图的关键边增量算法</w:t>
        </w:r>
        <w:r w:rsidR="003B2795" w:rsidRPr="00825103">
          <w:rPr>
            <w:rStyle w:val="afb"/>
            <w:noProof/>
          </w:rPr>
          <w:t>ICA_FDP</w:t>
        </w:r>
        <w:r w:rsidR="003B2795">
          <w:rPr>
            <w:noProof/>
            <w:webHidden/>
          </w:rPr>
          <w:tab/>
        </w:r>
        <w:r w:rsidR="003B2795">
          <w:rPr>
            <w:noProof/>
            <w:webHidden/>
          </w:rPr>
          <w:fldChar w:fldCharType="begin"/>
        </w:r>
        <w:r w:rsidR="003B2795">
          <w:rPr>
            <w:noProof/>
            <w:webHidden/>
          </w:rPr>
          <w:instrText xml:space="preserve"> PAGEREF _Toc449206768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69" w:history="1">
        <w:r w:rsidR="003B2795" w:rsidRPr="00825103">
          <w:rPr>
            <w:rStyle w:val="afb"/>
            <w:noProof/>
          </w:rPr>
          <w:t>4.3.1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算法思想</w:t>
        </w:r>
        <w:r w:rsidR="003B2795">
          <w:rPr>
            <w:noProof/>
            <w:webHidden/>
          </w:rPr>
          <w:tab/>
        </w:r>
        <w:r w:rsidR="003B2795">
          <w:rPr>
            <w:noProof/>
            <w:webHidden/>
          </w:rPr>
          <w:fldChar w:fldCharType="begin"/>
        </w:r>
        <w:r w:rsidR="003B2795">
          <w:rPr>
            <w:noProof/>
            <w:webHidden/>
          </w:rPr>
          <w:instrText xml:space="preserve"> PAGEREF _Toc449206769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0" w:history="1">
        <w:r w:rsidR="003B2795" w:rsidRPr="00825103">
          <w:rPr>
            <w:rStyle w:val="afb"/>
            <w:noProof/>
          </w:rPr>
          <w:t>4.3.2</w:t>
        </w:r>
        <w:r w:rsidR="003B2795">
          <w:rPr>
            <w:rFonts w:asciiTheme="minorHAnsi" w:eastAsiaTheme="minorEastAsia" w:hAnsiTheme="minorHAnsi" w:cstheme="minorBidi"/>
            <w:noProof/>
            <w:spacing w:val="0"/>
            <w:kern w:val="2"/>
            <w:sz w:val="21"/>
            <w:szCs w:val="22"/>
          </w:rPr>
          <w:tab/>
        </w:r>
        <w:r w:rsidR="003B2795" w:rsidRPr="00825103">
          <w:rPr>
            <w:rStyle w:val="afb"/>
            <w:noProof/>
          </w:rPr>
          <w:t>A</w:t>
        </w:r>
        <w:r w:rsidR="003B2795" w:rsidRPr="00825103">
          <w:rPr>
            <w:rStyle w:val="afb"/>
            <w:rFonts w:hint="eastAsia"/>
            <w:noProof/>
          </w:rPr>
          <w:t>类边计算</w:t>
        </w:r>
        <w:r w:rsidR="003B2795">
          <w:rPr>
            <w:noProof/>
            <w:webHidden/>
          </w:rPr>
          <w:tab/>
        </w:r>
        <w:r w:rsidR="003B2795">
          <w:rPr>
            <w:noProof/>
            <w:webHidden/>
          </w:rPr>
          <w:fldChar w:fldCharType="begin"/>
        </w:r>
        <w:r w:rsidR="003B2795">
          <w:rPr>
            <w:noProof/>
            <w:webHidden/>
          </w:rPr>
          <w:instrText xml:space="preserve"> PAGEREF _Toc449206770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1" w:history="1">
        <w:r w:rsidR="003B2795" w:rsidRPr="00825103">
          <w:rPr>
            <w:rStyle w:val="afb"/>
            <w:noProof/>
          </w:rPr>
          <w:t>4.3.3</w:t>
        </w:r>
        <w:r w:rsidR="003B2795">
          <w:rPr>
            <w:rFonts w:asciiTheme="minorHAnsi" w:eastAsiaTheme="minorEastAsia" w:hAnsiTheme="minorHAnsi" w:cstheme="minorBidi"/>
            <w:noProof/>
            <w:spacing w:val="0"/>
            <w:kern w:val="2"/>
            <w:sz w:val="21"/>
            <w:szCs w:val="22"/>
          </w:rPr>
          <w:tab/>
        </w:r>
        <w:r w:rsidR="003B2795" w:rsidRPr="00825103">
          <w:rPr>
            <w:rStyle w:val="afb"/>
            <w:noProof/>
          </w:rPr>
          <w:t>B</w:t>
        </w:r>
        <w:r w:rsidR="003B2795" w:rsidRPr="00825103">
          <w:rPr>
            <w:rStyle w:val="afb"/>
            <w:rFonts w:hint="eastAsia"/>
            <w:noProof/>
          </w:rPr>
          <w:t>类边计算</w:t>
        </w:r>
        <w:r w:rsidR="003B2795">
          <w:rPr>
            <w:noProof/>
            <w:webHidden/>
          </w:rPr>
          <w:tab/>
        </w:r>
        <w:r w:rsidR="003B2795">
          <w:rPr>
            <w:noProof/>
            <w:webHidden/>
          </w:rPr>
          <w:fldChar w:fldCharType="begin"/>
        </w:r>
        <w:r w:rsidR="003B2795">
          <w:rPr>
            <w:noProof/>
            <w:webHidden/>
          </w:rPr>
          <w:instrText xml:space="preserve"> PAGEREF _Toc449206771 \h </w:instrText>
        </w:r>
        <w:r w:rsidR="003B2795">
          <w:rPr>
            <w:noProof/>
            <w:webHidden/>
          </w:rPr>
        </w:r>
        <w:r w:rsidR="003B2795">
          <w:rPr>
            <w:noProof/>
            <w:webHidden/>
          </w:rPr>
          <w:fldChar w:fldCharType="separate"/>
        </w:r>
        <w:r w:rsidR="003B2795">
          <w:rPr>
            <w:noProof/>
            <w:webHidden/>
          </w:rPr>
          <w:t>32</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2" w:history="1">
        <w:r w:rsidR="003B2795" w:rsidRPr="00825103">
          <w:rPr>
            <w:rStyle w:val="afb"/>
            <w:noProof/>
          </w:rPr>
          <w:t>4.3.4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算法复杂度分析</w:t>
        </w:r>
        <w:r w:rsidR="003B2795">
          <w:rPr>
            <w:noProof/>
            <w:webHidden/>
          </w:rPr>
          <w:tab/>
        </w:r>
        <w:r w:rsidR="003B2795">
          <w:rPr>
            <w:noProof/>
            <w:webHidden/>
          </w:rPr>
          <w:fldChar w:fldCharType="begin"/>
        </w:r>
        <w:r w:rsidR="003B2795">
          <w:rPr>
            <w:noProof/>
            <w:webHidden/>
          </w:rPr>
          <w:instrText xml:space="preserve"> PAGEREF _Toc449206772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73" w:history="1">
        <w:r w:rsidR="003B2795" w:rsidRPr="00825103">
          <w:rPr>
            <w:rStyle w:val="afb"/>
            <w:b/>
            <w:noProof/>
          </w:rPr>
          <w:t>4.4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基于增广路径添加的近似算法</w:t>
        </w:r>
        <w:r w:rsidR="003B2795">
          <w:rPr>
            <w:noProof/>
            <w:webHidden/>
          </w:rPr>
          <w:tab/>
        </w:r>
        <w:r w:rsidR="003B2795">
          <w:rPr>
            <w:noProof/>
            <w:webHidden/>
          </w:rPr>
          <w:fldChar w:fldCharType="begin"/>
        </w:r>
        <w:r w:rsidR="003B2795">
          <w:rPr>
            <w:noProof/>
            <w:webHidden/>
          </w:rPr>
          <w:instrText xml:space="preserve"> PAGEREF _Toc449206773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4" w:history="1">
        <w:r w:rsidR="003B2795" w:rsidRPr="00825103">
          <w:rPr>
            <w:rStyle w:val="afb"/>
            <w:noProof/>
          </w:rPr>
          <w:t>4.4.1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算法基本思想</w:t>
        </w:r>
        <w:r w:rsidR="003B2795">
          <w:rPr>
            <w:noProof/>
            <w:webHidden/>
          </w:rPr>
          <w:tab/>
        </w:r>
        <w:r w:rsidR="003B2795">
          <w:rPr>
            <w:noProof/>
            <w:webHidden/>
          </w:rPr>
          <w:fldChar w:fldCharType="begin"/>
        </w:r>
        <w:r w:rsidR="003B2795">
          <w:rPr>
            <w:noProof/>
            <w:webHidden/>
          </w:rPr>
          <w:instrText xml:space="preserve"> PAGEREF _Toc449206774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5" w:history="1">
        <w:r w:rsidR="003B2795" w:rsidRPr="00825103">
          <w:rPr>
            <w:rStyle w:val="afb"/>
            <w:noProof/>
          </w:rPr>
          <w:t>4.4.2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算法实现与分析</w:t>
        </w:r>
        <w:r w:rsidR="003B2795">
          <w:rPr>
            <w:noProof/>
            <w:webHidden/>
          </w:rPr>
          <w:tab/>
        </w:r>
        <w:r w:rsidR="003B2795">
          <w:rPr>
            <w:noProof/>
            <w:webHidden/>
          </w:rPr>
          <w:fldChar w:fldCharType="begin"/>
        </w:r>
        <w:r w:rsidR="003B2795">
          <w:rPr>
            <w:noProof/>
            <w:webHidden/>
          </w:rPr>
          <w:instrText xml:space="preserve"> PAGEREF _Toc449206775 \h </w:instrText>
        </w:r>
        <w:r w:rsidR="003B2795">
          <w:rPr>
            <w:noProof/>
            <w:webHidden/>
          </w:rPr>
        </w:r>
        <w:r w:rsidR="003B2795">
          <w:rPr>
            <w:noProof/>
            <w:webHidden/>
          </w:rPr>
          <w:fldChar w:fldCharType="separate"/>
        </w:r>
        <w:r w:rsidR="003B2795">
          <w:rPr>
            <w:noProof/>
            <w:webHidden/>
          </w:rPr>
          <w:t>35</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6" w:history="1">
        <w:r w:rsidR="003B2795" w:rsidRPr="00825103">
          <w:rPr>
            <w:rStyle w:val="afb"/>
            <w:noProof/>
          </w:rPr>
          <w:t>4.4.3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近似算法相似度</w:t>
        </w:r>
        <w:r w:rsidR="003B2795">
          <w:rPr>
            <w:noProof/>
            <w:webHidden/>
          </w:rPr>
          <w:tab/>
        </w:r>
        <w:r w:rsidR="003B2795">
          <w:rPr>
            <w:noProof/>
            <w:webHidden/>
          </w:rPr>
          <w:fldChar w:fldCharType="begin"/>
        </w:r>
        <w:r w:rsidR="003B2795">
          <w:rPr>
            <w:noProof/>
            <w:webHidden/>
          </w:rPr>
          <w:instrText xml:space="preserve"> PAGEREF _Toc449206776 \h </w:instrText>
        </w:r>
        <w:r w:rsidR="003B2795">
          <w:rPr>
            <w:noProof/>
            <w:webHidden/>
          </w:rPr>
        </w:r>
        <w:r w:rsidR="003B2795">
          <w:rPr>
            <w:noProof/>
            <w:webHidden/>
          </w:rPr>
          <w:fldChar w:fldCharType="separate"/>
        </w:r>
        <w:r w:rsidR="003B2795">
          <w:rPr>
            <w:noProof/>
            <w:webHidden/>
          </w:rPr>
          <w:t>35</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77" w:history="1">
        <w:r w:rsidR="003B2795" w:rsidRPr="00825103">
          <w:rPr>
            <w:rStyle w:val="afb"/>
            <w:noProof/>
          </w:rPr>
          <w:t>4.4.4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近似算法下界</w:t>
        </w:r>
        <w:r w:rsidR="003B2795">
          <w:rPr>
            <w:noProof/>
            <w:webHidden/>
          </w:rPr>
          <w:tab/>
        </w:r>
        <w:r w:rsidR="003B2795">
          <w:rPr>
            <w:noProof/>
            <w:webHidden/>
          </w:rPr>
          <w:fldChar w:fldCharType="begin"/>
        </w:r>
        <w:r w:rsidR="003B2795">
          <w:rPr>
            <w:noProof/>
            <w:webHidden/>
          </w:rPr>
          <w:instrText xml:space="preserve"> PAGEREF _Toc449206777 \h </w:instrText>
        </w:r>
        <w:r w:rsidR="003B2795">
          <w:rPr>
            <w:noProof/>
            <w:webHidden/>
          </w:rPr>
        </w:r>
        <w:r w:rsidR="003B2795">
          <w:rPr>
            <w:noProof/>
            <w:webHidden/>
          </w:rPr>
          <w:fldChar w:fldCharType="separate"/>
        </w:r>
        <w:r w:rsidR="003B2795">
          <w:rPr>
            <w:noProof/>
            <w:webHidden/>
          </w:rPr>
          <w:t>36</w:t>
        </w:r>
        <w:r w:rsidR="003B2795">
          <w:rPr>
            <w:noProof/>
            <w:webHidden/>
          </w:rPr>
          <w:fldChar w:fldCharType="end"/>
        </w:r>
      </w:hyperlink>
    </w:p>
    <w:p w:rsidR="003B2795" w:rsidRDefault="003B263F" w:rsidP="00DC4C31">
      <w:pPr>
        <w:pStyle w:val="26"/>
        <w:tabs>
          <w:tab w:val="left" w:pos="840"/>
          <w:tab w:val="right" w:leader="dot" w:pos="8779"/>
        </w:tabs>
        <w:ind w:left="468" w:firstLine="492"/>
        <w:rPr>
          <w:rFonts w:asciiTheme="minorHAnsi" w:eastAsiaTheme="minorEastAsia" w:hAnsiTheme="minorHAnsi" w:cstheme="minorBidi"/>
          <w:noProof/>
          <w:spacing w:val="0"/>
          <w:kern w:val="2"/>
          <w:sz w:val="21"/>
          <w:szCs w:val="22"/>
        </w:rPr>
      </w:pPr>
      <w:hyperlink w:anchor="_Toc449206778" w:history="1">
        <w:r w:rsidR="003B2795" w:rsidRPr="00825103">
          <w:rPr>
            <w:rStyle w:val="afb"/>
            <w:b/>
            <w:noProof/>
          </w:rPr>
          <w:t>4.5</w:t>
        </w:r>
        <w:r w:rsidR="003B2795">
          <w:rPr>
            <w:rFonts w:asciiTheme="minorHAnsi" w:eastAsiaTheme="minorEastAsia" w:hAnsiTheme="minorHAnsi" w:cstheme="minorBidi"/>
            <w:noProof/>
            <w:spacing w:val="0"/>
            <w:kern w:val="2"/>
            <w:sz w:val="21"/>
            <w:szCs w:val="22"/>
          </w:rPr>
          <w:tab/>
        </w:r>
        <w:r w:rsidR="003B2795" w:rsidRPr="00825103">
          <w:rPr>
            <w:rStyle w:val="afb"/>
            <w:noProof/>
          </w:rPr>
          <w:t>Top-K</w:t>
        </w:r>
        <w:r w:rsidR="003B2795" w:rsidRPr="00825103">
          <w:rPr>
            <w:rStyle w:val="afb"/>
            <w:rFonts w:hint="eastAsia"/>
            <w:noProof/>
          </w:rPr>
          <w:t>关键边搜索策略</w:t>
        </w:r>
        <w:r w:rsidR="003B2795">
          <w:rPr>
            <w:noProof/>
            <w:webHidden/>
          </w:rPr>
          <w:tab/>
        </w:r>
        <w:r w:rsidR="003B2795">
          <w:rPr>
            <w:noProof/>
            <w:webHidden/>
          </w:rPr>
          <w:fldChar w:fldCharType="begin"/>
        </w:r>
        <w:r w:rsidR="003B2795">
          <w:rPr>
            <w:noProof/>
            <w:webHidden/>
          </w:rPr>
          <w:instrText xml:space="preserve"> PAGEREF _Toc449206778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79" w:history="1">
        <w:r w:rsidR="003B2795" w:rsidRPr="00825103">
          <w:rPr>
            <w:rStyle w:val="afb"/>
            <w:b/>
            <w:noProof/>
          </w:rPr>
          <w:t>4.6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_Toc449206779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0" w:history="1">
        <w:r w:rsidR="003B2795" w:rsidRPr="00825103">
          <w:rPr>
            <w:rStyle w:val="afb"/>
            <w:noProof/>
          </w:rPr>
          <w:t>4.6.1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实验数据</w:t>
        </w:r>
        <w:r w:rsidR="003B2795">
          <w:rPr>
            <w:noProof/>
            <w:webHidden/>
          </w:rPr>
          <w:tab/>
        </w:r>
        <w:r w:rsidR="003B2795">
          <w:rPr>
            <w:noProof/>
            <w:webHidden/>
          </w:rPr>
          <w:fldChar w:fldCharType="begin"/>
        </w:r>
        <w:r w:rsidR="003B2795">
          <w:rPr>
            <w:noProof/>
            <w:webHidden/>
          </w:rPr>
          <w:instrText xml:space="preserve"> PAGEREF _Toc449206780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1" w:history="1">
        <w:r w:rsidR="003B2795" w:rsidRPr="00825103">
          <w:rPr>
            <w:rStyle w:val="afb"/>
            <w:noProof/>
          </w:rPr>
          <w:t>4.6.2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实验结果与分析</w:t>
        </w:r>
        <w:r w:rsidR="003B2795">
          <w:rPr>
            <w:noProof/>
            <w:webHidden/>
          </w:rPr>
          <w:tab/>
        </w:r>
        <w:r w:rsidR="003B2795">
          <w:rPr>
            <w:noProof/>
            <w:webHidden/>
          </w:rPr>
          <w:fldChar w:fldCharType="begin"/>
        </w:r>
        <w:r w:rsidR="003B2795">
          <w:rPr>
            <w:noProof/>
            <w:webHidden/>
          </w:rPr>
          <w:instrText xml:space="preserve"> PAGEREF _Toc449206781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2" w:history="1">
        <w:r w:rsidR="003B2795" w:rsidRPr="00825103">
          <w:rPr>
            <w:rStyle w:val="afb"/>
            <w:noProof/>
          </w:rPr>
          <w:t>4.6.3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正确性（相关性）比较</w:t>
        </w:r>
        <w:r w:rsidR="003B2795">
          <w:rPr>
            <w:noProof/>
            <w:webHidden/>
          </w:rPr>
          <w:tab/>
        </w:r>
        <w:r w:rsidR="003B2795">
          <w:rPr>
            <w:noProof/>
            <w:webHidden/>
          </w:rPr>
          <w:fldChar w:fldCharType="begin"/>
        </w:r>
        <w:r w:rsidR="003B2795">
          <w:rPr>
            <w:noProof/>
            <w:webHidden/>
          </w:rPr>
          <w:instrText xml:space="preserve"> PAGEREF _Toc449206782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83" w:history="1">
        <w:r w:rsidR="003B2795" w:rsidRPr="00825103">
          <w:rPr>
            <w:rStyle w:val="afb"/>
            <w:b/>
            <w:noProof/>
          </w:rPr>
          <w:t>4.7</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_Toc449206783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84" w:history="1">
        <w:r w:rsidR="003B2795" w:rsidRPr="00825103">
          <w:rPr>
            <w:rStyle w:val="afb"/>
            <w:b/>
            <w:noProof/>
          </w:rPr>
          <w:t>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不确定图关键边增量算法优化策略</w:t>
        </w:r>
        <w:r w:rsidR="003B2795">
          <w:rPr>
            <w:noProof/>
            <w:webHidden/>
          </w:rPr>
          <w:tab/>
        </w:r>
        <w:r w:rsidR="003B2795">
          <w:rPr>
            <w:noProof/>
            <w:webHidden/>
          </w:rPr>
          <w:fldChar w:fldCharType="begin"/>
        </w:r>
        <w:r w:rsidR="003B2795">
          <w:rPr>
            <w:noProof/>
            <w:webHidden/>
          </w:rPr>
          <w:instrText xml:space="preserve"> PAGEREF _Toc449206784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85" w:history="1">
        <w:r w:rsidR="003B2795" w:rsidRPr="00825103">
          <w:rPr>
            <w:rStyle w:val="afb"/>
            <w:b/>
            <w:noProof/>
          </w:rPr>
          <w:t>5.1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基于确定边过滤的增量算法</w:t>
        </w:r>
        <w:r w:rsidR="003B2795" w:rsidRPr="00825103">
          <w:rPr>
            <w:rStyle w:val="afb"/>
            <w:noProof/>
          </w:rPr>
          <w:t>ICA_FEA</w:t>
        </w:r>
        <w:r w:rsidR="003B2795">
          <w:rPr>
            <w:noProof/>
            <w:webHidden/>
          </w:rPr>
          <w:tab/>
        </w:r>
        <w:r w:rsidR="003B2795">
          <w:rPr>
            <w:noProof/>
            <w:webHidden/>
          </w:rPr>
          <w:fldChar w:fldCharType="begin"/>
        </w:r>
        <w:r w:rsidR="003B2795">
          <w:rPr>
            <w:noProof/>
            <w:webHidden/>
          </w:rPr>
          <w:instrText xml:space="preserve"> PAGEREF _Toc449206785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6" w:history="1">
        <w:r w:rsidR="003B2795" w:rsidRPr="00825103">
          <w:rPr>
            <w:rStyle w:val="afb"/>
            <w:noProof/>
          </w:rPr>
          <w:t>5.1.1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算法基本思想</w:t>
        </w:r>
        <w:r w:rsidR="003B2795">
          <w:rPr>
            <w:noProof/>
            <w:webHidden/>
          </w:rPr>
          <w:tab/>
        </w:r>
        <w:r w:rsidR="003B2795">
          <w:rPr>
            <w:noProof/>
            <w:webHidden/>
          </w:rPr>
          <w:fldChar w:fldCharType="begin"/>
        </w:r>
        <w:r w:rsidR="003B2795">
          <w:rPr>
            <w:noProof/>
            <w:webHidden/>
          </w:rPr>
          <w:instrText xml:space="preserve"> PAGEREF _Toc449206786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7" w:history="1">
        <w:r w:rsidR="003B2795" w:rsidRPr="00825103">
          <w:rPr>
            <w:rStyle w:val="afb"/>
            <w:noProof/>
          </w:rPr>
          <w:t>5.1.2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割集中的边计算</w:t>
        </w:r>
        <w:r w:rsidR="003B2795">
          <w:rPr>
            <w:noProof/>
            <w:webHidden/>
          </w:rPr>
          <w:tab/>
        </w:r>
        <w:r w:rsidR="003B2795">
          <w:rPr>
            <w:noProof/>
            <w:webHidden/>
          </w:rPr>
          <w:fldChar w:fldCharType="begin"/>
        </w:r>
        <w:r w:rsidR="003B2795">
          <w:rPr>
            <w:noProof/>
            <w:webHidden/>
          </w:rPr>
          <w:instrText xml:space="preserve"> PAGEREF _Toc449206787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8" w:history="1">
        <w:r w:rsidR="003B2795" w:rsidRPr="00825103">
          <w:rPr>
            <w:rStyle w:val="afb"/>
            <w:noProof/>
          </w:rPr>
          <w:t>5.1.3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悬挂边的计算</w:t>
        </w:r>
        <w:r w:rsidR="003B2795">
          <w:rPr>
            <w:noProof/>
            <w:webHidden/>
          </w:rPr>
          <w:tab/>
        </w:r>
        <w:r w:rsidR="003B2795">
          <w:rPr>
            <w:noProof/>
            <w:webHidden/>
          </w:rPr>
          <w:fldChar w:fldCharType="begin"/>
        </w:r>
        <w:r w:rsidR="003B2795">
          <w:rPr>
            <w:noProof/>
            <w:webHidden/>
          </w:rPr>
          <w:instrText xml:space="preserve"> PAGEREF _Toc449206788 \h </w:instrText>
        </w:r>
        <w:r w:rsidR="003B2795">
          <w:rPr>
            <w:noProof/>
            <w:webHidden/>
          </w:rPr>
        </w:r>
        <w:r w:rsidR="003B2795">
          <w:rPr>
            <w:noProof/>
            <w:webHidden/>
          </w:rPr>
          <w:fldChar w:fldCharType="separate"/>
        </w:r>
        <w:r w:rsidR="003B2795">
          <w:rPr>
            <w:noProof/>
            <w:webHidden/>
          </w:rPr>
          <w:t>41</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89" w:history="1">
        <w:r w:rsidR="003B2795" w:rsidRPr="00825103">
          <w:rPr>
            <w:rStyle w:val="afb"/>
            <w:noProof/>
          </w:rPr>
          <w:t>5.1.4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基于确定边过滤的关键边优化算法</w:t>
        </w:r>
        <w:r w:rsidR="003B2795" w:rsidRPr="00825103">
          <w:rPr>
            <w:rStyle w:val="afb"/>
            <w:noProof/>
          </w:rPr>
          <w:t>ICA_FEA</w:t>
        </w:r>
        <w:r w:rsidR="003B2795" w:rsidRPr="00825103">
          <w:rPr>
            <w:rStyle w:val="afb"/>
            <w:rFonts w:hint="eastAsia"/>
            <w:noProof/>
          </w:rPr>
          <w:t>（结合策略的算法）</w:t>
        </w:r>
        <w:r w:rsidR="003B2795">
          <w:rPr>
            <w:noProof/>
            <w:webHidden/>
          </w:rPr>
          <w:tab/>
        </w:r>
        <w:r w:rsidR="003B2795">
          <w:rPr>
            <w:noProof/>
            <w:webHidden/>
          </w:rPr>
          <w:fldChar w:fldCharType="begin"/>
        </w:r>
        <w:r w:rsidR="003B2795">
          <w:rPr>
            <w:noProof/>
            <w:webHidden/>
          </w:rPr>
          <w:instrText xml:space="preserve"> PAGEREF _Toc449206789 \h </w:instrText>
        </w:r>
        <w:r w:rsidR="003B2795">
          <w:rPr>
            <w:noProof/>
            <w:webHidden/>
          </w:rPr>
        </w:r>
        <w:r w:rsidR="003B2795">
          <w:rPr>
            <w:noProof/>
            <w:webHidden/>
          </w:rPr>
          <w:fldChar w:fldCharType="separate"/>
        </w:r>
        <w:r w:rsidR="003B2795">
          <w:rPr>
            <w:noProof/>
            <w:webHidden/>
          </w:rPr>
          <w:t>42</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90" w:history="1">
        <w:r w:rsidR="003B2795" w:rsidRPr="00825103">
          <w:rPr>
            <w:rStyle w:val="afb"/>
            <w:noProof/>
          </w:rPr>
          <w:t>5.1.5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_Toc449206790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91" w:history="1">
        <w:r w:rsidR="003B2795" w:rsidRPr="00825103">
          <w:rPr>
            <w:rStyle w:val="afb"/>
            <w:b/>
            <w:noProof/>
          </w:rPr>
          <w:t>5.2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基于下界子图树的增量优化算法</w:t>
        </w:r>
        <w:r w:rsidR="003B2795">
          <w:rPr>
            <w:noProof/>
            <w:webHidden/>
          </w:rPr>
          <w:tab/>
        </w:r>
        <w:r w:rsidR="003B2795">
          <w:rPr>
            <w:noProof/>
            <w:webHidden/>
          </w:rPr>
          <w:fldChar w:fldCharType="begin"/>
        </w:r>
        <w:r w:rsidR="003B2795">
          <w:rPr>
            <w:noProof/>
            <w:webHidden/>
          </w:rPr>
          <w:instrText xml:space="preserve"> PAGEREF _Toc449206791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92" w:history="1">
        <w:r w:rsidR="003B2795" w:rsidRPr="00825103">
          <w:rPr>
            <w:rStyle w:val="afb"/>
            <w:noProof/>
          </w:rPr>
          <w:t>5.2.1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算法的基本思想</w:t>
        </w:r>
        <w:r w:rsidR="003B2795">
          <w:rPr>
            <w:noProof/>
            <w:webHidden/>
          </w:rPr>
          <w:tab/>
        </w:r>
        <w:r w:rsidR="003B2795">
          <w:rPr>
            <w:noProof/>
            <w:webHidden/>
          </w:rPr>
          <w:fldChar w:fldCharType="begin"/>
        </w:r>
        <w:r w:rsidR="003B2795">
          <w:rPr>
            <w:noProof/>
            <w:webHidden/>
          </w:rPr>
          <w:instrText xml:space="preserve"> PAGEREF _Toc449206792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93" w:history="1">
        <w:r w:rsidR="003B2795" w:rsidRPr="00825103">
          <w:rPr>
            <w:rStyle w:val="afb"/>
            <w:noProof/>
          </w:rPr>
          <w:t>5.2.2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构造下界子图树与子树搜索过程</w:t>
        </w:r>
        <w:r w:rsidR="003B2795">
          <w:rPr>
            <w:noProof/>
            <w:webHidden/>
          </w:rPr>
          <w:tab/>
        </w:r>
        <w:r w:rsidR="003B2795">
          <w:rPr>
            <w:noProof/>
            <w:webHidden/>
          </w:rPr>
          <w:fldChar w:fldCharType="begin"/>
        </w:r>
        <w:r w:rsidR="003B2795">
          <w:rPr>
            <w:noProof/>
            <w:webHidden/>
          </w:rPr>
          <w:instrText xml:space="preserve"> PAGEREF _Toc449206793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34"/>
        <w:tabs>
          <w:tab w:val="left" w:pos="1680"/>
          <w:tab w:val="right" w:leader="dot" w:pos="8779"/>
        </w:tabs>
        <w:ind w:left="936" w:firstLine="492"/>
        <w:rPr>
          <w:rFonts w:asciiTheme="minorHAnsi" w:eastAsiaTheme="minorEastAsia" w:hAnsiTheme="minorHAnsi" w:cstheme="minorBidi"/>
          <w:noProof/>
          <w:spacing w:val="0"/>
          <w:kern w:val="2"/>
          <w:sz w:val="21"/>
          <w:szCs w:val="22"/>
        </w:rPr>
      </w:pPr>
      <w:hyperlink w:anchor="_Toc449206794" w:history="1">
        <w:r w:rsidR="003B2795" w:rsidRPr="00825103">
          <w:rPr>
            <w:rStyle w:val="afb"/>
            <w:noProof/>
          </w:rPr>
          <w:t>5.2.3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实验结果及分析</w:t>
        </w:r>
        <w:r w:rsidR="003B2795">
          <w:rPr>
            <w:noProof/>
            <w:webHidden/>
          </w:rPr>
          <w:tab/>
        </w:r>
        <w:r w:rsidR="003B2795">
          <w:rPr>
            <w:noProof/>
            <w:webHidden/>
          </w:rPr>
          <w:fldChar w:fldCharType="begin"/>
        </w:r>
        <w:r w:rsidR="003B2795">
          <w:rPr>
            <w:noProof/>
            <w:webHidden/>
          </w:rPr>
          <w:instrText xml:space="preserve"> PAGEREF _Toc449206794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26"/>
        <w:tabs>
          <w:tab w:val="left" w:pos="1260"/>
          <w:tab w:val="right" w:leader="dot" w:pos="8779"/>
        </w:tabs>
        <w:ind w:left="468" w:firstLine="492"/>
        <w:rPr>
          <w:rFonts w:asciiTheme="minorHAnsi" w:eastAsiaTheme="minorEastAsia" w:hAnsiTheme="minorHAnsi" w:cstheme="minorBidi"/>
          <w:noProof/>
          <w:spacing w:val="0"/>
          <w:kern w:val="2"/>
          <w:sz w:val="21"/>
          <w:szCs w:val="22"/>
        </w:rPr>
      </w:pPr>
      <w:hyperlink w:anchor="_Toc449206795" w:history="1">
        <w:r w:rsidR="003B2795" w:rsidRPr="00825103">
          <w:rPr>
            <w:rStyle w:val="afb"/>
            <w:b/>
            <w:noProof/>
          </w:rPr>
          <w:t>5.3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_Toc449206795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15"/>
        <w:tabs>
          <w:tab w:val="left" w:pos="420"/>
          <w:tab w:val="right" w:leader="dot" w:pos="8779"/>
        </w:tabs>
        <w:ind w:firstLine="492"/>
        <w:rPr>
          <w:rFonts w:asciiTheme="minorHAnsi" w:eastAsiaTheme="minorEastAsia" w:hAnsiTheme="minorHAnsi" w:cstheme="minorBidi"/>
          <w:noProof/>
          <w:spacing w:val="0"/>
          <w:kern w:val="2"/>
          <w:sz w:val="21"/>
          <w:szCs w:val="22"/>
        </w:rPr>
      </w:pPr>
      <w:hyperlink w:anchor="_Toc449206796" w:history="1">
        <w:r w:rsidR="003B2795" w:rsidRPr="00825103">
          <w:rPr>
            <w:rStyle w:val="afb"/>
            <w:b/>
            <w:noProof/>
          </w:rPr>
          <w:t>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总结和展望</w:t>
        </w:r>
        <w:r w:rsidR="003B2795">
          <w:rPr>
            <w:noProof/>
            <w:webHidden/>
          </w:rPr>
          <w:tab/>
        </w:r>
        <w:r w:rsidR="003B2795">
          <w:rPr>
            <w:noProof/>
            <w:webHidden/>
          </w:rPr>
          <w:fldChar w:fldCharType="begin"/>
        </w:r>
        <w:r w:rsidR="003B2795">
          <w:rPr>
            <w:noProof/>
            <w:webHidden/>
          </w:rPr>
          <w:instrText xml:space="preserve"> PAGEREF _Toc449206796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3B263F" w:rsidP="00DC4C31">
      <w:pPr>
        <w:pStyle w:val="15"/>
        <w:tabs>
          <w:tab w:val="right" w:leader="dot" w:pos="8779"/>
        </w:tabs>
        <w:ind w:firstLine="492"/>
        <w:rPr>
          <w:rFonts w:asciiTheme="minorHAnsi" w:eastAsiaTheme="minorEastAsia" w:hAnsiTheme="minorHAnsi" w:cstheme="minorBidi"/>
          <w:noProof/>
          <w:spacing w:val="0"/>
          <w:kern w:val="2"/>
          <w:sz w:val="21"/>
          <w:szCs w:val="22"/>
        </w:rPr>
      </w:pPr>
      <w:hyperlink w:anchor="_Toc449206797" w:history="1">
        <w:r w:rsidR="003B2795" w:rsidRPr="00825103">
          <w:rPr>
            <w:rStyle w:val="afb"/>
            <w:rFonts w:hint="eastAsia"/>
            <w:noProof/>
          </w:rPr>
          <w:t>致谢</w:t>
        </w:r>
        <w:r w:rsidR="003B2795">
          <w:rPr>
            <w:noProof/>
            <w:webHidden/>
          </w:rPr>
          <w:tab/>
        </w:r>
        <w:r w:rsidR="003B2795">
          <w:rPr>
            <w:noProof/>
            <w:webHidden/>
          </w:rPr>
          <w:fldChar w:fldCharType="begin"/>
        </w:r>
        <w:r w:rsidR="003B2795">
          <w:rPr>
            <w:noProof/>
            <w:webHidden/>
          </w:rPr>
          <w:instrText xml:space="preserve"> PAGEREF _Toc449206797 \h </w:instrText>
        </w:r>
        <w:r w:rsidR="003B2795">
          <w:rPr>
            <w:noProof/>
            <w:webHidden/>
          </w:rPr>
        </w:r>
        <w:r w:rsidR="003B2795">
          <w:rPr>
            <w:noProof/>
            <w:webHidden/>
          </w:rPr>
          <w:fldChar w:fldCharType="separate"/>
        </w:r>
        <w:r w:rsidR="003B2795">
          <w:rPr>
            <w:noProof/>
            <w:webHidden/>
          </w:rPr>
          <w:t>45</w:t>
        </w:r>
        <w:r w:rsidR="003B2795">
          <w:rPr>
            <w:noProof/>
            <w:webHidden/>
          </w:rPr>
          <w:fldChar w:fldCharType="end"/>
        </w:r>
      </w:hyperlink>
    </w:p>
    <w:p w:rsidR="003B2795" w:rsidRDefault="003B263F" w:rsidP="00DC4C31">
      <w:pPr>
        <w:pStyle w:val="15"/>
        <w:tabs>
          <w:tab w:val="right" w:leader="dot" w:pos="8779"/>
        </w:tabs>
        <w:ind w:firstLine="492"/>
        <w:rPr>
          <w:rFonts w:asciiTheme="minorHAnsi" w:eastAsiaTheme="minorEastAsia" w:hAnsiTheme="minorHAnsi" w:cstheme="minorBidi"/>
          <w:noProof/>
          <w:spacing w:val="0"/>
          <w:kern w:val="2"/>
          <w:sz w:val="21"/>
          <w:szCs w:val="22"/>
        </w:rPr>
      </w:pPr>
      <w:hyperlink w:anchor="_Toc449206798" w:history="1">
        <w:r w:rsidR="003B2795" w:rsidRPr="00825103">
          <w:rPr>
            <w:rStyle w:val="afb"/>
            <w:rFonts w:hint="eastAsia"/>
            <w:noProof/>
          </w:rPr>
          <w:t>参考文献</w:t>
        </w:r>
        <w:r w:rsidR="003B2795">
          <w:rPr>
            <w:noProof/>
            <w:webHidden/>
          </w:rPr>
          <w:tab/>
        </w:r>
        <w:r w:rsidR="003B2795">
          <w:rPr>
            <w:noProof/>
            <w:webHidden/>
          </w:rPr>
          <w:fldChar w:fldCharType="begin"/>
        </w:r>
        <w:r w:rsidR="003B2795">
          <w:rPr>
            <w:noProof/>
            <w:webHidden/>
          </w:rPr>
          <w:instrText xml:space="preserve"> PAGEREF _Toc449206798 \h </w:instrText>
        </w:r>
        <w:r w:rsidR="003B2795">
          <w:rPr>
            <w:noProof/>
            <w:webHidden/>
          </w:rPr>
        </w:r>
        <w:r w:rsidR="003B2795">
          <w:rPr>
            <w:noProof/>
            <w:webHidden/>
          </w:rPr>
          <w:fldChar w:fldCharType="separate"/>
        </w:r>
        <w:r w:rsidR="003B2795">
          <w:rPr>
            <w:noProof/>
            <w:webHidden/>
          </w:rPr>
          <w:t>46</w:t>
        </w:r>
        <w:r w:rsidR="003B2795">
          <w:rPr>
            <w:noProof/>
            <w:webHidden/>
          </w:rPr>
          <w:fldChar w:fldCharType="end"/>
        </w:r>
      </w:hyperlink>
    </w:p>
    <w:p w:rsidR="005C48E7" w:rsidRDefault="001628D1" w:rsidP="00DC4C31">
      <w:pPr>
        <w:ind w:firstLine="494"/>
        <w:rPr>
          <w:color w:val="000000"/>
        </w:rPr>
      </w:pPr>
      <w:r>
        <w:rPr>
          <w:b/>
          <w:bCs/>
          <w:lang w:val="zh-CN"/>
        </w:rPr>
        <w:fldChar w:fldCharType="end"/>
      </w:r>
      <w:r w:rsidR="00BB19BF">
        <w:rPr>
          <w:color w:val="000000"/>
          <w:sz w:val="28"/>
        </w:rPr>
        <w:br w:type="page"/>
      </w:r>
    </w:p>
    <w:p w:rsidR="001A408C" w:rsidRPr="007D1BAC" w:rsidRDefault="00563709" w:rsidP="00DC4C31">
      <w:pPr>
        <w:pStyle w:val="1"/>
        <w:ind w:firstLine="628"/>
      </w:pPr>
      <w:bookmarkStart w:id="4" w:name="_Toc449206735"/>
      <w:r w:rsidRPr="00563709">
        <w:rPr>
          <w:rFonts w:hint="eastAsia"/>
        </w:rPr>
        <w:lastRenderedPageBreak/>
        <w:t>绪论</w:t>
      </w:r>
      <w:bookmarkEnd w:id="4"/>
    </w:p>
    <w:p w:rsidR="00E77FC0" w:rsidRDefault="00E77FC0" w:rsidP="006B6126">
      <w:pPr>
        <w:pStyle w:val="21"/>
      </w:pPr>
      <w:bookmarkStart w:id="5" w:name="_Toc449206736"/>
      <w:r>
        <w:rPr>
          <w:rFonts w:hint="eastAsia"/>
        </w:rPr>
        <w:t>问题研究背景</w:t>
      </w:r>
      <w:r w:rsidR="00181A8F">
        <w:rPr>
          <w:rFonts w:hint="eastAsia"/>
        </w:rPr>
        <w:t>与意义</w:t>
      </w:r>
      <w:bookmarkEnd w:id="5"/>
    </w:p>
    <w:p w:rsidR="00D56241" w:rsidRDefault="00D56241" w:rsidP="003B263F">
      <w:pPr>
        <w:pStyle w:val="a3"/>
        <w:ind w:firstLine="46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3B263F">
      <w:pPr>
        <w:pStyle w:val="a3"/>
        <w:ind w:firstLine="46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w:t>
      </w:r>
      <w:proofErr w:type="gramStart"/>
      <w:r>
        <w:rPr>
          <w:rFonts w:hint="eastAsia"/>
        </w:rPr>
        <w:t>图来说</w:t>
      </w:r>
      <w:proofErr w:type="gramEnd"/>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3B263F">
      <w:pPr>
        <w:pStyle w:val="a3"/>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3B263F">
      <w:pPr>
        <w:pStyle w:val="a3"/>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D56241" w:rsidRDefault="00D56241" w:rsidP="003B263F">
      <w:pPr>
        <w:pStyle w:val="a3"/>
        <w:ind w:firstLine="46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3B263F">
      <w:pPr>
        <w:pStyle w:val="a3"/>
        <w:ind w:firstLine="49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94.55pt" o:ole="">
            <v:imagedata r:id="rId9" o:title=""/>
          </v:shape>
          <o:OLEObject Type="Embed" ProgID="Visio.Drawing.11" ShapeID="_x0000_i1025" DrawAspect="Content" ObjectID="_1522982760" r:id="rId10"/>
        </w:object>
      </w:r>
    </w:p>
    <w:p w:rsidR="00D56241" w:rsidRDefault="00D56241" w:rsidP="003B263F">
      <w:pPr>
        <w:pStyle w:val="a3"/>
        <w:ind w:firstLine="46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3B263F">
      <w:pPr>
        <w:pStyle w:val="a3"/>
        <w:tabs>
          <w:tab w:val="clear" w:pos="357"/>
        </w:tabs>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6B6126">
      <w:pPr>
        <w:pStyle w:val="21"/>
      </w:pPr>
      <w:bookmarkStart w:id="6" w:name="_Toc449206737"/>
      <w:r>
        <w:rPr>
          <w:rFonts w:hint="eastAsia"/>
        </w:rPr>
        <w:t>研究现状</w:t>
      </w:r>
      <w:r w:rsidR="009A56B3">
        <w:rPr>
          <w:rFonts w:hint="eastAsia"/>
        </w:rPr>
        <w:t>（注意需要有关键边的研究现状）</w:t>
      </w:r>
      <w:bookmarkEnd w:id="6"/>
    </w:p>
    <w:p w:rsidR="003C31C0" w:rsidRDefault="003C31C0" w:rsidP="003B263F">
      <w:pPr>
        <w:pStyle w:val="a3"/>
        <w:ind w:firstLine="46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proofErr w:type="gramStart"/>
      <w:r>
        <w:rPr>
          <w:rFonts w:hint="eastAsia"/>
        </w:rPr>
        <w:t>和预流推进</w:t>
      </w:r>
      <w:proofErr w:type="gramEnd"/>
      <w:r>
        <w:rPr>
          <w:rFonts w:hint="eastAsia"/>
        </w:rPr>
        <w:t>算法</w:t>
      </w:r>
      <w:r>
        <w:rPr>
          <w:rFonts w:hint="eastAsia"/>
        </w:rPr>
        <w:t>[8-10]</w:t>
      </w:r>
      <w:r>
        <w:rPr>
          <w:rFonts w:hint="eastAsia"/>
        </w:rPr>
        <w:t>。</w:t>
      </w:r>
    </w:p>
    <w:p w:rsidR="003C31C0" w:rsidRDefault="003C31C0" w:rsidP="003B263F">
      <w:pPr>
        <w:pStyle w:val="a3"/>
        <w:ind w:firstLine="46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3B263F">
      <w:pPr>
        <w:pStyle w:val="a3"/>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B263F">
      <w:pPr>
        <w:pStyle w:val="a3"/>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w:t>
      </w:r>
      <w:r>
        <w:rPr>
          <w:rFonts w:hint="eastAsia"/>
        </w:rPr>
        <w:lastRenderedPageBreak/>
        <w:t>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B263F">
      <w:pPr>
        <w:pStyle w:val="a3"/>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B263F">
      <w:pPr>
        <w:pStyle w:val="a3"/>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B263F">
      <w:pPr>
        <w:pStyle w:val="a3"/>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B263F">
      <w:pPr>
        <w:pStyle w:val="a3"/>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6B6126">
      <w:pPr>
        <w:pStyle w:val="21"/>
      </w:pPr>
      <w:bookmarkStart w:id="7" w:name="_Toc449206738"/>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7"/>
    </w:p>
    <w:p w:rsidR="002F7334" w:rsidRDefault="00943E9E" w:rsidP="003B263F">
      <w:pPr>
        <w:pStyle w:val="a3"/>
        <w:ind w:firstLine="468"/>
      </w:pPr>
      <w:r>
        <w:rPr>
          <w:rFonts w:hint="eastAsia"/>
        </w:rPr>
        <w:t>（</w:t>
      </w:r>
      <w:r>
        <w:rPr>
          <w:rFonts w:hint="eastAsia"/>
        </w:rPr>
        <w:t>1</w:t>
      </w:r>
      <w:r>
        <w:rPr>
          <w:rFonts w:hint="eastAsia"/>
        </w:rPr>
        <w:t>）</w:t>
      </w:r>
      <w:r w:rsidR="002F7334">
        <w:rPr>
          <w:rFonts w:hint="eastAsia"/>
        </w:rPr>
        <w:t>如何基于可靠性</w:t>
      </w:r>
      <w:proofErr w:type="gramStart"/>
      <w:r w:rsidR="002F7334">
        <w:rPr>
          <w:rFonts w:hint="eastAsia"/>
        </w:rPr>
        <w:t>构建边关键度</w:t>
      </w:r>
      <w:proofErr w:type="gramEnd"/>
      <w:r w:rsidR="002F7334">
        <w:rPr>
          <w:rFonts w:hint="eastAsia"/>
        </w:rPr>
        <w:t>识别模型</w:t>
      </w:r>
    </w:p>
    <w:p w:rsidR="002F7334" w:rsidRDefault="002F7334" w:rsidP="003B263F">
      <w:pPr>
        <w:pStyle w:val="a3"/>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w:t>
      </w:r>
      <w:r>
        <w:rPr>
          <w:rFonts w:hint="eastAsia"/>
        </w:rPr>
        <w:lastRenderedPageBreak/>
        <w:t>的关键边是单一的、片面的。对于不确定图来说，最可靠最大流分布有较强的应用价值，最大流分布中的</w:t>
      </w:r>
      <w:proofErr w:type="gramStart"/>
      <w:r>
        <w:rPr>
          <w:rFonts w:hint="eastAsia"/>
        </w:rPr>
        <w:t>边决定流</w:t>
      </w:r>
      <w:proofErr w:type="gramEnd"/>
      <w:r>
        <w:rPr>
          <w:rFonts w:hint="eastAsia"/>
        </w:rPr>
        <w:t>分布的稳定性，基于此，本文将从一个新的角度，即从</w:t>
      </w:r>
      <w:proofErr w:type="gramStart"/>
      <w:r>
        <w:rPr>
          <w:rFonts w:hint="eastAsia"/>
        </w:rPr>
        <w:t>不确定图流分布</w:t>
      </w:r>
      <w:proofErr w:type="gramEnd"/>
      <w:r>
        <w:rPr>
          <w:rFonts w:hint="eastAsia"/>
        </w:rPr>
        <w:t>的可靠性来</w:t>
      </w:r>
      <w:proofErr w:type="gramStart"/>
      <w:r>
        <w:rPr>
          <w:rFonts w:hint="eastAsia"/>
        </w:rPr>
        <w:t>构建边关键度</w:t>
      </w:r>
      <w:proofErr w:type="gramEnd"/>
      <w:r>
        <w:rPr>
          <w:rFonts w:hint="eastAsia"/>
        </w:rPr>
        <w:t>识别模型，根据</w:t>
      </w:r>
      <w:proofErr w:type="gramStart"/>
      <w:r>
        <w:rPr>
          <w:rFonts w:hint="eastAsia"/>
        </w:rPr>
        <w:t>边对于不确定图流</w:t>
      </w:r>
      <w:proofErr w:type="gramEnd"/>
      <w:r>
        <w:rPr>
          <w:rFonts w:hint="eastAsia"/>
        </w:rPr>
        <w:t>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3B263F">
      <w:pPr>
        <w:pStyle w:val="a3"/>
        <w:ind w:firstLine="46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3B263F">
      <w:pPr>
        <w:pStyle w:val="a3"/>
        <w:ind w:firstLine="46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3B263F">
      <w:pPr>
        <w:pStyle w:val="a3"/>
        <w:ind w:firstLine="46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2F7334" w:rsidRDefault="002F7334" w:rsidP="003B263F">
      <w:pPr>
        <w:pStyle w:val="a3"/>
        <w:ind w:firstLine="468"/>
      </w:pPr>
      <w:r>
        <w:rPr>
          <w:rFonts w:hint="eastAsia"/>
        </w:rPr>
        <w:t>同时考虑到传统状态划分算法需要划分的状态空间较大，本节在原有计算方式的基础上提出一种基于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2F7334" w:rsidRDefault="00CD5263" w:rsidP="003B263F">
      <w:pPr>
        <w:pStyle w:val="a3"/>
        <w:ind w:firstLine="46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3B263F">
      <w:pPr>
        <w:pStyle w:val="a3"/>
        <w:ind w:firstLine="46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w:t>
      </w:r>
      <w:proofErr w:type="gramStart"/>
      <w:r>
        <w:rPr>
          <w:rFonts w:hint="eastAsia"/>
        </w:rPr>
        <w:t>边关键度</w:t>
      </w:r>
      <w:proofErr w:type="gramEnd"/>
      <w:r>
        <w:rPr>
          <w:rFonts w:hint="eastAsia"/>
        </w:rPr>
        <w:t>识别模型；然后，研究他们的算法性能，并结合智能电网这一具体的应用背景，分析、比较三种模型的识别效果；最后本文将研究如何综合这三个模型，以实现对</w:t>
      </w:r>
      <w:proofErr w:type="gramStart"/>
      <w:r>
        <w:rPr>
          <w:rFonts w:hint="eastAsia"/>
        </w:rPr>
        <w:t>关键边更灵活</w:t>
      </w:r>
      <w:proofErr w:type="gramEnd"/>
      <w:r>
        <w:rPr>
          <w:rFonts w:hint="eastAsia"/>
        </w:rPr>
        <w:t>、更准确、更快速的识别。</w:t>
      </w:r>
    </w:p>
    <w:p w:rsidR="00E77FC0" w:rsidRDefault="00E77FC0" w:rsidP="006B6126">
      <w:pPr>
        <w:pStyle w:val="21"/>
      </w:pPr>
      <w:bookmarkStart w:id="8" w:name="_Toc449206739"/>
      <w:r>
        <w:rPr>
          <w:rFonts w:hint="eastAsia"/>
        </w:rPr>
        <w:t>本文内容组织</w:t>
      </w:r>
      <w:r w:rsidR="00C8687F">
        <w:rPr>
          <w:rFonts w:hint="eastAsia"/>
        </w:rPr>
        <w:t>（</w:t>
      </w:r>
      <w:r w:rsidR="00C60C7D">
        <w:rPr>
          <w:rFonts w:hint="eastAsia"/>
        </w:rPr>
        <w:t>todo</w:t>
      </w:r>
      <w:r w:rsidR="00C8687F">
        <w:rPr>
          <w:rFonts w:hint="eastAsia"/>
        </w:rPr>
        <w:t>）</w:t>
      </w:r>
      <w:bookmarkEnd w:id="8"/>
    </w:p>
    <w:p w:rsidR="006D31CE" w:rsidRDefault="002D4E3A" w:rsidP="003B263F">
      <w:pPr>
        <w:pStyle w:val="a3"/>
        <w:ind w:firstLine="468"/>
      </w:pPr>
      <w:r>
        <w:rPr>
          <w:rFonts w:hint="eastAsia"/>
        </w:rPr>
        <w:t>本文一共有多少章，分别是什么。</w:t>
      </w:r>
    </w:p>
    <w:p w:rsidR="00F14606" w:rsidRDefault="00F14606" w:rsidP="003B263F">
      <w:pPr>
        <w:pStyle w:val="a3"/>
        <w:ind w:firstLine="468"/>
      </w:pPr>
    </w:p>
    <w:p w:rsidR="00F14606" w:rsidRPr="009F41E5" w:rsidRDefault="00E62BC3" w:rsidP="003B263F">
      <w:pPr>
        <w:pStyle w:val="a3"/>
        <w:ind w:firstLine="470"/>
        <w:rPr>
          <w:b/>
          <w:color w:val="FF0000"/>
        </w:rPr>
      </w:pPr>
      <w:r w:rsidRPr="009F41E5">
        <w:rPr>
          <w:rFonts w:hint="eastAsia"/>
          <w:b/>
          <w:color w:val="FF0000"/>
        </w:rPr>
        <w:t>TODO</w:t>
      </w:r>
      <w:r w:rsidR="002D6FB1" w:rsidRPr="009F41E5">
        <w:rPr>
          <w:rFonts w:hint="eastAsia"/>
          <w:b/>
          <w:color w:val="FF0000"/>
        </w:rPr>
        <w:t>。</w:t>
      </w:r>
    </w:p>
    <w:p w:rsidR="00E541AD" w:rsidRDefault="00E541AD" w:rsidP="00DC4C31">
      <w:pPr>
        <w:ind w:firstLine="468"/>
      </w:pPr>
      <w:r>
        <w:br w:type="page"/>
      </w:r>
    </w:p>
    <w:p w:rsidR="00E77FC0" w:rsidRDefault="0039541B" w:rsidP="00DC4C31">
      <w:pPr>
        <w:pStyle w:val="1"/>
        <w:ind w:firstLine="628"/>
      </w:pPr>
      <w:bookmarkStart w:id="9" w:name="_Toc449206740"/>
      <w:r>
        <w:rPr>
          <w:rFonts w:hint="eastAsia"/>
        </w:rPr>
        <w:lastRenderedPageBreak/>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9"/>
    </w:p>
    <w:p w:rsidR="00895E71" w:rsidRDefault="00895E71" w:rsidP="00D329D9">
      <w:pPr>
        <w:pStyle w:val="a3"/>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进行的相关研究，因此，本章首先介绍了最大流的相关概念和常用的算法，接着介绍了随机流网络可靠性的基本概念，最后</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E77FC0" w:rsidP="006B6126">
      <w:pPr>
        <w:pStyle w:val="21"/>
      </w:pPr>
      <w:bookmarkStart w:id="10" w:name="_Toc449206741"/>
      <w:r>
        <w:rPr>
          <w:rFonts w:hint="eastAsia"/>
        </w:rPr>
        <w:t>最大流</w:t>
      </w:r>
      <w:r w:rsidR="00CB39C4">
        <w:rPr>
          <w:rFonts w:hint="eastAsia"/>
        </w:rPr>
        <w:t>问题</w:t>
      </w:r>
      <w:bookmarkEnd w:id="10"/>
    </w:p>
    <w:p w:rsidR="0028505A" w:rsidRDefault="0028505A" w:rsidP="006B6126">
      <w:pPr>
        <w:pStyle w:val="31"/>
      </w:pPr>
      <w:bookmarkStart w:id="11" w:name="_Toc449206742"/>
      <w:r>
        <w:rPr>
          <w:rFonts w:hint="eastAsia"/>
        </w:rPr>
        <w:t>基本概念和相关定义</w:t>
      </w:r>
      <w:bookmarkEnd w:id="11"/>
    </w:p>
    <w:p w:rsidR="007559C6" w:rsidRDefault="00DD6116" w:rsidP="00D329D9">
      <w:pPr>
        <w:pStyle w:val="a3"/>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3B263F">
      <w:pPr>
        <w:pStyle w:val="a3"/>
        <w:ind w:firstLine="470"/>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3B263F">
      <w:pPr>
        <w:pStyle w:val="a3"/>
        <w:ind w:firstLine="470"/>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4C31">
      <w:pPr>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4C31">
      <w:pPr>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4C31">
      <w:pPr>
        <w:ind w:firstLine="47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4C31">
      <w:pPr>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DC4C31">
      <w:pPr>
        <w:ind w:firstLine="468"/>
      </w:pPr>
    </w:p>
    <w:p w:rsidR="00694187" w:rsidRDefault="00694187" w:rsidP="00DC4C31">
      <w:pPr>
        <w:ind w:firstLine="492"/>
        <w:jc w:val="center"/>
      </w:pPr>
      <w:r>
        <w:object w:dxaOrig="3528" w:dyaOrig="2218">
          <v:shape id="_x0000_i1026" type="#_x0000_t75" style="width:175.95pt;height:110.8pt" o:ole="">
            <v:imagedata r:id="rId11" o:title=""/>
          </v:shape>
          <o:OLEObject Type="Embed" ProgID="Visio.Drawing.11" ShapeID="_x0000_i1026" DrawAspect="Content" ObjectID="_1522982761" r:id="rId12"/>
        </w:object>
      </w:r>
      <w:r w:rsidRPr="00694187">
        <w:t xml:space="preserve"> </w:t>
      </w:r>
      <w:r>
        <w:object w:dxaOrig="3528" w:dyaOrig="2218">
          <v:shape id="_x0000_i1027" type="#_x0000_t75" style="width:175.95pt;height:110.8pt" o:ole="">
            <v:imagedata r:id="rId13" o:title=""/>
          </v:shape>
          <o:OLEObject Type="Embed" ProgID="Visio.Drawing.11" ShapeID="_x0000_i1027" DrawAspect="Content" ObjectID="_1522982762" r:id="rId14"/>
        </w:object>
      </w:r>
    </w:p>
    <w:p w:rsidR="00694187" w:rsidRDefault="003B0242" w:rsidP="00DC4C31">
      <w:pPr>
        <w:ind w:firstLine="468"/>
        <w:jc w:val="center"/>
      </w:pPr>
      <w:r>
        <w:rPr>
          <w:rFonts w:hint="eastAsia"/>
        </w:rPr>
        <w:t>（</w:t>
      </w:r>
      <w:r w:rsidR="00177AA0" w:rsidRPr="00EF2338">
        <w:rPr>
          <w:rFonts w:hint="eastAsia"/>
        </w:rPr>
        <w:t>a</w:t>
      </w:r>
      <w:r>
        <w:rPr>
          <w:rFonts w:hint="eastAsia"/>
        </w:rPr>
        <w:t>）</w:t>
      </w:r>
      <w:proofErr w:type="gramStart"/>
      <w:r w:rsidR="00177AA0">
        <w:rPr>
          <w:rFonts w:hint="eastAsia"/>
        </w:rPr>
        <w:t>流网络</w:t>
      </w:r>
      <w:proofErr w:type="gramEnd"/>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DC4C31">
      <w:pPr>
        <w:ind w:firstLine="468"/>
      </w:pPr>
    </w:p>
    <w:p w:rsidR="0090696A" w:rsidRPr="003D01DB" w:rsidRDefault="0090696A" w:rsidP="00DC4C31">
      <w:pPr>
        <w:ind w:firstLine="408"/>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proofErr w:type="gramStart"/>
      <w:r>
        <w:rPr>
          <w:rFonts w:ascii="宋体" w:hAnsi="宋体" w:hint="eastAsia"/>
          <w:sz w:val="21"/>
          <w:szCs w:val="21"/>
        </w:rPr>
        <w:t>流网络</w:t>
      </w:r>
      <w:proofErr w:type="gramEnd"/>
      <w:r>
        <w:rPr>
          <w:rFonts w:ascii="宋体" w:hAnsi="宋体" w:hint="eastAsia"/>
          <w:sz w:val="21"/>
          <w:szCs w:val="21"/>
        </w:rPr>
        <w:t>及</w:t>
      </w:r>
      <w:r w:rsidRPr="005E7F3C">
        <w:rPr>
          <w:i/>
          <w:sz w:val="21"/>
          <w:szCs w:val="21"/>
        </w:rPr>
        <w:t>s-t</w:t>
      </w:r>
      <w:r w:rsidRPr="005E7F3C">
        <w:rPr>
          <w:rFonts w:hint="eastAsia"/>
          <w:sz w:val="21"/>
          <w:szCs w:val="21"/>
        </w:rPr>
        <w:t>流</w:t>
      </w:r>
    </w:p>
    <w:p w:rsidR="0090696A" w:rsidRPr="00323BDD" w:rsidRDefault="0090696A" w:rsidP="00FA1990">
      <w:pPr>
        <w:spacing w:beforeLines="50" w:before="163"/>
        <w:ind w:firstLine="468"/>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6B6126">
      <w:pPr>
        <w:pStyle w:val="31"/>
      </w:pPr>
      <w:bookmarkStart w:id="12" w:name="_Toc449206743"/>
      <w:r>
        <w:rPr>
          <w:rFonts w:hint="eastAsia"/>
        </w:rPr>
        <w:t>常见的最大流算法</w:t>
      </w:r>
      <w:bookmarkEnd w:id="12"/>
    </w:p>
    <w:p w:rsidR="003D7B39" w:rsidRDefault="003D7B39" w:rsidP="00DC4C31">
      <w:pPr>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4C31">
      <w:pPr>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4C31">
      <w:pPr>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FA1990">
      <w:pPr>
        <w:spacing w:beforeLines="50" w:before="163"/>
        <w:ind w:firstLine="408"/>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DC4C31">
            <w:pPr>
              <w:ind w:firstLine="468"/>
              <w:rPr>
                <w:rFonts w:ascii="宋体" w:hAnsi="宋体"/>
              </w:rPr>
            </w:pPr>
            <w:r w:rsidRPr="00744973">
              <w:rPr>
                <w:rFonts w:ascii="宋体" w:hAnsi="宋体" w:hint="eastAsia"/>
              </w:rPr>
              <w:t>输入：</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DC4C31">
            <w:pPr>
              <w:ind w:firstLine="468"/>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FA1990">
            <w:pPr>
              <w:tabs>
                <w:tab w:val="left" w:pos="1200"/>
              </w:tabs>
              <w:spacing w:beforeLines="20" w:before="65" w:afterLines="20" w:after="65"/>
              <w:ind w:firstLine="468"/>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FA1990">
            <w:pPr>
              <w:tabs>
                <w:tab w:val="left" w:pos="1200"/>
              </w:tabs>
              <w:spacing w:beforeLines="20" w:before="65" w:afterLines="20" w:after="65"/>
              <w:ind w:firstLine="468"/>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FA1990">
            <w:pPr>
              <w:tabs>
                <w:tab w:val="left" w:pos="1200"/>
              </w:tabs>
              <w:spacing w:beforeLines="20" w:before="65" w:afterLines="20" w:after="65"/>
              <w:ind w:firstLine="468"/>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FA1990">
            <w:pPr>
              <w:tabs>
                <w:tab w:val="left" w:pos="1200"/>
              </w:tabs>
              <w:spacing w:beforeLines="20" w:before="65" w:afterLines="20" w:after="65"/>
              <w:ind w:firstLine="468"/>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FA1990">
            <w:pPr>
              <w:tabs>
                <w:tab w:val="left" w:pos="1200"/>
              </w:tabs>
              <w:spacing w:beforeLines="20" w:before="65" w:afterLines="20" w:after="65"/>
              <w:ind w:firstLine="468"/>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FA1990">
            <w:pPr>
              <w:tabs>
                <w:tab w:val="left" w:pos="1200"/>
              </w:tabs>
              <w:spacing w:beforeLines="20" w:before="65" w:afterLines="20" w:after="65"/>
              <w:ind w:firstLine="468"/>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FA1990">
            <w:pPr>
              <w:tabs>
                <w:tab w:val="left" w:pos="1200"/>
              </w:tabs>
              <w:spacing w:beforeLines="20" w:before="65" w:afterLines="20" w:after="65"/>
              <w:ind w:firstLine="468"/>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FA1990">
            <w:pPr>
              <w:tabs>
                <w:tab w:val="left" w:pos="1200"/>
              </w:tabs>
              <w:spacing w:beforeLines="20" w:before="65" w:afterLines="20" w:after="65"/>
              <w:ind w:firstLine="468"/>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FA1990">
            <w:pPr>
              <w:tabs>
                <w:tab w:val="left" w:pos="1200"/>
              </w:tabs>
              <w:spacing w:beforeLines="20" w:before="65" w:afterLines="20" w:after="65"/>
              <w:ind w:firstLine="468"/>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FA1990">
            <w:pPr>
              <w:tabs>
                <w:tab w:val="left" w:pos="1200"/>
              </w:tabs>
              <w:spacing w:beforeLines="20" w:before="65" w:afterLines="20" w:after="65"/>
              <w:ind w:firstLine="468"/>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FA1990">
      <w:pPr>
        <w:spacing w:beforeLines="50" w:before="163"/>
        <w:ind w:firstLine="468"/>
      </w:pPr>
      <w:r>
        <w:rPr>
          <w:rFonts w:hint="eastAsia"/>
        </w:rPr>
        <w:t>下面对</w:t>
      </w:r>
      <w:r>
        <w:rPr>
          <w:rFonts w:hint="eastAsia"/>
        </w:rPr>
        <w:t>Ford-Fulkerson</w:t>
      </w:r>
      <w:r>
        <w:rPr>
          <w:rFonts w:hint="eastAsia"/>
        </w:rPr>
        <w:t>算法相关的一些概念及理论进行说明。</w:t>
      </w:r>
    </w:p>
    <w:p w:rsidR="003D7B39" w:rsidRDefault="003D7B39" w:rsidP="00DC4C31">
      <w:pPr>
        <w:ind w:firstLine="47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w:t>
      </w:r>
      <w:proofErr w:type="gramStart"/>
      <w:r>
        <w:rPr>
          <w:rFonts w:hint="eastAsia"/>
        </w:rPr>
        <w:t>流网络</w:t>
      </w:r>
      <w:proofErr w:type="gramEnd"/>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proofErr w:type="gramStart"/>
      <w:r w:rsidRPr="005452DA">
        <w:rPr>
          <w:i/>
        </w:rPr>
        <w:t>’</w:t>
      </w:r>
      <w:proofErr w:type="gramEnd"/>
      <w:r>
        <w:rPr>
          <w:rFonts w:hint="eastAsia"/>
        </w:rPr>
        <w:t xml:space="preserve">, </w:t>
      </w:r>
      <w:r w:rsidRPr="005452DA">
        <w:rPr>
          <w:rFonts w:hint="eastAsia"/>
          <w:i/>
        </w:rPr>
        <w:t>E</w:t>
      </w:r>
      <w:proofErr w:type="gramStart"/>
      <w:r w:rsidRPr="005452DA">
        <w:rPr>
          <w:i/>
        </w:rPr>
        <w:t>’</w:t>
      </w:r>
      <w:proofErr w:type="gramEnd"/>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proofErr w:type="gramStart"/>
      <w:r w:rsidRPr="0018452A">
        <w:rPr>
          <w:i/>
        </w:rPr>
        <w:t>’</w:t>
      </w:r>
      <w:proofErr w:type="gramEnd"/>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V</w:t>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proofErr w:type="gramStart"/>
      <w:r w:rsidRPr="0024178A">
        <w:rPr>
          <w:i/>
        </w:rPr>
        <w:t>’</w:t>
      </w:r>
      <w:proofErr w:type="gramEnd"/>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proofErr w:type="gramStart"/>
      <w:r w:rsidRPr="0024178A">
        <w:rPr>
          <w:i/>
        </w:rPr>
        <w:t>’</w:t>
      </w:r>
      <w:proofErr w:type="gramEnd"/>
      <w:r>
        <w:rPr>
          <w:rFonts w:hint="eastAsia"/>
        </w:rPr>
        <w:t>，</w:t>
      </w:r>
      <w:r>
        <w:rPr>
          <w:rFonts w:hint="eastAsia"/>
        </w:rPr>
        <w:t xml:space="preserve"> </w:t>
      </w:r>
      <w:r>
        <w:rPr>
          <w:rFonts w:hint="eastAsia"/>
        </w:rPr>
        <w:t>且</w:t>
      </w:r>
      <w:r w:rsidRPr="0024178A">
        <w:rPr>
          <w:rFonts w:hint="eastAsia"/>
          <w:i/>
        </w:rPr>
        <w:t>e</w:t>
      </w:r>
      <w:proofErr w:type="gramStart"/>
      <w:r w:rsidRPr="0024178A">
        <w:rPr>
          <w:i/>
        </w:rPr>
        <w:t>’</w:t>
      </w:r>
      <w:proofErr w:type="gramEnd"/>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proofErr w:type="gramStart"/>
      <w:r w:rsidRPr="0024178A">
        <w:rPr>
          <w:i/>
        </w:rPr>
        <w:t>’</w:t>
      </w:r>
      <w:proofErr w:type="gramEnd"/>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proofErr w:type="gramStart"/>
      <w:r w:rsidRPr="00510F29">
        <w:rPr>
          <w:i/>
        </w:rPr>
        <w:t>’</w:t>
      </w:r>
      <w:proofErr w:type="gramEnd"/>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DC4C31">
      <w:pPr>
        <w:ind w:firstLine="468"/>
      </w:pPr>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DC4C31">
      <w:pPr>
        <w:ind w:firstLine="492"/>
        <w:jc w:val="center"/>
      </w:pPr>
      <w:r>
        <w:object w:dxaOrig="3528" w:dyaOrig="2218">
          <v:shape id="_x0000_i1028" type="#_x0000_t75" style="width:175.95pt;height:110.8pt" o:ole="">
            <v:imagedata r:id="rId15" o:title=""/>
          </v:shape>
          <o:OLEObject Type="Embed" ProgID="Visio.Drawing.11" ShapeID="_x0000_i1028" DrawAspect="Content" ObjectID="_1522982763" r:id="rId16"/>
        </w:object>
      </w:r>
    </w:p>
    <w:p w:rsidR="004A3899" w:rsidRDefault="004A3899" w:rsidP="00DC4C31">
      <w:pPr>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DC4C31">
      <w:pPr>
        <w:ind w:firstLine="468"/>
      </w:pPr>
    </w:p>
    <w:p w:rsidR="003D7B39" w:rsidRDefault="003D7B39" w:rsidP="00FA1990">
      <w:pPr>
        <w:spacing w:beforeLines="50" w:before="163"/>
        <w:ind w:firstLine="468"/>
      </w:pPr>
      <w:r>
        <w:rPr>
          <w:rFonts w:hint="eastAsia"/>
        </w:rPr>
        <w:t>在最大流问题的研究中，最大流最小割定理是最大流算法分析的理论基础，下面简单介绍一下割的概念及该定理。</w:t>
      </w:r>
    </w:p>
    <w:p w:rsidR="003D7B39" w:rsidRDefault="003D7B39" w:rsidP="00DC4C31">
      <w:pPr>
        <w:ind w:firstLine="47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4C31">
      <w:pPr>
        <w:ind w:firstLine="470"/>
      </w:pPr>
      <w:r w:rsidRPr="00A012B0">
        <w:rPr>
          <w:rFonts w:hint="eastAsia"/>
          <w:b/>
        </w:rPr>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r w:rsidRPr="004666C5">
        <w:rPr>
          <w:rFonts w:hint="eastAsia"/>
          <w:i/>
        </w:rPr>
        <w:t>S</w:t>
      </w:r>
      <w:r>
        <w:rPr>
          <w:rFonts w:hint="eastAsia"/>
        </w:rPr>
        <w:t xml:space="preserve">, </w:t>
      </w:r>
      <w:r w:rsidRPr="004666C5">
        <w:rPr>
          <w:rFonts w:hint="eastAsia"/>
          <w:i/>
        </w:rPr>
        <w:t>T</w:t>
      </w:r>
      <w:r w:rsidR="003B0242">
        <w:rPr>
          <w:rFonts w:hint="eastAsia"/>
        </w:rPr>
        <w:t>）</w:t>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DC4C31">
      <w:pPr>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4C31">
      <w:pPr>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4C31">
      <w:pPr>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4C31">
      <w:pPr>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4C31">
      <w:pPr>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FA1990">
      <w:pPr>
        <w:spacing w:beforeLines="50" w:before="163"/>
        <w:ind w:firstLine="408"/>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DC4C31">
            <w:pPr>
              <w:ind w:firstLine="468"/>
              <w:rPr>
                <w:rFonts w:ascii="宋体" w:hAnsi="宋体"/>
              </w:rPr>
            </w:pPr>
            <w:r w:rsidRPr="00330CFD">
              <w:rPr>
                <w:rFonts w:ascii="宋体" w:hAnsi="宋体" w:hint="eastAsia"/>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DC4C31">
            <w:pPr>
              <w:ind w:firstLine="468"/>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FA1990">
            <w:pPr>
              <w:tabs>
                <w:tab w:val="left" w:pos="1200"/>
              </w:tabs>
              <w:spacing w:beforeLines="20" w:before="65" w:afterLines="20" w:after="65"/>
              <w:ind w:firstLine="468"/>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FA1990">
            <w:pPr>
              <w:tabs>
                <w:tab w:val="left" w:pos="1200"/>
              </w:tabs>
              <w:spacing w:beforeLines="20" w:before="65" w:afterLines="20" w:after="65"/>
              <w:ind w:firstLine="468"/>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FA1990">
            <w:pPr>
              <w:tabs>
                <w:tab w:val="left" w:pos="1200"/>
              </w:tabs>
              <w:spacing w:beforeLines="20" w:before="65" w:afterLines="20" w:after="65"/>
              <w:ind w:firstLine="468"/>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FA1990">
            <w:pPr>
              <w:tabs>
                <w:tab w:val="left" w:pos="1200"/>
              </w:tabs>
              <w:spacing w:beforeLines="20" w:before="65" w:afterLines="20" w:after="65"/>
              <w:ind w:firstLine="468"/>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FA1990">
            <w:pPr>
              <w:tabs>
                <w:tab w:val="left" w:pos="1200"/>
              </w:tabs>
              <w:spacing w:beforeLines="20" w:before="65" w:afterLines="20" w:after="65"/>
              <w:ind w:firstLine="468"/>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w:t>
            </w:r>
            <w:proofErr w:type="gramStart"/>
            <w:r w:rsidRPr="00330CFD">
              <w:rPr>
                <w:rFonts w:hint="eastAsia"/>
              </w:rPr>
              <w:t>图计算</w:t>
            </w:r>
            <w:proofErr w:type="gramEnd"/>
            <w:r w:rsidRPr="00330CFD">
              <w:rPr>
                <w:rFonts w:hint="eastAsia"/>
              </w:rPr>
              <w:t>分层图</w:t>
            </w:r>
            <w:r w:rsidRPr="00330CFD">
              <w:rPr>
                <w:rFonts w:hint="eastAsia"/>
              </w:rPr>
              <w:t>MSN</w:t>
            </w:r>
            <w:r w:rsidRPr="00330CFD">
              <w:rPr>
                <w:rFonts w:hint="eastAsia"/>
                <w:i/>
              </w:rPr>
              <w:t xml:space="preserve"> </w:t>
            </w:r>
          </w:p>
          <w:p w:rsidR="003D7B39" w:rsidRPr="00330CFD" w:rsidRDefault="003D7B39" w:rsidP="00FA1990">
            <w:pPr>
              <w:tabs>
                <w:tab w:val="left" w:pos="1200"/>
              </w:tabs>
              <w:spacing w:beforeLines="20" w:before="65" w:afterLines="20" w:after="65"/>
              <w:ind w:firstLine="468"/>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FA1990">
            <w:pPr>
              <w:tabs>
                <w:tab w:val="left" w:pos="1200"/>
              </w:tabs>
              <w:spacing w:beforeLines="20" w:before="65" w:afterLines="20" w:after="65"/>
              <w:ind w:firstLine="468"/>
            </w:pPr>
            <w:r w:rsidRPr="00330CFD">
              <w:rPr>
                <w:rFonts w:hint="eastAsia"/>
              </w:rPr>
              <w:lastRenderedPageBreak/>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FA1990">
            <w:pPr>
              <w:tabs>
                <w:tab w:val="left" w:pos="1200"/>
              </w:tabs>
              <w:spacing w:beforeLines="20" w:before="65" w:afterLines="20" w:after="65"/>
              <w:ind w:firstLine="468"/>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FA1990">
            <w:pPr>
              <w:tabs>
                <w:tab w:val="left" w:pos="1200"/>
              </w:tabs>
              <w:spacing w:beforeLines="20" w:before="65" w:afterLines="20" w:after="65"/>
              <w:ind w:firstLine="468"/>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FA1990">
            <w:pPr>
              <w:tabs>
                <w:tab w:val="left" w:pos="1200"/>
              </w:tabs>
              <w:spacing w:beforeLines="20" w:before="65" w:afterLines="20" w:after="65"/>
              <w:ind w:firstLine="468"/>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FA1990">
            <w:pPr>
              <w:tabs>
                <w:tab w:val="left" w:pos="1200"/>
              </w:tabs>
              <w:spacing w:beforeLines="20" w:before="65" w:afterLines="20" w:after="65"/>
              <w:ind w:firstLine="468"/>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FA1990">
      <w:pPr>
        <w:spacing w:beforeLines="50" w:before="163"/>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3B263F">
      <w:pPr>
        <w:pStyle w:val="a3"/>
        <w:ind w:firstLine="468"/>
      </w:pPr>
    </w:p>
    <w:p w:rsidR="00E77FC0" w:rsidRDefault="009A56B3" w:rsidP="006B6126">
      <w:pPr>
        <w:pStyle w:val="21"/>
      </w:pPr>
      <w:bookmarkStart w:id="13" w:name="_Toc449206744"/>
      <w:r>
        <w:rPr>
          <w:rFonts w:hint="eastAsia"/>
        </w:rPr>
        <w:t>随机流</w:t>
      </w:r>
      <w:r w:rsidR="00E77FC0">
        <w:rPr>
          <w:rFonts w:hint="eastAsia"/>
        </w:rPr>
        <w:t>网络可靠性</w:t>
      </w:r>
      <w:r w:rsidR="00EE56F3">
        <w:rPr>
          <w:rFonts w:hint="eastAsia"/>
        </w:rPr>
        <w:t>相关问题</w:t>
      </w:r>
      <w:bookmarkEnd w:id="13"/>
    </w:p>
    <w:p w:rsidR="00E77FC0" w:rsidRDefault="00E77FC0" w:rsidP="006B6126">
      <w:pPr>
        <w:pStyle w:val="31"/>
      </w:pPr>
      <w:bookmarkStart w:id="14" w:name="_Toc449206745"/>
      <w:r>
        <w:rPr>
          <w:rFonts w:hint="eastAsia"/>
        </w:rPr>
        <w:t>基本概念和相关定义</w:t>
      </w:r>
      <w:bookmarkEnd w:id="14"/>
    </w:p>
    <w:p w:rsidR="0074616C" w:rsidRDefault="00842F8F" w:rsidP="003B263F">
      <w:pPr>
        <w:pStyle w:val="a3"/>
        <w:ind w:firstLine="468"/>
      </w:pPr>
      <w:r>
        <w:rPr>
          <w:rFonts w:hint="eastAsia"/>
        </w:rPr>
        <w:t>网络的可靠度是网络性能的一个重要指标可靠性分析一直是各研究者研究的热点问题</w:t>
      </w:r>
      <w:r>
        <w:rPr>
          <w:rFonts w:hint="eastAsia"/>
        </w:rPr>
        <w:t>[1-1</w:t>
      </w:r>
      <w:r w:rsidR="006E214C">
        <w:rPr>
          <w:rFonts w:hint="eastAsia"/>
        </w:rPr>
        <w:t>4</w:t>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3B263F">
      <w:pPr>
        <w:pStyle w:val="a3"/>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3B263F">
      <w:pPr>
        <w:pStyle w:val="a3"/>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D64968" w:rsidRPr="00BD7FD2" w:rsidRDefault="0019792B" w:rsidP="003B263F">
      <w:pPr>
        <w:pStyle w:val="a3"/>
        <w:ind w:firstLine="46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3B263F">
      <w:pPr>
        <w:pStyle w:val="a3"/>
        <w:ind w:firstLine="492"/>
      </w:pPr>
      <w:r>
        <w:rPr>
          <w:noProof/>
        </w:rPr>
        <w:drawing>
          <wp:inline distT="0" distB="0" distL="0" distR="0" wp14:anchorId="18AED02C" wp14:editId="0574F683">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178685"/>
                    </a:xfrm>
                    <a:prstGeom prst="rect">
                      <a:avLst/>
                    </a:prstGeom>
                  </pic:spPr>
                </pic:pic>
              </a:graphicData>
            </a:graphic>
          </wp:inline>
        </w:drawing>
      </w:r>
    </w:p>
    <w:p w:rsidR="00692721" w:rsidRDefault="00734997" w:rsidP="003B263F">
      <w:pPr>
        <w:pStyle w:val="a3"/>
        <w:ind w:firstLine="492"/>
      </w:pPr>
      <w:r>
        <w:rPr>
          <w:noProof/>
        </w:rPr>
        <w:lastRenderedPageBreak/>
        <w:drawing>
          <wp:inline distT="0" distB="0" distL="0" distR="0" wp14:anchorId="7321C0D9" wp14:editId="70F04D0D">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181225"/>
                    </a:xfrm>
                    <a:prstGeom prst="rect">
                      <a:avLst/>
                    </a:prstGeom>
                  </pic:spPr>
                </pic:pic>
              </a:graphicData>
            </a:graphic>
          </wp:inline>
        </w:drawing>
      </w:r>
    </w:p>
    <w:p w:rsidR="00171CF0" w:rsidRDefault="00171CF0" w:rsidP="003B263F">
      <w:pPr>
        <w:pStyle w:val="a3"/>
        <w:ind w:firstLine="468"/>
      </w:pPr>
    </w:p>
    <w:p w:rsidR="005D67C4" w:rsidRDefault="005D67C4" w:rsidP="003B263F">
      <w:pPr>
        <w:pStyle w:val="a3"/>
        <w:ind w:firstLine="468"/>
      </w:pPr>
    </w:p>
    <w:p w:rsidR="005D67C4" w:rsidRDefault="005D67C4" w:rsidP="003B263F">
      <w:pPr>
        <w:pStyle w:val="a3"/>
        <w:ind w:firstLine="468"/>
      </w:pPr>
    </w:p>
    <w:p w:rsidR="005D67C4" w:rsidRPr="0074616C" w:rsidRDefault="005D67C4" w:rsidP="003B263F">
      <w:pPr>
        <w:pStyle w:val="a3"/>
        <w:ind w:firstLine="468"/>
      </w:pPr>
    </w:p>
    <w:p w:rsidR="00E77FC0" w:rsidRDefault="00E77FC0" w:rsidP="006B6126">
      <w:pPr>
        <w:pStyle w:val="31"/>
      </w:pPr>
      <w:bookmarkStart w:id="15" w:name="_Toc449206746"/>
      <w:r>
        <w:rPr>
          <w:rFonts w:hint="eastAsia"/>
        </w:rPr>
        <w:t>常见网络可靠性算法</w:t>
      </w:r>
      <w:bookmarkEnd w:id="15"/>
    </w:p>
    <w:p w:rsidR="0074616C" w:rsidRDefault="0066422A" w:rsidP="003B263F">
      <w:pPr>
        <w:pStyle w:val="a3"/>
        <w:ind w:firstLine="46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3B263F">
      <w:pPr>
        <w:pStyle w:val="a3"/>
        <w:ind w:firstLine="468"/>
      </w:pPr>
    </w:p>
    <w:p w:rsidR="00823F55" w:rsidRPr="00A82914" w:rsidRDefault="00A82914" w:rsidP="003B263F">
      <w:pPr>
        <w:pStyle w:val="a3"/>
        <w:ind w:firstLine="492"/>
      </w:pPr>
      <w:r>
        <w:rPr>
          <w:noProof/>
        </w:rPr>
        <w:drawing>
          <wp:inline distT="0" distB="0" distL="0" distR="0" wp14:anchorId="068EED9B" wp14:editId="343E1133">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86635"/>
                    </a:xfrm>
                    <a:prstGeom prst="rect">
                      <a:avLst/>
                    </a:prstGeom>
                  </pic:spPr>
                </pic:pic>
              </a:graphicData>
            </a:graphic>
          </wp:inline>
        </w:drawing>
      </w:r>
    </w:p>
    <w:p w:rsidR="0097372A" w:rsidRDefault="0097372A" w:rsidP="003B263F">
      <w:pPr>
        <w:pStyle w:val="a3"/>
        <w:ind w:firstLine="468"/>
      </w:pPr>
    </w:p>
    <w:p w:rsidR="00E77FC0" w:rsidRDefault="00E77FC0" w:rsidP="006B6126">
      <w:pPr>
        <w:pStyle w:val="21"/>
      </w:pPr>
      <w:bookmarkStart w:id="16" w:name="_Toc449206747"/>
      <w:r>
        <w:rPr>
          <w:rFonts w:hint="eastAsia"/>
        </w:rPr>
        <w:t>不确定图数据</w:t>
      </w:r>
      <w:bookmarkEnd w:id="16"/>
    </w:p>
    <w:p w:rsidR="00CF217B" w:rsidRDefault="008B0649" w:rsidP="003B263F">
      <w:pPr>
        <w:pStyle w:val="a3"/>
        <w:ind w:firstLine="46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6B6126">
      <w:pPr>
        <w:pStyle w:val="31"/>
      </w:pPr>
      <w:bookmarkStart w:id="17" w:name="_Toc449206748"/>
      <w:r>
        <w:rPr>
          <w:rFonts w:hint="eastAsia"/>
        </w:rPr>
        <w:t>不确定图</w:t>
      </w:r>
      <w:r w:rsidR="001308A3">
        <w:rPr>
          <w:rFonts w:hint="eastAsia"/>
        </w:rPr>
        <w:t>及可能世界模型</w:t>
      </w:r>
      <w:bookmarkEnd w:id="17"/>
    </w:p>
    <w:p w:rsidR="001308A3" w:rsidRDefault="001308A3" w:rsidP="003B263F">
      <w:pPr>
        <w:pStyle w:val="a3"/>
        <w:ind w:firstLine="468"/>
      </w:pPr>
    </w:p>
    <w:p w:rsidR="0097372A" w:rsidRDefault="0097372A" w:rsidP="00FA1990">
      <w:pPr>
        <w:snapToGrid w:val="0"/>
        <w:spacing w:afterLines="50" w:after="163"/>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lastRenderedPageBreak/>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DC4C31">
      <w:pPr>
        <w:snapToGrid w:val="0"/>
        <w:ind w:firstLine="492"/>
      </w:pPr>
      <w:r>
        <w:rPr>
          <w:noProof/>
        </w:rPr>
        <mc:AlternateContent>
          <mc:Choice Requires="wpc">
            <w:drawing>
              <wp:inline distT="0" distB="0" distL="0" distR="0" wp14:anchorId="2CEE3B9C" wp14:editId="4A71ACE2">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626FEC" w:rsidRDefault="003B263F" w:rsidP="00DC4C31">
                              <w:pPr>
                                <w:ind w:firstLine="468"/>
                              </w:pPr>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263F" w:rsidRPr="0099464F" w:rsidRDefault="003B263F" w:rsidP="00DC4C31">
                              <w:pPr>
                                <w:ind w:firstLine="468"/>
                              </w:pPr>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3B263F" w:rsidRPr="0099464F" w:rsidRDefault="003B263F" w:rsidP="00DC4C31">
                        <w:pPr>
                          <w:ind w:firstLine="468"/>
                        </w:pPr>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3B263F" w:rsidRPr="0099464F" w:rsidRDefault="003B263F" w:rsidP="00DC4C31">
                        <w:pPr>
                          <w:ind w:firstLine="468"/>
                        </w:pPr>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3B263F" w:rsidRPr="00626FEC" w:rsidRDefault="003B263F" w:rsidP="00DC4C31">
                        <w:pPr>
                          <w:ind w:firstLine="468"/>
                        </w:pPr>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3B263F" w:rsidRPr="0099464F" w:rsidRDefault="003B263F" w:rsidP="00DC4C31">
                        <w:pPr>
                          <w:ind w:firstLine="468"/>
                        </w:pPr>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3B263F" w:rsidRPr="0099464F" w:rsidRDefault="003B263F" w:rsidP="00DC4C31">
                        <w:pPr>
                          <w:ind w:firstLine="468"/>
                        </w:pPr>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3B263F" w:rsidRPr="0099464F" w:rsidRDefault="003B263F" w:rsidP="00DC4C31">
                        <w:pPr>
                          <w:ind w:firstLine="468"/>
                        </w:pPr>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3B263F" w:rsidRPr="0099464F" w:rsidRDefault="003B263F" w:rsidP="00DC4C31">
                        <w:pPr>
                          <w:ind w:firstLine="468"/>
                        </w:pPr>
                        <w:r>
                          <w:rPr>
                            <w:rFonts w:hint="eastAsia"/>
                          </w:rPr>
                          <w:t>0.78</w:t>
                        </w:r>
                      </w:p>
                    </w:txbxContent>
                  </v:textbox>
                </v:shape>
                <w10:anchorlock/>
              </v:group>
            </w:pict>
          </mc:Fallback>
        </mc:AlternateContent>
      </w:r>
    </w:p>
    <w:p w:rsidR="0097372A" w:rsidRPr="001B0E61" w:rsidRDefault="0097372A" w:rsidP="00DC4C31">
      <w:pPr>
        <w:snapToGrid w:val="0"/>
        <w:ind w:firstLine="408"/>
        <w:jc w:val="center"/>
        <w:rPr>
          <w:sz w:val="21"/>
          <w:szCs w:val="21"/>
        </w:rPr>
      </w:pPr>
      <w:r w:rsidRPr="001B0E61">
        <w:rPr>
          <w:rFonts w:hint="eastAsia"/>
          <w:sz w:val="21"/>
          <w:szCs w:val="21"/>
        </w:rPr>
        <w:t>图</w:t>
      </w:r>
      <w:r w:rsidRPr="001B0E61">
        <w:rPr>
          <w:rFonts w:hint="eastAsia"/>
          <w:sz w:val="21"/>
          <w:szCs w:val="21"/>
        </w:rPr>
        <w:t xml:space="preserve">2-3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FA1990">
      <w:pPr>
        <w:snapToGrid w:val="0"/>
        <w:spacing w:beforeLines="50" w:before="163"/>
        <w:ind w:firstLineChars="200" w:firstLine="46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w:t>
      </w:r>
      <w:proofErr w:type="gramStart"/>
      <w:r>
        <w:rPr>
          <w:rFonts w:hint="eastAsia"/>
        </w:rPr>
        <w:t>张海杰</w:t>
      </w:r>
      <w:proofErr w:type="gramEnd"/>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FA1990">
      <w:pPr>
        <w:snapToGrid w:val="0"/>
        <w:spacing w:beforeLines="50" w:before="163"/>
        <w:ind w:firstLineChars="200" w:firstLine="468"/>
      </w:pPr>
    </w:p>
    <w:p w:rsidR="00F9502D" w:rsidRDefault="00F9502D" w:rsidP="003B263F">
      <w:pPr>
        <w:pStyle w:val="a3"/>
        <w:ind w:firstLine="470"/>
      </w:pPr>
      <w:bookmarkStart w:id="18"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3B263F">
      <w:pPr>
        <w:pStyle w:val="a3"/>
        <w:ind w:firstLine="492"/>
        <w:jc w:val="center"/>
      </w:pPr>
      <w:r>
        <w:object w:dxaOrig="3527" w:dyaOrig="2218">
          <v:shape id="_x0000_i1029" type="#_x0000_t75" style="width:150.9pt;height:94.55pt" o:ole="">
            <v:imagedata r:id="rId9" o:title=""/>
          </v:shape>
          <o:OLEObject Type="Embed" ProgID="Visio.Drawing.11" ShapeID="_x0000_i1029" DrawAspect="Content" ObjectID="_1522982764" r:id="rId20"/>
        </w:object>
      </w:r>
    </w:p>
    <w:p w:rsidR="00F9502D" w:rsidRDefault="00F9502D" w:rsidP="003B263F">
      <w:pPr>
        <w:pStyle w:val="a3"/>
        <w:ind w:firstLine="46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3B263F">
      <w:pPr>
        <w:pStyle w:val="a3"/>
        <w:ind w:firstLine="470"/>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proofErr w:type="gramStart"/>
      <w:r>
        <w:rPr>
          <w:rFonts w:hint="eastAsia"/>
        </w:rPr>
        <w:t>边能够</w:t>
      </w:r>
      <w:proofErr w:type="gramEnd"/>
      <w:r>
        <w:rPr>
          <w:rFonts w:hint="eastAsia"/>
        </w:rPr>
        <w:t>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3B263F">
      <w:pPr>
        <w:pStyle w:val="a3"/>
        <w:ind w:firstLine="470"/>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30" type="#_x0000_t75" style="width:161.55pt;height:101.45pt" o:ole="">
            <v:imagedata r:id="rId21" o:title=""/>
          </v:shape>
          <o:OLEObject Type="Embed" ProgID="Visio.Drawing.11" ShapeID="_x0000_i1030" DrawAspect="Content" ObjectID="_1522982765" r:id="rId22"/>
        </w:object>
      </w:r>
    </w:p>
    <w:p w:rsidR="00F9502D" w:rsidRDefault="00F9502D" w:rsidP="003B263F">
      <w:pPr>
        <w:pStyle w:val="a3"/>
        <w:ind w:firstLine="46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FA1990">
      <w:pPr>
        <w:snapToGrid w:val="0"/>
        <w:spacing w:beforeLines="50" w:before="163"/>
        <w:ind w:firstLineChars="200" w:firstLine="46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8"/>
    </w:p>
    <w:p w:rsidR="0097372A" w:rsidRDefault="0097372A" w:rsidP="00DC4C31">
      <w:pPr>
        <w:ind w:firstLine="468"/>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FA1990">
      <w:pPr>
        <w:spacing w:beforeLines="50" w:before="163"/>
        <w:ind w:firstLine="408"/>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可能世界实例及概率</w:t>
      </w:r>
    </w:p>
    <w:tbl>
      <w:tblPr>
        <w:tblStyle w:val="afffd"/>
        <w:tblW w:w="0" w:type="auto"/>
        <w:tblBorders>
          <w:left w:val="none" w:sz="0" w:space="0" w:color="auto"/>
          <w:right w:val="none" w:sz="0" w:space="0" w:color="auto"/>
        </w:tblBorders>
        <w:tblLook w:val="04A0" w:firstRow="1" w:lastRow="0" w:firstColumn="1" w:lastColumn="0" w:noHBand="0" w:noVBand="1"/>
      </w:tblPr>
      <w:tblGrid>
        <w:gridCol w:w="1235"/>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DC4C31">
            <w:pPr>
              <w:ind w:firstLine="468"/>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1552" behindDoc="0" locked="0" layoutInCell="1" allowOverlap="1" wp14:anchorId="06023272" wp14:editId="1D55F8D0">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2576" behindDoc="0" locked="0" layoutInCell="1" allowOverlap="1" wp14:anchorId="0636FC49" wp14:editId="06794341">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3600" behindDoc="0" locked="0" layoutInCell="1" allowOverlap="1" wp14:anchorId="7515DA12" wp14:editId="625BCCFD">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4624" behindDoc="0" locked="0" layoutInCell="1" allowOverlap="1" wp14:anchorId="76D3E7D7" wp14:editId="3A720C75">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5648" behindDoc="0" locked="0" layoutInCell="1" allowOverlap="1" wp14:anchorId="4454A6F7" wp14:editId="7E962FFD">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6672" behindDoc="0" locked="0" layoutInCell="1" allowOverlap="1" wp14:anchorId="62BBEA14" wp14:editId="5E0FF421">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8720" behindDoc="0" locked="0" layoutInCell="1" allowOverlap="1" wp14:anchorId="2515814A" wp14:editId="450DAB8E">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DC4C31">
            <w:pPr>
              <w:ind w:firstLine="492"/>
              <w:rPr>
                <w:szCs w:val="21"/>
              </w:rPr>
            </w:pPr>
            <w:r>
              <w:rPr>
                <w:noProof/>
                <w:szCs w:val="21"/>
              </w:rPr>
              <mc:AlternateContent>
                <mc:Choice Requires="wpg">
                  <w:drawing>
                    <wp:anchor distT="0" distB="0" distL="114300" distR="114300" simplePos="0" relativeHeight="251677696" behindDoc="0" locked="0" layoutInCell="1" allowOverlap="1" wp14:anchorId="387B3EDA" wp14:editId="6B2709FC">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DC4C31">
            <w:pPr>
              <w:ind w:firstLine="468"/>
              <w:jc w:val="center"/>
              <w:rPr>
                <w:szCs w:val="18"/>
              </w:rPr>
            </w:pPr>
            <w:r w:rsidRPr="00163D51">
              <w:rPr>
                <w:rFonts w:hint="eastAsia"/>
                <w:szCs w:val="18"/>
              </w:rPr>
              <w:t>Probability</w:t>
            </w:r>
          </w:p>
        </w:tc>
        <w:tc>
          <w:tcPr>
            <w:tcW w:w="921" w:type="dxa"/>
          </w:tcPr>
          <w:p w:rsidR="0097372A" w:rsidRPr="00163D51" w:rsidRDefault="0097372A" w:rsidP="00DC4C31">
            <w:pPr>
              <w:ind w:firstLine="468"/>
              <w:jc w:val="center"/>
              <w:rPr>
                <w:szCs w:val="18"/>
              </w:rPr>
            </w:pPr>
            <w:r w:rsidRPr="00163D51">
              <w:rPr>
                <w:rFonts w:hint="eastAsia"/>
                <w:szCs w:val="18"/>
              </w:rPr>
              <w:t>0.0033</w:t>
            </w:r>
          </w:p>
        </w:tc>
        <w:tc>
          <w:tcPr>
            <w:tcW w:w="922" w:type="dxa"/>
          </w:tcPr>
          <w:p w:rsidR="0097372A" w:rsidRPr="00163D51" w:rsidRDefault="0097372A" w:rsidP="00DC4C31">
            <w:pPr>
              <w:ind w:firstLine="468"/>
              <w:jc w:val="center"/>
              <w:rPr>
                <w:szCs w:val="18"/>
              </w:rPr>
            </w:pPr>
            <w:r w:rsidRPr="00163D51">
              <w:rPr>
                <w:rFonts w:hint="eastAsia"/>
                <w:szCs w:val="18"/>
              </w:rPr>
              <w:t>0.0297</w:t>
            </w:r>
          </w:p>
        </w:tc>
        <w:tc>
          <w:tcPr>
            <w:tcW w:w="921" w:type="dxa"/>
          </w:tcPr>
          <w:p w:rsidR="0097372A" w:rsidRPr="00163D51" w:rsidRDefault="0097372A" w:rsidP="00DC4C31">
            <w:pPr>
              <w:ind w:firstLine="468"/>
              <w:jc w:val="center"/>
              <w:rPr>
                <w:szCs w:val="18"/>
              </w:rPr>
            </w:pPr>
            <w:r>
              <w:rPr>
                <w:rFonts w:hint="eastAsia"/>
                <w:szCs w:val="18"/>
              </w:rPr>
              <w:t>0.0187</w:t>
            </w:r>
          </w:p>
        </w:tc>
        <w:tc>
          <w:tcPr>
            <w:tcW w:w="922" w:type="dxa"/>
          </w:tcPr>
          <w:p w:rsidR="0097372A" w:rsidRPr="00163D51" w:rsidRDefault="0097372A" w:rsidP="00DC4C31">
            <w:pPr>
              <w:ind w:firstLine="468"/>
              <w:jc w:val="center"/>
              <w:rPr>
                <w:szCs w:val="18"/>
              </w:rPr>
            </w:pPr>
            <w:r>
              <w:rPr>
                <w:rFonts w:hint="eastAsia"/>
                <w:szCs w:val="18"/>
              </w:rPr>
              <w:t>0.0117</w:t>
            </w:r>
          </w:p>
        </w:tc>
        <w:tc>
          <w:tcPr>
            <w:tcW w:w="921" w:type="dxa"/>
          </w:tcPr>
          <w:p w:rsidR="0097372A" w:rsidRPr="00163D51" w:rsidRDefault="0097372A" w:rsidP="00DC4C31">
            <w:pPr>
              <w:ind w:firstLine="468"/>
              <w:rPr>
                <w:szCs w:val="18"/>
              </w:rPr>
            </w:pPr>
            <w:r>
              <w:rPr>
                <w:rFonts w:hint="eastAsia"/>
                <w:szCs w:val="18"/>
              </w:rPr>
              <w:t>0.1683</w:t>
            </w:r>
          </w:p>
        </w:tc>
        <w:tc>
          <w:tcPr>
            <w:tcW w:w="922" w:type="dxa"/>
          </w:tcPr>
          <w:p w:rsidR="0097372A" w:rsidRPr="00163D51" w:rsidRDefault="0097372A" w:rsidP="00DC4C31">
            <w:pPr>
              <w:ind w:firstLine="468"/>
              <w:jc w:val="center"/>
              <w:rPr>
                <w:szCs w:val="18"/>
              </w:rPr>
            </w:pPr>
            <w:r>
              <w:rPr>
                <w:rFonts w:hint="eastAsia"/>
                <w:szCs w:val="18"/>
              </w:rPr>
              <w:t>0.1053</w:t>
            </w:r>
          </w:p>
        </w:tc>
        <w:tc>
          <w:tcPr>
            <w:tcW w:w="921" w:type="dxa"/>
          </w:tcPr>
          <w:p w:rsidR="0097372A" w:rsidRPr="00163D51" w:rsidRDefault="0097372A" w:rsidP="00DC4C31">
            <w:pPr>
              <w:ind w:firstLine="468"/>
              <w:jc w:val="center"/>
              <w:rPr>
                <w:szCs w:val="18"/>
              </w:rPr>
            </w:pPr>
            <w:r>
              <w:rPr>
                <w:rFonts w:hint="eastAsia"/>
                <w:szCs w:val="18"/>
              </w:rPr>
              <w:t>0.0663</w:t>
            </w:r>
          </w:p>
        </w:tc>
        <w:tc>
          <w:tcPr>
            <w:tcW w:w="922" w:type="dxa"/>
          </w:tcPr>
          <w:p w:rsidR="0097372A" w:rsidRPr="00163D51" w:rsidRDefault="0097372A" w:rsidP="00DC4C31">
            <w:pPr>
              <w:ind w:firstLine="468"/>
              <w:jc w:val="center"/>
              <w:rPr>
                <w:szCs w:val="18"/>
              </w:rPr>
            </w:pPr>
            <w:r>
              <w:rPr>
                <w:rFonts w:hint="eastAsia"/>
                <w:szCs w:val="18"/>
              </w:rPr>
              <w:t>0.5967</w:t>
            </w:r>
          </w:p>
        </w:tc>
      </w:tr>
    </w:tbl>
    <w:p w:rsidR="0097372A" w:rsidRPr="0097372A" w:rsidRDefault="0097372A" w:rsidP="003B263F">
      <w:pPr>
        <w:pStyle w:val="a3"/>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3B263F">
      <w:pPr>
        <w:pStyle w:val="a3"/>
        <w:ind w:firstLine="468"/>
      </w:pPr>
    </w:p>
    <w:p w:rsidR="001308A3" w:rsidRDefault="001308A3" w:rsidP="006B6126">
      <w:pPr>
        <w:pStyle w:val="31"/>
      </w:pPr>
      <w:bookmarkStart w:id="19" w:name="_Toc449206749"/>
      <w:r>
        <w:rPr>
          <w:rFonts w:hint="eastAsia"/>
        </w:rPr>
        <w:t>不确定图分布可靠性及最可靠最大流分布可靠性</w:t>
      </w:r>
      <w:bookmarkEnd w:id="19"/>
    </w:p>
    <w:p w:rsidR="001308A3" w:rsidRDefault="001308A3" w:rsidP="003B263F">
      <w:pPr>
        <w:pStyle w:val="a3"/>
        <w:ind w:firstLine="468"/>
      </w:pPr>
    </w:p>
    <w:p w:rsidR="007E2DA3" w:rsidRDefault="007E2DA3" w:rsidP="003B263F">
      <w:pPr>
        <w:pStyle w:val="a3"/>
        <w:ind w:firstLine="468"/>
      </w:pPr>
      <w:r>
        <w:rPr>
          <w:rFonts w:hint="eastAsia"/>
        </w:rPr>
        <w:t>状态划分规则</w:t>
      </w:r>
    </w:p>
    <w:p w:rsidR="007E2DA3" w:rsidRDefault="007E2DA3" w:rsidP="003B263F">
      <w:pPr>
        <w:pStyle w:val="a3"/>
        <w:ind w:firstLine="468"/>
      </w:pPr>
    </w:p>
    <w:p w:rsidR="007E2DA3" w:rsidRDefault="007E2DA3" w:rsidP="003B263F">
      <w:pPr>
        <w:pStyle w:val="a3"/>
        <w:ind w:firstLine="468"/>
      </w:pPr>
    </w:p>
    <w:p w:rsidR="00B30857" w:rsidRDefault="00B30857" w:rsidP="00DC4C31">
      <w:pPr>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3B263F">
      <w:pPr>
        <w:pStyle w:val="a3"/>
        <w:ind w:firstLine="470"/>
      </w:pPr>
      <w:r w:rsidRPr="00E57CCA">
        <w:rPr>
          <w:rFonts w:hint="eastAsia"/>
          <w:b/>
        </w:rPr>
        <w:t>定义</w:t>
      </w:r>
      <w:r>
        <w:rPr>
          <w:rFonts w:hint="eastAsia"/>
          <w:b/>
        </w:rPr>
        <w:t xml:space="preserve">3.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3B263F">
      <w:pPr>
        <w:pStyle w:val="a3"/>
        <w:ind w:firstLine="492"/>
      </w:pPr>
      <w:r>
        <w:object w:dxaOrig="3527" w:dyaOrig="2217">
          <v:shape id="_x0000_i1031" type="#_x0000_t75" style="width:175.3pt;height:110.8pt" o:ole="">
            <v:imagedata r:id="rId23" o:title=""/>
          </v:shape>
          <o:OLEObject Type="Embed" ProgID="Visio.Drawing.11" ShapeID="_x0000_i1031" DrawAspect="Content" ObjectID="_1522982766" r:id="rId24"/>
        </w:object>
      </w:r>
      <w:r>
        <w:object w:dxaOrig="3527" w:dyaOrig="2217">
          <v:shape id="_x0000_i1032" type="#_x0000_t75" style="width:175.3pt;height:110.8pt" o:ole="">
            <v:imagedata r:id="rId25" o:title=""/>
          </v:shape>
          <o:OLEObject Type="Embed" ProgID="Visio.Drawing.11" ShapeID="_x0000_i1032" DrawAspect="Content" ObjectID="_1522982767" r:id="rId26"/>
        </w:object>
      </w:r>
    </w:p>
    <w:p w:rsidR="008F7129" w:rsidRDefault="008F7129" w:rsidP="003B263F">
      <w:pPr>
        <w:pStyle w:val="a3"/>
        <w:ind w:firstLine="46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3B263F">
      <w:pPr>
        <w:pStyle w:val="a3"/>
        <w:ind w:firstLine="468"/>
      </w:pPr>
      <w:r>
        <w:rPr>
          <w:rFonts w:hint="eastAsia"/>
        </w:rPr>
        <w:lastRenderedPageBreak/>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3B263F">
      <w:pPr>
        <w:pStyle w:val="a3"/>
        <w:ind w:firstLine="470"/>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proofErr w:type="gramStart"/>
      <w:r w:rsidRPr="00075A52">
        <w:t>’</w:t>
      </w:r>
      <w:proofErr w:type="gramEnd"/>
      <w:r>
        <w:rPr>
          <w:rFonts w:hint="eastAsia"/>
        </w:rPr>
        <w:t>，</w:t>
      </w:r>
      <w:r w:rsidRPr="00075A52">
        <w:t>E</w:t>
      </w:r>
      <w:proofErr w:type="gramStart"/>
      <w:r w:rsidRPr="00075A52">
        <w:t>’</w:t>
      </w:r>
      <w:proofErr w:type="gramEnd"/>
      <w:r>
        <w:t>，</w:t>
      </w:r>
      <w:r w:rsidRPr="00075A52">
        <w:t>s</w:t>
      </w:r>
      <w:r>
        <w:t>，</w:t>
      </w:r>
      <w:r w:rsidRPr="00075A52">
        <w:t xml:space="preserve">t </w:t>
      </w:r>
      <w:r>
        <w:t>，</w:t>
      </w:r>
      <w:r w:rsidRPr="00075A52">
        <w:t>C</w:t>
      </w:r>
      <w:proofErr w:type="gramStart"/>
      <w:r w:rsidRPr="00075A52">
        <w:t>’</w:t>
      </w:r>
      <w:proofErr w:type="gramEnd"/>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3B263F">
      <w:pPr>
        <w:pStyle w:val="a3"/>
        <w:ind w:firstLine="470"/>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3B263F">
      <w:pPr>
        <w:pStyle w:val="a3"/>
        <w:ind w:firstLine="470"/>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3B263F">
      <w:pPr>
        <w:pStyle w:val="a3"/>
        <w:ind w:firstLine="46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3B263F">
      <w:pPr>
        <w:pStyle w:val="a3"/>
        <w:ind w:firstLine="46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w:t>
      </w:r>
      <w:proofErr w:type="gramStart"/>
      <w:r w:rsidRPr="00E56520">
        <w:rPr>
          <w:rFonts w:hint="eastAsia"/>
          <w:szCs w:val="21"/>
        </w:rPr>
        <w:t>和</w:t>
      </w:r>
      <w:proofErr w:type="gramEnd"/>
      <w:r>
        <w:rPr>
          <w:rFonts w:hint="eastAsia"/>
          <w:szCs w:val="21"/>
        </w:rPr>
        <w:t>。</w:t>
      </w:r>
    </w:p>
    <w:p w:rsidR="008F7129" w:rsidRDefault="008F7129" w:rsidP="003B263F">
      <w:pPr>
        <w:pStyle w:val="a3"/>
        <w:ind w:firstLine="470"/>
      </w:pPr>
      <w:r w:rsidRPr="00E8611A">
        <w:rPr>
          <w:rFonts w:hint="eastAsia"/>
          <w:b/>
        </w:rPr>
        <w:t>定义</w:t>
      </w:r>
      <w:r>
        <w:rPr>
          <w:rFonts w:hint="eastAsia"/>
          <w:b/>
        </w:rPr>
        <w:t xml:space="preserve">6. </w:t>
      </w:r>
      <w:r>
        <w:rPr>
          <w:rFonts w:hint="eastAsia"/>
          <w:b/>
        </w:rPr>
        <w:t>（</w:t>
      </w:r>
      <w:r w:rsidRPr="00E8611A">
        <w:rPr>
          <w:rFonts w:hint="eastAsia"/>
          <w:b/>
        </w:rPr>
        <w:t>不确定</w:t>
      </w:r>
      <w:proofErr w:type="gramStart"/>
      <w:r w:rsidRPr="00E8611A">
        <w:rPr>
          <w:rFonts w:hint="eastAsia"/>
          <w:b/>
        </w:rPr>
        <w:t>图最大流</w:t>
      </w:r>
      <w:proofErr w:type="gramEnd"/>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3B263F">
      <w:pPr>
        <w:pStyle w:val="a3"/>
        <w:ind w:firstLine="470"/>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3B263F">
      <w:pPr>
        <w:pStyle w:val="a3"/>
        <w:ind w:firstLine="470"/>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w:t>
      </w:r>
      <w:proofErr w:type="gramStart"/>
      <w:r>
        <w:rPr>
          <w:rFonts w:hint="eastAsia"/>
        </w:rPr>
        <w:t>图所有</w:t>
      </w:r>
      <w:proofErr w:type="gramEnd"/>
      <w:r>
        <w:rPr>
          <w:rFonts w:hint="eastAsia"/>
        </w:rPr>
        <w:t>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w:t>
      </w:r>
      <w:proofErr w:type="gramStart"/>
      <w:r>
        <w:rPr>
          <w:rFonts w:hint="eastAsia"/>
        </w:rPr>
        <w:t>图相对</w:t>
      </w:r>
      <w:proofErr w:type="gramEnd"/>
      <w:r>
        <w:rPr>
          <w:rFonts w:hint="eastAsia"/>
        </w:rPr>
        <w:t>于最大流的容量可靠性。</w:t>
      </w:r>
    </w:p>
    <w:p w:rsidR="008F7129" w:rsidRPr="00AB5C1D" w:rsidRDefault="008F7129" w:rsidP="003B263F">
      <w:pPr>
        <w:pStyle w:val="a3"/>
        <w:ind w:firstLine="470"/>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w:t>
      </w:r>
      <w:proofErr w:type="gramStart"/>
      <w:r>
        <w:rPr>
          <w:rFonts w:hint="eastAsia"/>
        </w:rPr>
        <w:t>图相对</w:t>
      </w:r>
      <w:proofErr w:type="gramEnd"/>
      <w:r>
        <w:rPr>
          <w:rFonts w:hint="eastAsia"/>
        </w:rPr>
        <w:t>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3B263F">
      <w:pPr>
        <w:pStyle w:val="a3"/>
        <w:ind w:firstLine="492"/>
        <w:rPr>
          <w:b/>
        </w:rPr>
      </w:pPr>
      <w:r>
        <w:object w:dxaOrig="3527" w:dyaOrig="2218">
          <v:shape id="_x0000_i1033" type="#_x0000_t75" style="width:139.6pt;height:87.65pt" o:ole="">
            <v:imagedata r:id="rId27" o:title=""/>
          </v:shape>
          <o:OLEObject Type="Embed" ProgID="Visio.Drawing.11" ShapeID="_x0000_i1033" DrawAspect="Content" ObjectID="_1522982768" r:id="rId28"/>
        </w:object>
      </w:r>
      <w:r>
        <w:object w:dxaOrig="3527" w:dyaOrig="2218">
          <v:shape id="_x0000_i1034" type="#_x0000_t75" style="width:141.5pt;height:89.55pt" o:ole="">
            <v:imagedata r:id="rId29" o:title=""/>
          </v:shape>
          <o:OLEObject Type="Embed" ProgID="Visio.Drawing.11" ShapeID="_x0000_i1034" DrawAspect="Content" ObjectID="_1522982769" r:id="rId30"/>
        </w:object>
      </w:r>
      <w:r>
        <w:object w:dxaOrig="3527" w:dyaOrig="2218">
          <v:shape id="_x0000_i1035" type="#_x0000_t75" style="width:136.5pt;height:85.15pt" o:ole="">
            <v:imagedata r:id="rId31" o:title=""/>
          </v:shape>
          <o:OLEObject Type="Embed" ProgID="Visio.Drawing.11" ShapeID="_x0000_i1035" DrawAspect="Content" ObjectID="_1522982770" r:id="rId32"/>
        </w:object>
      </w:r>
    </w:p>
    <w:p w:rsidR="008F7129" w:rsidRPr="004735C7" w:rsidRDefault="008F7129" w:rsidP="003B263F">
      <w:pPr>
        <w:pStyle w:val="a3"/>
        <w:ind w:firstLine="46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DC4C31">
      <w:pPr>
        <w:ind w:firstLine="468"/>
      </w:pPr>
      <w:r>
        <w:rPr>
          <w:rFonts w:hint="eastAsia"/>
        </w:rPr>
        <w:t>可能世界模型</w:t>
      </w:r>
    </w:p>
    <w:p w:rsidR="008F7129" w:rsidRDefault="008F7129" w:rsidP="003B263F">
      <w:pPr>
        <w:pStyle w:val="a3"/>
        <w:ind w:firstLine="470"/>
        <w:rPr>
          <w:b/>
        </w:rPr>
      </w:pPr>
    </w:p>
    <w:p w:rsidR="008F7129" w:rsidRDefault="008F7129" w:rsidP="003B263F">
      <w:pPr>
        <w:pStyle w:val="a3"/>
        <w:ind w:firstLine="470"/>
        <w:rPr>
          <w:b/>
        </w:rPr>
      </w:pPr>
    </w:p>
    <w:p w:rsidR="008F7129" w:rsidRDefault="008F7129" w:rsidP="003B263F">
      <w:pPr>
        <w:pStyle w:val="a3"/>
        <w:ind w:firstLine="470"/>
        <w:rPr>
          <w:b/>
        </w:rPr>
      </w:pPr>
    </w:p>
    <w:p w:rsidR="008F7129" w:rsidRDefault="008F7129" w:rsidP="00DC4C31">
      <w:pPr>
        <w:ind w:firstLine="468"/>
      </w:pPr>
      <w:r>
        <w:rPr>
          <w:rFonts w:hint="eastAsia"/>
        </w:rPr>
        <w:t>不确定图的流分布及其可靠性</w:t>
      </w:r>
    </w:p>
    <w:p w:rsidR="008F7129" w:rsidRDefault="008F7129" w:rsidP="003B263F">
      <w:pPr>
        <w:pStyle w:val="a3"/>
        <w:ind w:firstLine="470"/>
        <w:rPr>
          <w:b/>
        </w:rPr>
      </w:pPr>
      <w:r>
        <w:rPr>
          <w:rFonts w:hint="eastAsia"/>
          <w:b/>
        </w:rPr>
        <w:t>定义</w:t>
      </w:r>
      <w:r>
        <w:rPr>
          <w:rFonts w:hint="eastAsia"/>
          <w:b/>
        </w:rPr>
        <w:t xml:space="preserve">9.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w:t>
      </w:r>
      <w:r>
        <w:rPr>
          <w:rFonts w:hint="eastAsia"/>
        </w:rPr>
        <w:lastRenderedPageBreak/>
        <w:t>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8F7129" w:rsidP="003B263F">
      <w:pPr>
        <w:pStyle w:val="a3"/>
        <w:ind w:firstLine="470"/>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3B263F">
      <w:pPr>
        <w:pStyle w:val="a3"/>
        <w:ind w:firstLine="470"/>
        <w:rPr>
          <w:b/>
        </w:rPr>
      </w:pPr>
    </w:p>
    <w:p w:rsidR="008F7129" w:rsidRDefault="008F7129" w:rsidP="003B263F">
      <w:pPr>
        <w:pStyle w:val="a3"/>
        <w:ind w:firstLine="492"/>
      </w:pPr>
      <w:r>
        <w:object w:dxaOrig="3528" w:dyaOrig="2218">
          <v:shape id="_x0000_i1036" type="#_x0000_t75" style="width:175.3pt;height:110.8pt" o:ole="">
            <v:imagedata r:id="rId33" o:title=""/>
          </v:shape>
          <o:OLEObject Type="Embed" ProgID="Visio.Drawing.11" ShapeID="_x0000_i1036" DrawAspect="Content" ObjectID="_1522982771" r:id="rId34"/>
        </w:object>
      </w:r>
      <w:r w:rsidRPr="00E07FA1">
        <w:t xml:space="preserve"> </w:t>
      </w:r>
      <w:r>
        <w:object w:dxaOrig="3528" w:dyaOrig="2218">
          <v:shape id="_x0000_i1037" type="#_x0000_t75" style="width:175.3pt;height:110.8pt" o:ole="">
            <v:imagedata r:id="rId35" o:title=""/>
          </v:shape>
          <o:OLEObject Type="Embed" ProgID="Visio.Drawing.11" ShapeID="_x0000_i1037" DrawAspect="Content" ObjectID="_1522982772" r:id="rId36"/>
        </w:object>
      </w:r>
    </w:p>
    <w:p w:rsidR="008F7129" w:rsidRDefault="008F7129" w:rsidP="003B263F">
      <w:pPr>
        <w:pStyle w:val="a3"/>
        <w:ind w:firstLine="46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3B263F">
      <w:pPr>
        <w:pStyle w:val="a3"/>
        <w:ind w:firstLine="470"/>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8F7129" w:rsidP="003B263F">
      <w:pPr>
        <w:pStyle w:val="a3"/>
        <w:ind w:firstLine="470"/>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w:t>
      </w:r>
      <w:proofErr w:type="gramStart"/>
      <w:r>
        <w:rPr>
          <w:rFonts w:hint="eastAsia"/>
        </w:rPr>
        <w:t>最</w:t>
      </w:r>
      <w:proofErr w:type="gramEnd"/>
      <w:r>
        <w:rPr>
          <w:rFonts w:hint="eastAsia"/>
        </w:rPr>
        <w:t>可靠性最大流分布可靠性。</w:t>
      </w:r>
    </w:p>
    <w:p w:rsidR="008F7129" w:rsidRDefault="008F7129" w:rsidP="00DC4C31">
      <w:pPr>
        <w:ind w:firstLine="468"/>
      </w:pPr>
    </w:p>
    <w:p w:rsidR="00032E3A" w:rsidRDefault="00032E3A" w:rsidP="00DC4C31">
      <w:pPr>
        <w:ind w:firstLine="468"/>
      </w:pPr>
    </w:p>
    <w:p w:rsidR="00032E3A" w:rsidRDefault="00E70AED" w:rsidP="00DC4C31">
      <w:pPr>
        <w:ind w:firstLine="468"/>
      </w:pPr>
      <w:r>
        <w:rPr>
          <w:rFonts w:hint="eastAsia"/>
        </w:rPr>
        <w:t>介绍两个</w:t>
      </w:r>
      <w:r w:rsidR="004F213A">
        <w:rPr>
          <w:rFonts w:hint="eastAsia"/>
        </w:rPr>
        <w:t>不确定图最可靠最大流分布的算法</w:t>
      </w:r>
    </w:p>
    <w:p w:rsidR="002B5F05" w:rsidRDefault="002B5F05" w:rsidP="00DC4C31">
      <w:pPr>
        <w:ind w:firstLine="468"/>
      </w:pPr>
    </w:p>
    <w:p w:rsidR="002B5F05" w:rsidRPr="002B5F05" w:rsidRDefault="009C3780" w:rsidP="00DC4C31">
      <w:pPr>
        <w:ind w:firstLine="468"/>
      </w:pPr>
      <w:r>
        <w:rPr>
          <w:rFonts w:hint="eastAsia"/>
        </w:rPr>
        <w:t>介绍向量表示法</w:t>
      </w:r>
    </w:p>
    <w:p w:rsidR="008F7129" w:rsidRDefault="008F7129" w:rsidP="00DC4C31">
      <w:pPr>
        <w:ind w:firstLine="468"/>
      </w:pPr>
    </w:p>
    <w:p w:rsidR="001308A3" w:rsidRPr="001308A3" w:rsidRDefault="00B0148C" w:rsidP="006B6126">
      <w:pPr>
        <w:pStyle w:val="31"/>
      </w:pPr>
      <w:bookmarkStart w:id="20" w:name="_Toc449206750"/>
      <w:r>
        <w:rPr>
          <w:rFonts w:hint="eastAsia"/>
        </w:rPr>
        <w:t>不确定图容量可靠</w:t>
      </w:r>
      <w:bookmarkEnd w:id="20"/>
    </w:p>
    <w:p w:rsidR="004B0D64" w:rsidRDefault="004B0D64" w:rsidP="003B263F">
      <w:pPr>
        <w:pStyle w:val="a3"/>
        <w:ind w:firstLine="468"/>
      </w:pPr>
    </w:p>
    <w:p w:rsidR="00CF217B" w:rsidRDefault="0004040E" w:rsidP="003B263F">
      <w:pPr>
        <w:pStyle w:val="a3"/>
        <w:ind w:firstLine="46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不确定图容量可靠性</w:t>
      </w:r>
      <w:r w:rsidR="00D6135C">
        <w:rPr>
          <w:rFonts w:hint="eastAsia"/>
        </w:rPr>
        <w:t>。给定一个不确定图</w:t>
      </w:r>
      <w:r w:rsidR="00D0350E" w:rsidRPr="003E6062">
        <w:t>G</w:t>
      </w:r>
    </w:p>
    <w:p w:rsidR="00CF217B" w:rsidRPr="00B0148C" w:rsidRDefault="00CF217B" w:rsidP="003B263F">
      <w:pPr>
        <w:pStyle w:val="a3"/>
        <w:ind w:firstLine="468"/>
      </w:pPr>
    </w:p>
    <w:p w:rsidR="0074616C" w:rsidRPr="0074616C" w:rsidRDefault="0074616C" w:rsidP="003B263F">
      <w:pPr>
        <w:pStyle w:val="a3"/>
        <w:ind w:firstLine="468"/>
      </w:pPr>
    </w:p>
    <w:p w:rsidR="002A3CE1" w:rsidRDefault="0078702D" w:rsidP="003B263F">
      <w:pPr>
        <w:pStyle w:val="a3"/>
        <w:ind w:firstLine="468"/>
      </w:pPr>
      <w:r>
        <w:rPr>
          <w:rFonts w:hint="eastAsia"/>
        </w:rPr>
        <w:t>实例</w:t>
      </w:r>
      <w:r>
        <w:rPr>
          <w:rFonts w:hint="eastAsia"/>
        </w:rPr>
        <w:t>2-11</w:t>
      </w:r>
    </w:p>
    <w:p w:rsidR="00792B02" w:rsidRPr="00BA6BCF" w:rsidRDefault="00792B02" w:rsidP="003B263F">
      <w:pPr>
        <w:pStyle w:val="a3"/>
        <w:ind w:firstLine="468"/>
      </w:pPr>
    </w:p>
    <w:p w:rsidR="00CB6398" w:rsidRPr="00CB6398" w:rsidRDefault="00CB6398" w:rsidP="003B263F">
      <w:pPr>
        <w:pStyle w:val="a3"/>
        <w:ind w:firstLine="468"/>
      </w:pPr>
    </w:p>
    <w:p w:rsidR="00DD30F2" w:rsidRPr="00DA29EF" w:rsidRDefault="00DD30F2" w:rsidP="003B263F">
      <w:pPr>
        <w:pStyle w:val="a3"/>
        <w:ind w:firstLine="468"/>
      </w:pPr>
    </w:p>
    <w:p w:rsidR="00E77FC0" w:rsidRDefault="00E77FC0" w:rsidP="006B6126">
      <w:pPr>
        <w:pStyle w:val="21"/>
      </w:pPr>
      <w:bookmarkStart w:id="21" w:name="_Toc449206751"/>
      <w:r>
        <w:rPr>
          <w:rFonts w:hint="eastAsia"/>
        </w:rPr>
        <w:t>本章小结</w:t>
      </w:r>
      <w:bookmarkEnd w:id="21"/>
    </w:p>
    <w:p w:rsidR="00821162" w:rsidRDefault="00821162" w:rsidP="003B263F">
      <w:pPr>
        <w:pStyle w:val="a3"/>
        <w:ind w:firstLine="468"/>
      </w:pPr>
    </w:p>
    <w:p w:rsidR="00D21889" w:rsidRDefault="008C5BD2" w:rsidP="003B263F">
      <w:pPr>
        <w:pStyle w:val="a3"/>
        <w:ind w:firstLine="46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w:t>
      </w:r>
      <w:proofErr w:type="gramStart"/>
      <w:r>
        <w:rPr>
          <w:rFonts w:hint="eastAsia"/>
        </w:rPr>
        <w:t>流相关</w:t>
      </w:r>
      <w:proofErr w:type="gramEnd"/>
      <w:r>
        <w:rPr>
          <w:rFonts w:hint="eastAsia"/>
        </w:rPr>
        <w:t>的问题。由于本文对最大流问题中的</w:t>
      </w:r>
      <w:proofErr w:type="gramStart"/>
      <w:r>
        <w:rPr>
          <w:rFonts w:hint="eastAsia"/>
        </w:rPr>
        <w:t>流网络</w:t>
      </w:r>
      <w:proofErr w:type="gramEnd"/>
      <w:r>
        <w:rPr>
          <w:rFonts w:hint="eastAsia"/>
        </w:rPr>
        <w:t>加入了不确定性，</w:t>
      </w:r>
      <w:r>
        <w:rPr>
          <w:rFonts w:hint="eastAsia"/>
        </w:rPr>
        <w:lastRenderedPageBreak/>
        <w:t>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3B263F">
      <w:pPr>
        <w:pStyle w:val="a3"/>
        <w:ind w:firstLine="468"/>
      </w:pPr>
    </w:p>
    <w:p w:rsidR="00CD10EA" w:rsidRDefault="00CD10EA" w:rsidP="003B263F">
      <w:pPr>
        <w:pStyle w:val="a3"/>
        <w:ind w:firstLine="468"/>
      </w:pPr>
    </w:p>
    <w:p w:rsidR="00DD703E" w:rsidRDefault="00DD703E" w:rsidP="00DC4C31">
      <w:pPr>
        <w:ind w:firstLine="468"/>
      </w:pPr>
      <w:r>
        <w:br w:type="page"/>
      </w:r>
    </w:p>
    <w:p w:rsidR="003D3927" w:rsidRDefault="00181A2F" w:rsidP="00C72312">
      <w:pPr>
        <w:pStyle w:val="1"/>
        <w:ind w:firstLine="628"/>
      </w:pPr>
      <w:bookmarkStart w:id="22" w:name="OLE_LINK35"/>
      <w:bookmarkStart w:id="23" w:name="OLE_LINK36"/>
      <w:bookmarkStart w:id="24" w:name="_Toc449206752"/>
      <w:r>
        <w:rPr>
          <w:rFonts w:hint="eastAsia"/>
        </w:rPr>
        <w:lastRenderedPageBreak/>
        <w:t>基于流量和容量可靠性的关键</w:t>
      </w:r>
      <w:r w:rsidR="0014502F">
        <w:rPr>
          <w:rFonts w:hint="eastAsia"/>
        </w:rPr>
        <w:t>边</w:t>
      </w:r>
      <w:r>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r w:rsidR="00125426" w:rsidRPr="00125426">
        <w:rPr>
          <w:rFonts w:hint="eastAsia"/>
        </w:rPr>
        <w:t xml:space="preserve">TopK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2B5B19" w:rsidP="002C6409">
      <w:pPr>
        <w:pStyle w:val="21"/>
      </w:pPr>
      <w:bookmarkStart w:id="27" w:name="_Toc449206753"/>
      <w:bookmarkEnd w:id="25"/>
      <w:bookmarkEnd w:id="26"/>
      <w:r>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3B263F"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3B263F"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2-1</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2-1</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2-1</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6B6126">
      <w:pPr>
        <w:pStyle w:val="21"/>
      </w:pPr>
      <w:bookmarkStart w:id="28" w:name="_Toc449206754"/>
      <w:r>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DA3E60" w:rsidP="006B6126">
      <w:pPr>
        <w:pStyle w:val="21"/>
      </w:pPr>
      <w:bookmarkStart w:id="34" w:name="_Toc449206755"/>
      <w:r>
        <w:rPr>
          <w:rFonts w:hint="eastAsia"/>
        </w:rPr>
        <w:t>基于流量和容量可靠性的不确定</w:t>
      </w:r>
      <w:proofErr w:type="gramStart"/>
      <w:r>
        <w:rPr>
          <w:rFonts w:hint="eastAsia"/>
        </w:rPr>
        <w:t>图关键边</w:t>
      </w:r>
      <w:proofErr w:type="gramEnd"/>
      <w:r>
        <w:rPr>
          <w:rFonts w:hint="eastAsia"/>
        </w:rPr>
        <w:t>增量算法</w:t>
      </w:r>
      <w:r w:rsidR="0018683D">
        <w:rPr>
          <w:rFonts w:hint="eastAsia"/>
        </w:rPr>
        <w:t>ICA_FCP</w:t>
      </w:r>
      <w:bookmarkEnd w:id="34"/>
    </w:p>
    <w:p w:rsidR="00CD10EA" w:rsidRDefault="00CD10EA" w:rsidP="006B6126">
      <w:pPr>
        <w:pStyle w:val="31"/>
      </w:pPr>
      <w:bookmarkStart w:id="35" w:name="_Toc449206756"/>
      <w:r>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8" type="#_x0000_t75" style="width:147.15pt;height:125.2pt" o:ole="">
            <v:imagedata r:id="rId37" o:title=""/>
          </v:shape>
          <o:OLEObject Type="Embed" ProgID="Visio.Drawing.11" ShapeID="_x0000_i1038" DrawAspect="Content" ObjectID="_1522982773" r:id="rId3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3B629F" w:rsidP="006B6126">
      <w:pPr>
        <w:pStyle w:val="31"/>
      </w:pPr>
      <w:bookmarkStart w:id="38" w:name="_Toc449206757"/>
      <w:r>
        <w:rPr>
          <w:rFonts w:hint="eastAsia"/>
        </w:rPr>
        <w:lastRenderedPageBreak/>
        <w:t>基于割集的状态树剪枝</w:t>
      </w:r>
      <w:r w:rsidR="00E459DD">
        <w:rPr>
          <w:rFonts w:hint="eastAsia"/>
        </w:rPr>
        <w:t>A</w:t>
      </w:r>
      <w:r w:rsidR="00E459DD">
        <w:rPr>
          <w:rFonts w:hint="eastAsia"/>
        </w:rPr>
        <w:t>边</w:t>
      </w:r>
      <w:r>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9" type="#_x0000_t75" style="width:227.9pt;height:95.8pt" o:ole="">
            <v:imagedata r:id="rId39" o:title=""/>
          </v:shape>
          <o:OLEObject Type="Embed" ProgID="Visio.Drawing.11" ShapeID="_x0000_i1039" DrawAspect="Content" ObjectID="_1522982774" r:id="rId4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40" type="#_x0000_t75" style="width:178.45pt;height:95.8pt" o:ole="">
            <v:imagedata r:id="rId41" o:title=""/>
          </v:shape>
          <o:OLEObject Type="Embed" ProgID="Visio.Drawing.11" ShapeID="_x0000_i1040" DrawAspect="Content" ObjectID="_1522982775" r:id="rId4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1" type="#_x0000_t75" style="width:192.85pt;height:95.8pt" o:ole="">
            <v:imagedata r:id="rId43" o:title=""/>
          </v:shape>
          <o:OLEObject Type="Embed" ProgID="Visio.Drawing.11" ShapeID="_x0000_i1041" DrawAspect="Content" ObjectID="_1522982776" r:id="rId44"/>
        </w:object>
      </w:r>
      <w:r w:rsidRPr="00B452CD">
        <w:t xml:space="preserve"> </w:t>
      </w:r>
      <w:r>
        <w:rPr>
          <w:rFonts w:hint="eastAsia"/>
        </w:rPr>
        <w:t xml:space="preserve">  </w:t>
      </w:r>
      <w:r>
        <w:object w:dxaOrig="480" w:dyaOrig="338">
          <v:shape id="_x0000_i1042" type="#_x0000_t75" style="width:23.8pt;height:16.9pt" o:ole="">
            <v:imagedata r:id="rId45" o:title=""/>
          </v:shape>
          <o:OLEObject Type="Embed" ProgID="Visio.Drawing.11" ShapeID="_x0000_i1042" DrawAspect="Content" ObjectID="_1522982777" r:id="rId46"/>
        </w:object>
      </w:r>
      <w:r>
        <w:rPr>
          <w:rFonts w:hint="eastAsia"/>
        </w:rPr>
        <w:t xml:space="preserve">   </w:t>
      </w:r>
      <w:r>
        <w:object w:dxaOrig="2961" w:dyaOrig="1224">
          <v:shape id="_x0000_i1043" type="#_x0000_t75" style="width:147.75pt;height:60.75pt" o:ole="">
            <v:imagedata r:id="rId47" o:title=""/>
          </v:shape>
          <o:OLEObject Type="Embed" ProgID="Visio.Drawing.11" ShapeID="_x0000_i1043" DrawAspect="Content" ObjectID="_1522982778" r:id="rId4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6B6126">
      <w:pPr>
        <w:pStyle w:val="31"/>
      </w:pPr>
      <w:bookmarkStart w:id="41" w:name="_Toc449206758"/>
      <w:r w:rsidRPr="00237FB3">
        <w:rPr>
          <w:rFonts w:hint="eastAsia"/>
        </w:rPr>
        <w:lastRenderedPageBreak/>
        <w:t>B</w:t>
      </w:r>
      <w:r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2-1</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6B6126">
      <w:pPr>
        <w:pStyle w:val="31"/>
      </w:pPr>
      <w:bookmarkStart w:id="44" w:name="_Toc449206759"/>
      <w:r>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BD7FCC" w:rsidP="006B6126">
      <w:pPr>
        <w:pStyle w:val="21"/>
      </w:pPr>
      <w:bookmarkStart w:id="46" w:name="_Toc449206760"/>
      <w:r>
        <w:rPr>
          <w:rFonts w:hint="eastAsia"/>
        </w:rPr>
        <w:t>Top-K</w:t>
      </w:r>
      <w:r>
        <w:rPr>
          <w:rFonts w:hint="eastAsia"/>
        </w:rPr>
        <w:t>关键边搜索</w:t>
      </w:r>
      <w:r w:rsidR="00C56F81">
        <w:rPr>
          <w:rFonts w:hint="eastAsia"/>
        </w:rPr>
        <w:t>策略</w:t>
      </w:r>
      <w:bookmarkEnd w:id="46"/>
    </w:p>
    <w:p w:rsidR="00127439" w:rsidRDefault="00127439" w:rsidP="005000A5">
      <w:pPr>
        <w:pStyle w:val="a3"/>
        <w:spacing w:line="288" w:lineRule="auto"/>
        <w:ind w:firstLine="468"/>
      </w:pPr>
    </w:p>
    <w:p w:rsidR="00127439" w:rsidRDefault="003D0FDF" w:rsidP="005000A5">
      <w:pPr>
        <w:pStyle w:val="a3"/>
        <w:spacing w:line="288" w:lineRule="auto"/>
        <w:ind w:firstLine="468"/>
      </w:pPr>
      <w:r>
        <w:rPr>
          <w:rFonts w:hint="eastAsia"/>
        </w:rPr>
        <w:t>该问题待定</w:t>
      </w:r>
    </w:p>
    <w:p w:rsidR="00127439" w:rsidRDefault="00127439" w:rsidP="005000A5">
      <w:pPr>
        <w:pStyle w:val="a3"/>
        <w:spacing w:line="288" w:lineRule="auto"/>
        <w:ind w:firstLine="468"/>
      </w:pPr>
    </w:p>
    <w:p w:rsidR="00362148" w:rsidRPr="00042CE4" w:rsidRDefault="00362148" w:rsidP="005000A5">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5000A5">
      <w:pPr>
        <w:pStyle w:val="a3"/>
        <w:spacing w:line="288" w:lineRule="auto"/>
        <w:ind w:firstLine="468"/>
      </w:pPr>
      <w:r>
        <w:rPr>
          <w:rFonts w:hint="eastAsia"/>
        </w:rPr>
        <w:t>时间空间复杂度的比较</w:t>
      </w:r>
    </w:p>
    <w:p w:rsidR="00B5662D" w:rsidRDefault="00B5662D" w:rsidP="006B6126">
      <w:pPr>
        <w:pStyle w:val="21"/>
      </w:pPr>
      <w:bookmarkStart w:id="47" w:name="_Toc449206761"/>
      <w:r>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6B6126">
      <w:pPr>
        <w:pStyle w:val="31"/>
      </w:pPr>
      <w:bookmarkStart w:id="48" w:name="_Toc449206762"/>
      <w:r>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6B6126">
      <w:pPr>
        <w:pStyle w:val="31"/>
      </w:pPr>
      <w:bookmarkStart w:id="49" w:name="_Toc449206763"/>
      <w:r>
        <w:rPr>
          <w:rFonts w:hint="eastAsia"/>
        </w:rPr>
        <w:lastRenderedPageBreak/>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2C2259B2" wp14:editId="3CD7D68F">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3F4EFE12" wp14:editId="5475D560">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47879FBD" wp14:editId="3907E3A9">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7EB5A79A" wp14:editId="19EBBDA7">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w:t>
      </w:r>
      <w:r w:rsidR="00EE1ACB">
        <w:rPr>
          <w:rFonts w:hint="eastAsia"/>
        </w:rPr>
        <w:lastRenderedPageBreak/>
        <w:t>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6B6126">
      <w:pPr>
        <w:pStyle w:val="21"/>
      </w:pPr>
      <w:bookmarkStart w:id="50" w:name="_Toc449206764"/>
      <w:r>
        <w:rPr>
          <w:rFonts w:hint="eastAsia"/>
        </w:rPr>
        <w:t>本章小结</w:t>
      </w:r>
      <w:bookmarkEnd w:id="50"/>
    </w:p>
    <w:p w:rsidR="00097386" w:rsidRDefault="00097386" w:rsidP="0016243E">
      <w:pPr>
        <w:pStyle w:val="a3"/>
        <w:spacing w:line="288" w:lineRule="auto"/>
        <w:ind w:firstLine="468"/>
      </w:pPr>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E541AD" w:rsidRDefault="00E541AD" w:rsidP="00DC4C31">
      <w:pPr>
        <w:ind w:firstLine="468"/>
      </w:pPr>
      <w:r>
        <w:br w:type="page"/>
      </w:r>
    </w:p>
    <w:p w:rsidR="00C55BBF" w:rsidRDefault="00D10E35" w:rsidP="00DC4C31">
      <w:pPr>
        <w:pStyle w:val="1"/>
        <w:ind w:firstLine="628"/>
      </w:pPr>
      <w:bookmarkStart w:id="51" w:name="_Toc449206765"/>
      <w:r>
        <w:rPr>
          <w:rFonts w:hint="eastAsia"/>
        </w:rPr>
        <w:lastRenderedPageBreak/>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2" w:name="OLE_LINK24"/>
      <w:bookmarkStart w:id="53" w:name="OLE_LINK25"/>
      <w:r w:rsidR="00CD2531">
        <w:rPr>
          <w:rFonts w:hint="eastAsia"/>
        </w:rPr>
        <w:t>流量和</w:t>
      </w:r>
      <w:r w:rsidR="00E75F17">
        <w:rPr>
          <w:rFonts w:hint="eastAsia"/>
        </w:rPr>
        <w:t>容量可靠性的</w:t>
      </w:r>
      <w:r w:rsidR="005155CF">
        <w:rPr>
          <w:rFonts w:hint="eastAsia"/>
        </w:rPr>
        <w:t>不确定图关键评估方法</w:t>
      </w:r>
      <w:bookmarkEnd w:id="52"/>
      <w:bookmarkEnd w:id="53"/>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643D9" w:rsidRDefault="003643D9" w:rsidP="0018613A">
      <w:pPr>
        <w:pStyle w:val="a3"/>
        <w:spacing w:line="288" w:lineRule="auto"/>
        <w:ind w:firstLine="468"/>
      </w:pPr>
      <w:r>
        <w:rPr>
          <w:rFonts w:hint="eastAsia"/>
        </w:rPr>
        <w:t>本章的</w:t>
      </w:r>
      <w:r w:rsidRPr="003643D9">
        <w:rPr>
          <w:rFonts w:hint="eastAsia"/>
        </w:rPr>
        <w:t>组织组织结构如下：</w:t>
      </w:r>
      <w:r w:rsidRPr="003643D9">
        <w:rPr>
          <w:rFonts w:hint="eastAsia"/>
        </w:rPr>
        <w:t>3.1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7F6B45">
        <w:rPr>
          <w:rFonts w:hint="eastAsia"/>
        </w:rPr>
        <w:t>3.2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F6B45">
        <w:rPr>
          <w:rFonts w:hint="eastAsia"/>
        </w:rPr>
        <w:t>，并分析了算法复杂度，</w:t>
      </w:r>
      <w:r w:rsidR="007F6B45">
        <w:rPr>
          <w:rFonts w:hint="eastAsia"/>
        </w:rPr>
        <w:t>3.3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，并重点介绍了算法的思想与实现，同时对算法进行了正确性证明以及时间复杂度和空间复杂度的分析，</w:t>
      </w:r>
      <w:r w:rsidR="007F6B45">
        <w:rPr>
          <w:rFonts w:hint="eastAsia"/>
        </w:rPr>
        <w:t>3.4</w:t>
      </w:r>
      <w:r w:rsidR="007F6B45">
        <w:rPr>
          <w:rFonts w:hint="eastAsia"/>
        </w:rPr>
        <w:t>节</w:t>
      </w:r>
      <w:r w:rsidR="007F6B45" w:rsidRPr="00125426">
        <w:rPr>
          <w:rFonts w:hint="eastAsia"/>
        </w:rPr>
        <w:t>提供了一种针对</w:t>
      </w:r>
      <w:r w:rsidR="007F6B45" w:rsidRPr="00125426">
        <w:rPr>
          <w:rFonts w:hint="eastAsia"/>
        </w:rPr>
        <w:t xml:space="preserve">TopK </w:t>
      </w:r>
      <w:r w:rsidR="007F6B45" w:rsidRPr="00125426">
        <w:rPr>
          <w:rFonts w:hint="eastAsia"/>
        </w:rPr>
        <w:t>需求的搜索策略</w:t>
      </w:r>
      <w:r w:rsidR="007F6B45">
        <w:rPr>
          <w:rFonts w:hint="eastAsia"/>
        </w:rPr>
        <w:t>，</w:t>
      </w:r>
      <w:r w:rsidR="007F6B45">
        <w:rPr>
          <w:rFonts w:hint="eastAsia"/>
        </w:rPr>
        <w:t>3.5</w:t>
      </w:r>
      <w:r w:rsidR="007F6B45">
        <w:rPr>
          <w:rFonts w:hint="eastAsia"/>
        </w:rPr>
        <w:t>节</w:t>
      </w:r>
      <w:r w:rsidR="007F6B45" w:rsidRPr="00476A23">
        <w:rPr>
          <w:rFonts w:hint="eastAsia"/>
        </w:rPr>
        <w:t>过实验分析，比较</w:t>
      </w:r>
      <w:r w:rsidR="007F6B45" w:rsidRPr="00476A23">
        <w:rPr>
          <w:rFonts w:hint="eastAsia"/>
        </w:rPr>
        <w:t>BASE_F</w:t>
      </w:r>
      <w:r w:rsidR="0029760E">
        <w:rPr>
          <w:rFonts w:hint="eastAsia"/>
        </w:rPr>
        <w:t>D</w:t>
      </w:r>
      <w:r w:rsidR="007F6B45" w:rsidRPr="00476A23">
        <w:rPr>
          <w:rFonts w:hint="eastAsia"/>
        </w:rPr>
        <w:t>P</w:t>
      </w:r>
      <w:r w:rsidR="007F6B45" w:rsidRPr="00476A23">
        <w:rPr>
          <w:rFonts w:hint="eastAsia"/>
        </w:rPr>
        <w:t>算法和</w:t>
      </w:r>
      <w:r w:rsidR="007F6B45" w:rsidRPr="00476A23">
        <w:rPr>
          <w:rFonts w:hint="eastAsia"/>
        </w:rPr>
        <w:t>ICA_F</w:t>
      </w:r>
      <w:r w:rsidR="0029760E">
        <w:rPr>
          <w:rFonts w:hint="eastAsia"/>
        </w:rPr>
        <w:t>DP</w:t>
      </w:r>
      <w:r w:rsidR="007F6B45" w:rsidRPr="00476A23">
        <w:rPr>
          <w:rFonts w:hint="eastAsia"/>
        </w:rPr>
        <w:t>算法在空间复杂度和时间复杂度上的差别</w:t>
      </w:r>
      <w:r w:rsidR="007F6B45">
        <w:rPr>
          <w:rFonts w:hint="eastAsia"/>
        </w:rPr>
        <w:t>。</w:t>
      </w:r>
    </w:p>
    <w:p w:rsidR="005F6F8E" w:rsidRDefault="00590DD7" w:rsidP="006B6126">
      <w:pPr>
        <w:pStyle w:val="21"/>
      </w:pPr>
      <w:bookmarkStart w:id="54" w:name="_Toc449206766"/>
      <w:r>
        <w:rPr>
          <w:rFonts w:hint="eastAsia"/>
        </w:rPr>
        <w:t>基于流量和分布可靠性的不确定图边关键度衡量模型</w:t>
      </w:r>
      <w:bookmarkEnd w:id="54"/>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lastRenderedPageBreak/>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3B263F"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3B263F"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2-1</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lastRenderedPageBreak/>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067D09" w:rsidP="006B6126">
      <w:pPr>
        <w:pStyle w:val="21"/>
      </w:pPr>
      <w:bookmarkStart w:id="55" w:name="_Toc449206767"/>
      <w:r>
        <w:rPr>
          <w:rFonts w:hint="eastAsia"/>
        </w:rPr>
        <w:t>基于重复计算的</w:t>
      </w:r>
      <w:r w:rsidR="00FB34EB">
        <w:rPr>
          <w:rFonts w:hint="eastAsia"/>
        </w:rPr>
        <w:t>BASE_FDP</w:t>
      </w:r>
      <w:r>
        <w:rPr>
          <w:rFonts w:hint="eastAsia"/>
        </w:rPr>
        <w:t>算法</w:t>
      </w:r>
      <w:bookmarkEnd w:id="55"/>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F742AB" w:rsidP="006B6126">
      <w:pPr>
        <w:pStyle w:val="21"/>
      </w:pPr>
      <w:bookmarkStart w:id="56" w:name="_Toc449206768"/>
      <w:r>
        <w:rPr>
          <w:rFonts w:hint="eastAsia"/>
        </w:rPr>
        <w:t>基于流量和分布可靠性的不确定图的关键边增量算法</w:t>
      </w:r>
      <w:r>
        <w:rPr>
          <w:rFonts w:hint="eastAsia"/>
        </w:rPr>
        <w:t>ICA_F</w:t>
      </w:r>
      <w:r w:rsidR="000F7B8A">
        <w:rPr>
          <w:rFonts w:hint="eastAsia"/>
        </w:rPr>
        <w:t>DP</w:t>
      </w:r>
      <w:bookmarkEnd w:id="56"/>
    </w:p>
    <w:p w:rsidR="00782B52" w:rsidRPr="00782B52" w:rsidRDefault="00782B52" w:rsidP="006B6126">
      <w:pPr>
        <w:pStyle w:val="31"/>
      </w:pPr>
      <w:bookmarkStart w:id="57" w:name="_Toc449206769"/>
      <w:r>
        <w:rPr>
          <w:rFonts w:hint="eastAsia"/>
        </w:rPr>
        <w:t>算法思想</w:t>
      </w:r>
      <w:bookmarkEnd w:id="57"/>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4" type="#_x0000_t75" style="width:147.15pt;height:125.2pt" o:ole="">
            <v:imagedata r:id="rId53" o:title=""/>
          </v:shape>
          <o:OLEObject Type="Embed" ProgID="Visio.Drawing.11" ShapeID="_x0000_i1044" DrawAspect="Content" ObjectID="_1522982779" r:id="rId54"/>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161621" w:rsidP="006B6126">
      <w:pPr>
        <w:pStyle w:val="31"/>
      </w:pPr>
      <w:bookmarkStart w:id="58" w:name="_Toc449206770"/>
      <w:r>
        <w:rPr>
          <w:rFonts w:hint="eastAsia"/>
        </w:rPr>
        <w:lastRenderedPageBreak/>
        <w:t>A</w:t>
      </w:r>
      <w:r>
        <w:rPr>
          <w:rFonts w:hint="eastAsia"/>
        </w:rPr>
        <w:t>类边计算</w:t>
      </w:r>
      <w:bookmarkEnd w:id="58"/>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161621" w:rsidP="006B6126">
      <w:pPr>
        <w:pStyle w:val="31"/>
      </w:pPr>
      <w:bookmarkStart w:id="59" w:name="_Toc449206771"/>
      <w:r>
        <w:rPr>
          <w:rFonts w:hint="eastAsia"/>
        </w:rPr>
        <w:t>B</w:t>
      </w:r>
      <w:r>
        <w:rPr>
          <w:rFonts w:hint="eastAsia"/>
        </w:rPr>
        <w:t>类边计算</w:t>
      </w:r>
      <w:bookmarkEnd w:id="59"/>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w:t>
      </w:r>
      <w:r>
        <w:rPr>
          <w:rFonts w:hint="eastAsia"/>
        </w:rPr>
        <w:lastRenderedPageBreak/>
        <w:t>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2-1</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4E6DF8" w:rsidP="006B6126">
      <w:pPr>
        <w:pStyle w:val="31"/>
      </w:pPr>
      <w:bookmarkStart w:id="60" w:name="_Toc449206772"/>
      <w:r>
        <w:rPr>
          <w:rFonts w:hint="eastAsia"/>
        </w:rPr>
        <w:t>算法复杂度分析</w:t>
      </w:r>
      <w:bookmarkEnd w:id="60"/>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3E2FF9" w:rsidP="006B6126">
      <w:pPr>
        <w:pStyle w:val="21"/>
      </w:pPr>
      <w:bookmarkStart w:id="61" w:name="_Toc449206773"/>
      <w:r>
        <w:rPr>
          <w:rFonts w:hint="eastAsia"/>
        </w:rPr>
        <w:t>基于增广路径添加的</w:t>
      </w:r>
      <w:r w:rsidR="00A81BD8">
        <w:rPr>
          <w:rFonts w:hint="eastAsia"/>
        </w:rPr>
        <w:t>近似算法</w:t>
      </w:r>
      <w:bookmarkEnd w:id="61"/>
    </w:p>
    <w:p w:rsidR="00617738" w:rsidRDefault="00D0430E" w:rsidP="006B6126">
      <w:pPr>
        <w:pStyle w:val="31"/>
      </w:pPr>
      <w:bookmarkStart w:id="62" w:name="_Toc449206774"/>
      <w:r>
        <w:rPr>
          <w:rFonts w:hint="eastAsia"/>
        </w:rPr>
        <w:t>算法基本</w:t>
      </w:r>
      <w:r w:rsidR="00193488">
        <w:rPr>
          <w:rFonts w:hint="eastAsia"/>
        </w:rPr>
        <w:t>思想</w:t>
      </w:r>
      <w:bookmarkEnd w:id="62"/>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5" type="#_x0000_t75" style="width:169.65pt;height:106.45pt" o:ole="">
            <v:imagedata r:id="rId55" o:title=""/>
          </v:shape>
          <o:OLEObject Type="Embed" ProgID="Visio.Drawing.11" ShapeID="_x0000_i1045" DrawAspect="Content" ObjectID="_1522982780" r:id="rId56"/>
        </w:object>
      </w:r>
      <w:r>
        <w:object w:dxaOrig="6065" w:dyaOrig="2344">
          <v:shape id="_x0000_i1046" type="#_x0000_t75" style="width:208.5pt;height:106.45pt" o:ole="">
            <v:imagedata r:id="rId57" o:title=""/>
            <o:lock v:ext="edit" aspectratio="f"/>
          </v:shape>
          <o:OLEObject Type="Embed" ProgID="Visio.Drawing.11" ShapeID="_x0000_i1046" DrawAspect="Content" ObjectID="_1522982781" r:id="rId58"/>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7" type="#_x0000_t75" style="width:208.5pt;height:130.25pt" o:ole="">
            <v:imagedata r:id="rId59" o:title=""/>
            <o:lock v:ext="edit" aspectratio="f"/>
          </v:shape>
          <o:OLEObject Type="Embed" ProgID="Visio.Drawing.11" ShapeID="_x0000_i1047" DrawAspect="Content" ObjectID="_1522982782" r:id="rId60"/>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553419" w:rsidP="006B6126">
      <w:pPr>
        <w:pStyle w:val="31"/>
      </w:pPr>
      <w:bookmarkStart w:id="63" w:name="_Toc449206775"/>
      <w:r>
        <w:rPr>
          <w:rFonts w:hint="eastAsia"/>
        </w:rPr>
        <w:t>算法实现与分析</w:t>
      </w:r>
      <w:bookmarkEnd w:id="63"/>
    </w:p>
    <w:p w:rsidR="00C33B55" w:rsidRDefault="00135F25" w:rsidP="00295CA7">
      <w:pPr>
        <w:pStyle w:val="a3"/>
        <w:spacing w:line="288" w:lineRule="auto"/>
        <w:ind w:firstLine="468"/>
      </w:pPr>
      <w:r>
        <w:rPr>
          <w:rFonts w:hint="eastAsia"/>
        </w:rPr>
        <w:t>根据上述分析，下面给出</w:t>
      </w:r>
      <w:bookmarkStart w:id="64" w:name="OLE_LINK4"/>
      <w:r w:rsidR="00800EDF">
        <w:rPr>
          <w:rFonts w:hint="eastAsia"/>
        </w:rPr>
        <w:t>基于增广路径添加的近似算法</w:t>
      </w:r>
      <w:r w:rsidR="00800EDF">
        <w:rPr>
          <w:rFonts w:hint="eastAsia"/>
        </w:rPr>
        <w:t>ACES_APA</w:t>
      </w:r>
      <w:bookmarkEnd w:id="64"/>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34501C" w:rsidP="006B6126">
      <w:pPr>
        <w:pStyle w:val="31"/>
      </w:pPr>
      <w:bookmarkStart w:id="65" w:name="_Toc449206776"/>
      <w:r>
        <w:rPr>
          <w:rFonts w:hint="eastAsia"/>
        </w:rPr>
        <w:t>近似算法相似度</w:t>
      </w:r>
      <w:bookmarkEnd w:id="65"/>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DA2015" w:rsidP="006B6126">
      <w:pPr>
        <w:pStyle w:val="31"/>
      </w:pPr>
      <w:bookmarkStart w:id="66" w:name="_Toc449206777"/>
      <w:r>
        <w:rPr>
          <w:rFonts w:hint="eastAsia"/>
        </w:rPr>
        <w:t>近似算法下界</w:t>
      </w:r>
      <w:bookmarkEnd w:id="66"/>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lastRenderedPageBreak/>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3B263F"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3B263F"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3B263F"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A81BD8" w:rsidRDefault="00BC22EE" w:rsidP="006B6126">
      <w:pPr>
        <w:pStyle w:val="21"/>
      </w:pPr>
      <w:bookmarkStart w:id="67" w:name="_Toc449206778"/>
      <w:r>
        <w:rPr>
          <w:rFonts w:hint="eastAsia"/>
        </w:rPr>
        <w:t>Top-K</w:t>
      </w:r>
      <w:r>
        <w:rPr>
          <w:rFonts w:hint="eastAsia"/>
        </w:rPr>
        <w:t>关键边搜索策略</w:t>
      </w:r>
      <w:bookmarkEnd w:id="67"/>
    </w:p>
    <w:p w:rsidR="00433C0F" w:rsidRDefault="00433C0F" w:rsidP="00243CE1">
      <w:pPr>
        <w:pStyle w:val="a3"/>
        <w:spacing w:line="288" w:lineRule="auto"/>
        <w:ind w:firstLine="468"/>
      </w:pPr>
    </w:p>
    <w:p w:rsidR="00D40F80" w:rsidRDefault="00993137" w:rsidP="00243CE1">
      <w:pPr>
        <w:pStyle w:val="a3"/>
        <w:spacing w:line="288" w:lineRule="auto"/>
        <w:ind w:firstLine="468"/>
      </w:pPr>
      <w:r>
        <w:rPr>
          <w:rFonts w:hint="eastAsia"/>
        </w:rPr>
        <w:t>待定</w:t>
      </w:r>
    </w:p>
    <w:p w:rsidR="00D40F80" w:rsidRDefault="00D40F80" w:rsidP="00243CE1">
      <w:pPr>
        <w:pStyle w:val="a3"/>
        <w:spacing w:line="288" w:lineRule="auto"/>
        <w:ind w:firstLine="468"/>
      </w:pPr>
    </w:p>
    <w:p w:rsidR="00C55BBF" w:rsidRDefault="00EB5810" w:rsidP="006B6126">
      <w:pPr>
        <w:pStyle w:val="21"/>
      </w:pPr>
      <w:bookmarkStart w:id="68" w:name="_Toc449206779"/>
      <w:r>
        <w:rPr>
          <w:rFonts w:hint="eastAsia"/>
        </w:rPr>
        <w:t>实验及分析</w:t>
      </w:r>
      <w:bookmarkEnd w:id="68"/>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6B6126">
      <w:pPr>
        <w:pStyle w:val="31"/>
      </w:pPr>
      <w:bookmarkStart w:id="69" w:name="_Toc449206780"/>
      <w:r>
        <w:rPr>
          <w:rFonts w:hint="eastAsia"/>
        </w:rPr>
        <w:t>实验数据</w:t>
      </w:r>
      <w:bookmarkEnd w:id="69"/>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52009C" w:rsidP="006B6126">
      <w:pPr>
        <w:pStyle w:val="31"/>
      </w:pPr>
      <w:bookmarkStart w:id="70" w:name="_Toc449206781"/>
      <w:r>
        <w:rPr>
          <w:rFonts w:hint="eastAsia"/>
        </w:rPr>
        <w:t>实验结果与分析</w:t>
      </w:r>
      <w:bookmarkEnd w:id="7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702DACCF" wp14:editId="234B81DA">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22C15D64" wp14:editId="6F288CF5">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不同图规模情况下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lastRenderedPageBreak/>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01B485B9" wp14:editId="057AC149">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5155AE0A" wp14:editId="5F02A005">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8A61D6" w:rsidP="006B6126">
      <w:pPr>
        <w:pStyle w:val="31"/>
      </w:pPr>
      <w:bookmarkStart w:id="71" w:name="_Toc449206782"/>
      <w:r>
        <w:rPr>
          <w:rFonts w:hint="eastAsia"/>
        </w:rPr>
        <w:t>正确性</w:t>
      </w:r>
      <w:r w:rsidR="009134C7">
        <w:rPr>
          <w:rFonts w:hint="eastAsia"/>
        </w:rPr>
        <w:t>（相关性）</w:t>
      </w:r>
      <w:r>
        <w:rPr>
          <w:rFonts w:hint="eastAsia"/>
        </w:rPr>
        <w:t>比较</w:t>
      </w:r>
      <w:bookmarkEnd w:id="71"/>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72" w:name="OLE_LINK7"/>
      <w:bookmarkStart w:id="73"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72"/>
    <w:bookmarkEnd w:id="73"/>
    <w:p w:rsidR="00F669C3" w:rsidRPr="00435D70" w:rsidRDefault="00F669C3" w:rsidP="00667F5D">
      <w:pPr>
        <w:pStyle w:val="a3"/>
        <w:spacing w:line="288" w:lineRule="auto"/>
        <w:ind w:firstLine="468"/>
      </w:pPr>
    </w:p>
    <w:p w:rsidR="00080538" w:rsidRDefault="00505706" w:rsidP="006B6126">
      <w:pPr>
        <w:pStyle w:val="21"/>
      </w:pPr>
      <w:bookmarkStart w:id="74" w:name="_Toc449206783"/>
      <w:r>
        <w:rPr>
          <w:rFonts w:hint="eastAsia"/>
        </w:rPr>
        <w:t>本章小结</w:t>
      </w:r>
      <w:bookmarkEnd w:id="74"/>
    </w:p>
    <w:p w:rsidR="00A35FB9" w:rsidRPr="00A35FB9" w:rsidRDefault="00A35FB9" w:rsidP="00054A9D">
      <w:pPr>
        <w:pStyle w:val="a3"/>
        <w:spacing w:line="288" w:lineRule="auto"/>
        <w:ind w:firstLine="468"/>
      </w:pPr>
      <w:r>
        <w:rPr>
          <w:rFonts w:hint="eastAsia"/>
        </w:rPr>
        <w:t>在上一章中，基于流量和容量可靠性的不确定</w:t>
      </w:r>
      <w:proofErr w:type="gramStart"/>
      <w:r>
        <w:rPr>
          <w:rFonts w:hint="eastAsia"/>
        </w:rPr>
        <w:t>图关键</w:t>
      </w:r>
      <w:proofErr w:type="gramEnd"/>
      <w:r>
        <w:rPr>
          <w:rFonts w:hint="eastAsia"/>
        </w:rPr>
        <w:t>评估方法使用的是移除边之后，相对流量和容量可靠性的减少量，然而根据容量可靠性的定义，计算最大流容量可靠性需要获取不确定</w:t>
      </w:r>
      <w:proofErr w:type="gramStart"/>
      <w:r>
        <w:rPr>
          <w:rFonts w:hint="eastAsia"/>
        </w:rPr>
        <w:t>图所有</w:t>
      </w:r>
      <w:proofErr w:type="gramEnd"/>
      <w:r>
        <w:rPr>
          <w:rFonts w:hint="eastAsia"/>
        </w:rPr>
        <w:t>满足最大流的子图，也就是说计算容量可靠性本身是一个非常复杂的过程。为了减少衡量不确定图关键边的复杂度，本章提出了基于流量和分布可靠性的不确定图边关键度衡量方法，与上一节不同的是，该方法使用流量和分布可靠性（最可靠最大流分布可靠性）作为衡量关键边的指标，针对</w:t>
      </w:r>
      <w:r w:rsidRPr="00E24F14">
        <w:rPr>
          <w:rFonts w:hint="eastAsia"/>
        </w:rPr>
        <w:t>边移除（故障）后对于不确定图最大流和</w:t>
      </w:r>
      <w:r>
        <w:rPr>
          <w:rFonts w:hint="eastAsia"/>
        </w:rPr>
        <w:t>分布</w:t>
      </w:r>
      <w:r w:rsidRPr="00E24F14">
        <w:rPr>
          <w:rFonts w:hint="eastAsia"/>
        </w:rPr>
        <w:t>可靠性造成</w:t>
      </w:r>
      <w:r>
        <w:rPr>
          <w:rFonts w:hint="eastAsia"/>
        </w:rPr>
        <w:t>的相对损失这一角度来评估。</w:t>
      </w:r>
    </w:p>
    <w:p w:rsidR="00E541AD" w:rsidRDefault="00E541AD" w:rsidP="00DC4C31">
      <w:pPr>
        <w:ind w:firstLine="468"/>
      </w:pPr>
      <w:r>
        <w:br w:type="page"/>
      </w:r>
    </w:p>
    <w:p w:rsidR="00B81746" w:rsidRDefault="00B75693" w:rsidP="00DC4C31">
      <w:pPr>
        <w:pStyle w:val="1"/>
        <w:ind w:firstLine="628"/>
      </w:pPr>
      <w:bookmarkStart w:id="75" w:name="_Toc449206784"/>
      <w:r>
        <w:rPr>
          <w:rFonts w:hint="eastAsia"/>
        </w:rPr>
        <w:lastRenderedPageBreak/>
        <w:t>不确定图关键边</w:t>
      </w:r>
      <w:r w:rsidR="007B06AE">
        <w:rPr>
          <w:rFonts w:hint="eastAsia"/>
        </w:rPr>
        <w:t>增量</w:t>
      </w:r>
      <w:r>
        <w:rPr>
          <w:rFonts w:hint="eastAsia"/>
        </w:rPr>
        <w:t>算法优化策略</w:t>
      </w:r>
      <w:bookmarkEnd w:id="75"/>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5860DB" w:rsidP="006B6126">
      <w:pPr>
        <w:pStyle w:val="21"/>
      </w:pPr>
      <w:bookmarkStart w:id="76" w:name="_Toc449206785"/>
      <w:r>
        <w:rPr>
          <w:rFonts w:hint="eastAsia"/>
        </w:rPr>
        <w:t>基于确定边过滤</w:t>
      </w:r>
      <w:r w:rsidR="009C18EF">
        <w:rPr>
          <w:rFonts w:hint="eastAsia"/>
        </w:rPr>
        <w:t>的增量算法</w:t>
      </w:r>
      <w:r w:rsidR="009C18EF">
        <w:rPr>
          <w:rFonts w:hint="eastAsia"/>
        </w:rPr>
        <w:t>ICA_FEA</w:t>
      </w:r>
      <w:bookmarkEnd w:id="76"/>
    </w:p>
    <w:p w:rsidR="008345FF" w:rsidRDefault="00537286" w:rsidP="006B6126">
      <w:pPr>
        <w:pStyle w:val="31"/>
      </w:pPr>
      <w:bookmarkStart w:id="77" w:name="_Toc449206786"/>
      <w:r>
        <w:rPr>
          <w:rFonts w:hint="eastAsia"/>
        </w:rPr>
        <w:t>算法基本思想</w:t>
      </w:r>
      <w:bookmarkEnd w:id="77"/>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537286" w:rsidRDefault="00854F28" w:rsidP="006B6126">
      <w:pPr>
        <w:pStyle w:val="31"/>
      </w:pPr>
      <w:bookmarkStart w:id="78" w:name="_Toc449206787"/>
      <w:r>
        <w:rPr>
          <w:rFonts w:hint="eastAsia"/>
        </w:rPr>
        <w:t>割集中的边计算</w:t>
      </w:r>
      <w:bookmarkEnd w:id="78"/>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8" type="#_x0000_t75" style="width:148.4pt;height:75.15pt" o:ole="">
            <v:imagedata r:id="rId65" o:title=""/>
          </v:shape>
          <o:OLEObject Type="Embed" ProgID="Visio.Drawing.11" ShapeID="_x0000_i1048" DrawAspect="Content" ObjectID="_1522982783" r:id="rId66"/>
        </w:object>
      </w:r>
      <w:r w:rsidR="00F53C9A">
        <w:rPr>
          <w:rFonts w:hint="eastAsia"/>
        </w:rPr>
        <w:t xml:space="preserve">    </w:t>
      </w:r>
      <w:r w:rsidR="00107ACA">
        <w:object w:dxaOrig="2985" w:dyaOrig="2085">
          <v:shape id="_x0000_i1049" type="#_x0000_t75" style="width:148.4pt;height:105.2pt" o:ole="">
            <v:imagedata r:id="rId67" o:title=""/>
          </v:shape>
          <o:OLEObject Type="Embed" ProgID="Visio.Drawing.11" ShapeID="_x0000_i1049" DrawAspect="Content" ObjectID="_1522982784" r:id="rId68"/>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50" type="#_x0000_t75" style="width:155.25pt;height:103.3pt" o:ole="">
            <v:imagedata r:id="rId69" o:title=""/>
          </v:shape>
          <o:OLEObject Type="Embed" ProgID="Visio.Drawing.11" ShapeID="_x0000_i1050" DrawAspect="Content" ObjectID="_1522982785" r:id="rId70"/>
        </w:object>
      </w:r>
      <w:r>
        <w:object w:dxaOrig="3045" w:dyaOrig="1560">
          <v:shape id="_x0000_i1051" type="#_x0000_t75" style="width:152.15pt;height:78.25pt" o:ole="">
            <v:imagedata r:id="rId71" o:title=""/>
          </v:shape>
          <o:OLEObject Type="Embed" ProgID="Visio.Drawing.11" ShapeID="_x0000_i1051" DrawAspect="Content" ObjectID="_1522982786" r:id="rId72"/>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bookmarkStart w:id="79" w:name="_GoBack"/>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0" w:name="OLE_LINK1"/>
    <w:bookmarkEnd w:id="79"/>
    <w:p w:rsidR="00796C0B" w:rsidRDefault="00C51A66" w:rsidP="003B263F">
      <w:pPr>
        <w:pStyle w:val="a3"/>
        <w:ind w:firstLine="492"/>
        <w:jc w:val="center"/>
      </w:pPr>
      <w:r>
        <w:object w:dxaOrig="5310" w:dyaOrig="4815">
          <v:shape id="_x0000_i1052" type="#_x0000_t75" style="width:265.45pt;height:241.05pt" o:ole="">
            <v:imagedata r:id="rId73" o:title=""/>
          </v:shape>
          <o:OLEObject Type="Embed" ProgID="Visio.Drawing.11" ShapeID="_x0000_i1052" DrawAspect="Content" ObjectID="_1522982787" r:id="rId74"/>
        </w:object>
      </w:r>
      <w:bookmarkEnd w:id="80"/>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54F28" w:rsidP="006B6126">
      <w:pPr>
        <w:pStyle w:val="31"/>
      </w:pPr>
      <w:bookmarkStart w:id="81" w:name="_Toc449206788"/>
      <w:r>
        <w:rPr>
          <w:rFonts w:hint="eastAsia"/>
        </w:rPr>
        <w:t>悬挂边的计算</w:t>
      </w:r>
      <w:bookmarkEnd w:id="81"/>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3" type="#_x0000_t75" style="width:113.95pt;height:65.1pt" o:ole="">
            <v:imagedata r:id="rId75" o:title=""/>
          </v:shape>
          <o:OLEObject Type="Embed" ProgID="Visio.Drawing.11" ShapeID="_x0000_i1053" DrawAspect="Content" ObjectID="_1522982788" r:id="rId76"/>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82" w:name="OLE_LINK3"/>
    <w:p w:rsidR="00BF6A51" w:rsidRDefault="00B40D08" w:rsidP="003B263F">
      <w:pPr>
        <w:pStyle w:val="a3"/>
        <w:ind w:firstLine="492"/>
        <w:jc w:val="center"/>
      </w:pPr>
      <w:r>
        <w:object w:dxaOrig="4065" w:dyaOrig="3540">
          <v:shape id="_x0000_i1054" type="#_x0000_t75" style="width:204.1pt;height:177.2pt" o:ole="">
            <v:imagedata r:id="rId77" o:title=""/>
          </v:shape>
          <o:OLEObject Type="Embed" ProgID="Visio.Drawing.11" ShapeID="_x0000_i1054" DrawAspect="Content" ObjectID="_1522982789" r:id="rId78"/>
        </w:object>
      </w:r>
      <w:bookmarkEnd w:id="82"/>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BB1E2D" w:rsidP="006B6126">
      <w:pPr>
        <w:pStyle w:val="31"/>
      </w:pPr>
      <w:bookmarkStart w:id="83" w:name="_Toc449206789"/>
      <w:r>
        <w:rPr>
          <w:rFonts w:hint="eastAsia"/>
        </w:rPr>
        <w:t>基于</w:t>
      </w:r>
      <w:proofErr w:type="gramStart"/>
      <w:r>
        <w:rPr>
          <w:rFonts w:hint="eastAsia"/>
        </w:rPr>
        <w:t>确定边</w:t>
      </w:r>
      <w:proofErr w:type="gramEnd"/>
      <w:r>
        <w:rPr>
          <w:rFonts w:hint="eastAsia"/>
        </w:rPr>
        <w:t>过滤的</w:t>
      </w:r>
      <w:r w:rsidR="00A40BCF">
        <w:rPr>
          <w:rFonts w:hint="eastAsia"/>
        </w:rPr>
        <w:t>关键边优化算法</w:t>
      </w:r>
      <w:r w:rsidR="00ED6C9C">
        <w:rPr>
          <w:rFonts w:hint="eastAsia"/>
        </w:rPr>
        <w:t>ICA_FEA</w:t>
      </w:r>
      <w:r w:rsidR="003D3CB7">
        <w:rPr>
          <w:rFonts w:hint="eastAsia"/>
        </w:rPr>
        <w:t>（</w:t>
      </w:r>
      <w:r w:rsidR="006425FB">
        <w:rPr>
          <w:rFonts w:hint="eastAsia"/>
        </w:rPr>
        <w:t>结合策略的算法</w:t>
      </w:r>
      <w:r w:rsidR="003D3CB7">
        <w:rPr>
          <w:rFonts w:hint="eastAsia"/>
        </w:rPr>
        <w:t>）</w:t>
      </w:r>
      <w:bookmarkEnd w:id="83"/>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5" type="#_x0000_t75" style="width:227.9pt;height:247.3pt" o:ole="">
            <v:imagedata r:id="rId79" o:title=""/>
          </v:shape>
          <o:OLEObject Type="Embed" ProgID="Visio.Drawing.11" ShapeID="_x0000_i1055" DrawAspect="Content" ObjectID="_1522982790" r:id="rId80"/>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54444C" w:rsidP="006B6126">
      <w:pPr>
        <w:pStyle w:val="31"/>
      </w:pPr>
      <w:bookmarkStart w:id="84" w:name="_Toc449206790"/>
      <w:r>
        <w:rPr>
          <w:rFonts w:hint="eastAsia"/>
        </w:rPr>
        <w:t>实验</w:t>
      </w:r>
      <w:r w:rsidR="006B4533">
        <w:rPr>
          <w:rFonts w:hint="eastAsia"/>
        </w:rPr>
        <w:t>及分析</w:t>
      </w:r>
      <w:bookmarkEnd w:id="84"/>
    </w:p>
    <w:p w:rsidR="0054444C" w:rsidRDefault="0054444C" w:rsidP="003B263F">
      <w:pPr>
        <w:pStyle w:val="a3"/>
        <w:ind w:firstLine="468"/>
      </w:pPr>
    </w:p>
    <w:p w:rsidR="0054444C" w:rsidRPr="007057BE" w:rsidRDefault="0054444C" w:rsidP="003B263F">
      <w:pPr>
        <w:pStyle w:val="a3"/>
        <w:ind w:firstLine="468"/>
      </w:pPr>
    </w:p>
    <w:p w:rsidR="0026749F" w:rsidRDefault="007057BE" w:rsidP="006B6126">
      <w:pPr>
        <w:pStyle w:val="21"/>
      </w:pPr>
      <w:bookmarkStart w:id="85" w:name="_Toc449206791"/>
      <w:r>
        <w:rPr>
          <w:rFonts w:hint="eastAsia"/>
        </w:rPr>
        <w:t>基于</w:t>
      </w:r>
      <w:r w:rsidR="004A4090">
        <w:rPr>
          <w:rFonts w:hint="eastAsia"/>
        </w:rPr>
        <w:t>下界子图树</w:t>
      </w:r>
      <w:r w:rsidR="00332894">
        <w:rPr>
          <w:rFonts w:hint="eastAsia"/>
        </w:rPr>
        <w:t>的增量优化算法</w:t>
      </w:r>
      <w:bookmarkEnd w:id="85"/>
    </w:p>
    <w:p w:rsidR="00B81746" w:rsidRDefault="00B81746" w:rsidP="003B263F">
      <w:pPr>
        <w:pStyle w:val="a3"/>
        <w:ind w:firstLine="468"/>
      </w:pPr>
    </w:p>
    <w:p w:rsidR="00526F98" w:rsidRDefault="00526F98" w:rsidP="006B6126">
      <w:pPr>
        <w:pStyle w:val="31"/>
      </w:pPr>
      <w:bookmarkStart w:id="86" w:name="_Toc449206792"/>
      <w:r>
        <w:rPr>
          <w:rFonts w:hint="eastAsia"/>
        </w:rPr>
        <w:t>算法的基本思想</w:t>
      </w:r>
      <w:bookmarkEnd w:id="86"/>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6C694B" w:rsidP="006B6126">
      <w:pPr>
        <w:pStyle w:val="31"/>
      </w:pPr>
      <w:bookmarkStart w:id="87" w:name="_Toc449206793"/>
      <w:r>
        <w:rPr>
          <w:rFonts w:hint="eastAsia"/>
        </w:rPr>
        <w:t>构造下界子图树</w:t>
      </w:r>
      <w:r w:rsidR="00B765B1">
        <w:rPr>
          <w:rFonts w:hint="eastAsia"/>
        </w:rPr>
        <w:t>与子树搜索过程</w:t>
      </w:r>
      <w:bookmarkEnd w:id="87"/>
    </w:p>
    <w:p w:rsidR="008C3BE1" w:rsidRDefault="008C3BE1" w:rsidP="003B263F">
      <w:pPr>
        <w:pStyle w:val="a3"/>
        <w:ind w:firstLine="468"/>
      </w:pPr>
    </w:p>
    <w:p w:rsidR="006547FF" w:rsidRDefault="006547FF" w:rsidP="003B263F">
      <w:pPr>
        <w:pStyle w:val="a3"/>
        <w:ind w:firstLine="468"/>
      </w:pPr>
    </w:p>
    <w:p w:rsidR="008C3BE1" w:rsidRDefault="00BB727F" w:rsidP="006B6126">
      <w:pPr>
        <w:pStyle w:val="31"/>
      </w:pPr>
      <w:bookmarkStart w:id="88" w:name="_Toc449206794"/>
      <w:r>
        <w:rPr>
          <w:rFonts w:hint="eastAsia"/>
        </w:rPr>
        <w:t>实验</w:t>
      </w:r>
      <w:r w:rsidR="0066065C">
        <w:rPr>
          <w:rFonts w:hint="eastAsia"/>
        </w:rPr>
        <w:t>结果及分析</w:t>
      </w:r>
      <w:bookmarkEnd w:id="88"/>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6B4533" w:rsidP="006B6126">
      <w:pPr>
        <w:pStyle w:val="21"/>
      </w:pPr>
      <w:bookmarkStart w:id="89" w:name="_Toc449206795"/>
      <w:r>
        <w:rPr>
          <w:rFonts w:hint="eastAsia"/>
        </w:rPr>
        <w:t>本章小结</w:t>
      </w:r>
      <w:bookmarkEnd w:id="89"/>
    </w:p>
    <w:p w:rsidR="00080538" w:rsidRDefault="00080538" w:rsidP="003B263F">
      <w:pPr>
        <w:pStyle w:val="a3"/>
        <w:ind w:firstLine="468"/>
      </w:pPr>
    </w:p>
    <w:p w:rsidR="00617738" w:rsidRDefault="00617738" w:rsidP="003B263F">
      <w:pPr>
        <w:pStyle w:val="a3"/>
        <w:ind w:firstLine="468"/>
      </w:pPr>
    </w:p>
    <w:p w:rsidR="00617738" w:rsidRPr="00080538" w:rsidRDefault="00415A3F" w:rsidP="003B263F">
      <w:pPr>
        <w:pStyle w:val="a3"/>
        <w:ind w:firstLine="468"/>
      </w:pPr>
      <w:r>
        <w:rPr>
          <w:rFonts w:hint="eastAsia"/>
        </w:rPr>
        <w:t>说明情况</w:t>
      </w:r>
    </w:p>
    <w:p w:rsidR="00E77FC0" w:rsidRDefault="00E77FC0" w:rsidP="00DC4C31">
      <w:pPr>
        <w:pStyle w:val="1"/>
        <w:ind w:firstLine="628"/>
      </w:pPr>
      <w:bookmarkStart w:id="90" w:name="_Toc449206796"/>
      <w:r>
        <w:rPr>
          <w:rFonts w:hint="eastAsia"/>
        </w:rPr>
        <w:t>总结和展望</w:t>
      </w:r>
      <w:bookmarkEnd w:id="90"/>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E541AD" w:rsidRDefault="00E541AD" w:rsidP="00DC4C31">
      <w:pPr>
        <w:ind w:firstLine="468"/>
      </w:pPr>
      <w:r>
        <w:br w:type="page"/>
      </w:r>
    </w:p>
    <w:p w:rsidR="00FD52D1" w:rsidRDefault="005361BA" w:rsidP="00DC4C31">
      <w:pPr>
        <w:pStyle w:val="aff3"/>
        <w:ind w:firstLine="871"/>
      </w:pPr>
      <w:bookmarkStart w:id="91" w:name="_Toc449206797"/>
      <w:r>
        <w:rPr>
          <w:rFonts w:hint="eastAsia"/>
        </w:rPr>
        <w:lastRenderedPageBreak/>
        <w:t>致谢</w:t>
      </w:r>
      <w:bookmarkEnd w:id="91"/>
    </w:p>
    <w:p w:rsidR="00C22B10" w:rsidRDefault="00363E60" w:rsidP="00FA1990">
      <w:pPr>
        <w:pStyle w:val="a3"/>
        <w:spacing w:beforeLines="50" w:before="163"/>
        <w:ind w:firstLine="468"/>
      </w:pPr>
      <w:r>
        <w:rPr>
          <w:rFonts w:hint="eastAsia"/>
        </w:rPr>
        <w:t>致谢</w:t>
      </w:r>
    </w:p>
    <w:p w:rsidR="00E541AD" w:rsidRDefault="00E541AD" w:rsidP="00FA1990">
      <w:pPr>
        <w:pStyle w:val="a3"/>
        <w:spacing w:beforeLines="50" w:before="163"/>
        <w:ind w:firstLine="468"/>
      </w:pPr>
    </w:p>
    <w:p w:rsidR="00E541AD" w:rsidRDefault="00E541AD" w:rsidP="00FA1990">
      <w:pPr>
        <w:pStyle w:val="a3"/>
        <w:spacing w:beforeLines="50" w:before="163"/>
        <w:ind w:firstLine="468"/>
      </w:pPr>
    </w:p>
    <w:p w:rsidR="00E541AD" w:rsidRDefault="00E541AD" w:rsidP="00DC4C31">
      <w:pPr>
        <w:ind w:firstLine="468"/>
      </w:pPr>
      <w:r>
        <w:br w:type="page"/>
      </w:r>
    </w:p>
    <w:p w:rsidR="00E541AD" w:rsidRDefault="00E541AD" w:rsidP="00FA1990">
      <w:pPr>
        <w:pStyle w:val="a3"/>
        <w:spacing w:beforeLines="50" w:before="163"/>
        <w:ind w:firstLine="468"/>
      </w:pPr>
    </w:p>
    <w:p w:rsidR="00E541AD" w:rsidRDefault="00E541AD" w:rsidP="00FA1990">
      <w:pPr>
        <w:pStyle w:val="a3"/>
        <w:spacing w:beforeLines="50" w:before="163"/>
        <w:ind w:firstLine="468"/>
      </w:pPr>
    </w:p>
    <w:p w:rsidR="005C48E7" w:rsidRDefault="006D3EAD" w:rsidP="00DC4C31">
      <w:pPr>
        <w:pStyle w:val="aff3"/>
        <w:ind w:firstLine="871"/>
      </w:pPr>
      <w:bookmarkStart w:id="92" w:name="_Toc449206798"/>
      <w:r>
        <w:rPr>
          <w:rFonts w:hint="eastAsia"/>
        </w:rPr>
        <w:t>参考文献</w:t>
      </w:r>
      <w:bookmarkEnd w:id="9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C72312">
      <w:headerReference w:type="default" r:id="rId81"/>
      <w:footerReference w:type="even" r:id="rId82"/>
      <w:footerReference w:type="default" r:id="rId83"/>
      <w:footerReference w:type="first" r:id="rId84"/>
      <w:footnotePr>
        <w:numRestart w:val="eachPage"/>
      </w:footnotePr>
      <w:type w:val="continuous"/>
      <w:pgSz w:w="11907" w:h="16839" w:code="9"/>
      <w:pgMar w:top="1134" w:right="1418" w:bottom="1134" w:left="1418" w:header="737" w:footer="567" w:gutter="0"/>
      <w:pgNumType w:start="1"/>
      <w:cols w:space="720"/>
      <w:titlePg/>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C25" w:rsidRDefault="00AF7C25" w:rsidP="00DC4C31">
      <w:pPr>
        <w:ind w:firstLine="480"/>
      </w:pPr>
      <w:r>
        <w:separator/>
      </w:r>
    </w:p>
  </w:endnote>
  <w:endnote w:type="continuationSeparator" w:id="0">
    <w:p w:rsidR="00AF7C25" w:rsidRDefault="00AF7C25"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63F" w:rsidRDefault="003B263F" w:rsidP="00DC4C31">
    <w:pPr>
      <w:pStyle w:val="a7"/>
      <w:framePr w:wrap="around" w:vAnchor="text" w:hAnchor="margin" w:xAlign="right" w:y="1"/>
      <w:ind w:firstLine="456"/>
    </w:pPr>
  </w:p>
  <w:p w:rsidR="003B263F" w:rsidRDefault="003B263F" w:rsidP="00DC4C31">
    <w:pPr>
      <w:pStyle w:val="a7"/>
      <w:ind w:right="360" w:firstLine="45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63F" w:rsidRDefault="003B263F" w:rsidP="00DC4C31">
    <w:pPr>
      <w:pStyle w:val="a7"/>
      <w:framePr w:wrap="around" w:vAnchor="text" w:hAnchor="margin" w:xAlign="right" w:y="1"/>
      <w:ind w:firstLine="456"/>
    </w:pPr>
  </w:p>
  <w:p w:rsidR="003B263F" w:rsidRDefault="003B263F" w:rsidP="00DC4C31">
    <w:pPr>
      <w:pStyle w:val="a7"/>
      <w:ind w:right="360" w:firstLine="45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63F" w:rsidRDefault="003B263F" w:rsidP="00DC4C31">
    <w:pPr>
      <w:pStyle w:val="a7"/>
      <w:ind w:right="360" w:firstLine="45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C25" w:rsidRDefault="00AF7C25" w:rsidP="00DC4C31">
      <w:pPr>
        <w:ind w:firstLine="480"/>
      </w:pPr>
      <w:r>
        <w:separator/>
      </w:r>
    </w:p>
  </w:footnote>
  <w:footnote w:type="continuationSeparator" w:id="0">
    <w:p w:rsidR="00AF7C25" w:rsidRDefault="00AF7C25"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63F" w:rsidRDefault="003B263F" w:rsidP="00DC4C31">
    <w:pPr>
      <w:pStyle w:val="a8"/>
      <w:tabs>
        <w:tab w:val="right" w:pos="7632"/>
      </w:tabs>
      <w:ind w:firstLine="45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E5E047A0"/>
    <w:lvl w:ilvl="0">
      <w:start w:val="1"/>
      <w:numFmt w:val="decimal"/>
      <w:pStyle w:val="1"/>
      <w:lvlText w:val="第%1章 "/>
      <w:lvlJc w:val="left"/>
      <w:pPr>
        <w:ind w:left="420" w:hanging="420"/>
      </w:pPr>
      <w:rPr>
        <w:rFonts w:ascii="Times New Roman" w:eastAsia="黑体" w:hAnsi="Times New Roman" w:hint="default"/>
        <w:b w:val="0"/>
        <w:i w:val="0"/>
        <w:sz w:val="32"/>
      </w:rPr>
    </w:lvl>
    <w:lvl w:ilvl="1">
      <w:start w:val="1"/>
      <w:numFmt w:val="decimal"/>
      <w:pStyle w:val="21"/>
      <w:lvlText w:val="%1.%2  "/>
      <w:lvlJc w:val="left"/>
      <w:pPr>
        <w:tabs>
          <w:tab w:val="num" w:pos="360"/>
        </w:tabs>
        <w:ind w:left="0" w:firstLine="0"/>
      </w:pPr>
      <w:rPr>
        <w:rFonts w:ascii="Times New Roman" w:hAnsi="Times New Roman" w:hint="default"/>
        <w:b/>
        <w:i w:val="0"/>
        <w:sz w:val="28"/>
      </w:rPr>
    </w:lvl>
    <w:lvl w:ilvl="2">
      <w:start w:val="1"/>
      <w:numFmt w:val="decimal"/>
      <w:pStyle w:val="31"/>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633"/>
    <w:rsid w:val="00004871"/>
    <w:rsid w:val="00004FC4"/>
    <w:rsid w:val="00005A0B"/>
    <w:rsid w:val="000061C7"/>
    <w:rsid w:val="000063C3"/>
    <w:rsid w:val="0001088B"/>
    <w:rsid w:val="00011920"/>
    <w:rsid w:val="00012088"/>
    <w:rsid w:val="00012A2C"/>
    <w:rsid w:val="00013162"/>
    <w:rsid w:val="000133F5"/>
    <w:rsid w:val="00013BF6"/>
    <w:rsid w:val="00013D81"/>
    <w:rsid w:val="00014143"/>
    <w:rsid w:val="00014E9A"/>
    <w:rsid w:val="0001540C"/>
    <w:rsid w:val="000154A9"/>
    <w:rsid w:val="000158D7"/>
    <w:rsid w:val="0001764D"/>
    <w:rsid w:val="00023BA5"/>
    <w:rsid w:val="00024585"/>
    <w:rsid w:val="00024FFD"/>
    <w:rsid w:val="000257E9"/>
    <w:rsid w:val="00026B03"/>
    <w:rsid w:val="00026CC4"/>
    <w:rsid w:val="00027AEE"/>
    <w:rsid w:val="000305AE"/>
    <w:rsid w:val="000306A6"/>
    <w:rsid w:val="000308DA"/>
    <w:rsid w:val="00031EEC"/>
    <w:rsid w:val="00032401"/>
    <w:rsid w:val="00032E3A"/>
    <w:rsid w:val="00033DDE"/>
    <w:rsid w:val="0003445B"/>
    <w:rsid w:val="000353AB"/>
    <w:rsid w:val="00036CB6"/>
    <w:rsid w:val="00036D93"/>
    <w:rsid w:val="0003719A"/>
    <w:rsid w:val="000374EE"/>
    <w:rsid w:val="0004040E"/>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22AF"/>
    <w:rsid w:val="00063EEB"/>
    <w:rsid w:val="0006447E"/>
    <w:rsid w:val="0006689C"/>
    <w:rsid w:val="000674A7"/>
    <w:rsid w:val="00067D09"/>
    <w:rsid w:val="0007085C"/>
    <w:rsid w:val="00071235"/>
    <w:rsid w:val="00071625"/>
    <w:rsid w:val="0007247D"/>
    <w:rsid w:val="00073152"/>
    <w:rsid w:val="000732D2"/>
    <w:rsid w:val="00073D90"/>
    <w:rsid w:val="00074A9F"/>
    <w:rsid w:val="00075F49"/>
    <w:rsid w:val="00076640"/>
    <w:rsid w:val="000774C1"/>
    <w:rsid w:val="0007796A"/>
    <w:rsid w:val="00080538"/>
    <w:rsid w:val="00082084"/>
    <w:rsid w:val="000936B9"/>
    <w:rsid w:val="00095518"/>
    <w:rsid w:val="00095D73"/>
    <w:rsid w:val="00097386"/>
    <w:rsid w:val="000975CB"/>
    <w:rsid w:val="00097896"/>
    <w:rsid w:val="000A512D"/>
    <w:rsid w:val="000A6014"/>
    <w:rsid w:val="000A6331"/>
    <w:rsid w:val="000A673C"/>
    <w:rsid w:val="000A776D"/>
    <w:rsid w:val="000A7AD2"/>
    <w:rsid w:val="000B0992"/>
    <w:rsid w:val="000B0F81"/>
    <w:rsid w:val="000B38AD"/>
    <w:rsid w:val="000B4421"/>
    <w:rsid w:val="000B4AD0"/>
    <w:rsid w:val="000B6E06"/>
    <w:rsid w:val="000B7AF3"/>
    <w:rsid w:val="000C0AF1"/>
    <w:rsid w:val="000C2437"/>
    <w:rsid w:val="000C41E7"/>
    <w:rsid w:val="000C4B18"/>
    <w:rsid w:val="000D0C9E"/>
    <w:rsid w:val="000D17B4"/>
    <w:rsid w:val="000D3197"/>
    <w:rsid w:val="000D3DD7"/>
    <w:rsid w:val="000D708E"/>
    <w:rsid w:val="000D786B"/>
    <w:rsid w:val="000E1976"/>
    <w:rsid w:val="000E2460"/>
    <w:rsid w:val="000E2A6D"/>
    <w:rsid w:val="000E32AB"/>
    <w:rsid w:val="000E382D"/>
    <w:rsid w:val="000E3F93"/>
    <w:rsid w:val="000E3FE8"/>
    <w:rsid w:val="000E7445"/>
    <w:rsid w:val="000E781B"/>
    <w:rsid w:val="000F023D"/>
    <w:rsid w:val="000F308F"/>
    <w:rsid w:val="000F438A"/>
    <w:rsid w:val="000F5368"/>
    <w:rsid w:val="000F7B31"/>
    <w:rsid w:val="000F7B8A"/>
    <w:rsid w:val="00100F49"/>
    <w:rsid w:val="001012C6"/>
    <w:rsid w:val="0010164A"/>
    <w:rsid w:val="00102281"/>
    <w:rsid w:val="00102A5D"/>
    <w:rsid w:val="001042C0"/>
    <w:rsid w:val="00106016"/>
    <w:rsid w:val="00107ACA"/>
    <w:rsid w:val="001106EA"/>
    <w:rsid w:val="00110AC4"/>
    <w:rsid w:val="00110FC3"/>
    <w:rsid w:val="001119AE"/>
    <w:rsid w:val="00112727"/>
    <w:rsid w:val="00113ED8"/>
    <w:rsid w:val="00114CC7"/>
    <w:rsid w:val="00114CD8"/>
    <w:rsid w:val="001154E4"/>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022"/>
    <w:rsid w:val="0013640F"/>
    <w:rsid w:val="001366BC"/>
    <w:rsid w:val="00136F19"/>
    <w:rsid w:val="00137B25"/>
    <w:rsid w:val="0014033A"/>
    <w:rsid w:val="00140E0D"/>
    <w:rsid w:val="00142763"/>
    <w:rsid w:val="00142D21"/>
    <w:rsid w:val="00142F9F"/>
    <w:rsid w:val="001433F7"/>
    <w:rsid w:val="0014502F"/>
    <w:rsid w:val="00145737"/>
    <w:rsid w:val="00145967"/>
    <w:rsid w:val="00146001"/>
    <w:rsid w:val="00147003"/>
    <w:rsid w:val="001470C7"/>
    <w:rsid w:val="00151EE6"/>
    <w:rsid w:val="00154C45"/>
    <w:rsid w:val="00160B02"/>
    <w:rsid w:val="00161621"/>
    <w:rsid w:val="001616F0"/>
    <w:rsid w:val="001618FF"/>
    <w:rsid w:val="00161A2E"/>
    <w:rsid w:val="0016237D"/>
    <w:rsid w:val="0016243E"/>
    <w:rsid w:val="001628D1"/>
    <w:rsid w:val="00162948"/>
    <w:rsid w:val="00164344"/>
    <w:rsid w:val="00164844"/>
    <w:rsid w:val="001658A9"/>
    <w:rsid w:val="0016591C"/>
    <w:rsid w:val="00166A73"/>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A6C96"/>
    <w:rsid w:val="001B3283"/>
    <w:rsid w:val="001B4E1B"/>
    <w:rsid w:val="001B583A"/>
    <w:rsid w:val="001B5EB2"/>
    <w:rsid w:val="001B66E2"/>
    <w:rsid w:val="001B7642"/>
    <w:rsid w:val="001C0226"/>
    <w:rsid w:val="001C0AE5"/>
    <w:rsid w:val="001C180C"/>
    <w:rsid w:val="001C2406"/>
    <w:rsid w:val="001C2EF8"/>
    <w:rsid w:val="001C3D2D"/>
    <w:rsid w:val="001C4600"/>
    <w:rsid w:val="001C63F0"/>
    <w:rsid w:val="001C6579"/>
    <w:rsid w:val="001C7402"/>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389"/>
    <w:rsid w:val="001F30D7"/>
    <w:rsid w:val="001F6252"/>
    <w:rsid w:val="001F650B"/>
    <w:rsid w:val="001F6D98"/>
    <w:rsid w:val="001F6F45"/>
    <w:rsid w:val="00200647"/>
    <w:rsid w:val="0020167C"/>
    <w:rsid w:val="002064B0"/>
    <w:rsid w:val="002077BF"/>
    <w:rsid w:val="00211367"/>
    <w:rsid w:val="00211679"/>
    <w:rsid w:val="00211C0D"/>
    <w:rsid w:val="002123A1"/>
    <w:rsid w:val="00212846"/>
    <w:rsid w:val="002128F6"/>
    <w:rsid w:val="00213CD1"/>
    <w:rsid w:val="002166CA"/>
    <w:rsid w:val="00216FAC"/>
    <w:rsid w:val="002178E9"/>
    <w:rsid w:val="00220B06"/>
    <w:rsid w:val="00221308"/>
    <w:rsid w:val="0022164B"/>
    <w:rsid w:val="00223F2E"/>
    <w:rsid w:val="00224E83"/>
    <w:rsid w:val="0022559A"/>
    <w:rsid w:val="00226CE5"/>
    <w:rsid w:val="00227123"/>
    <w:rsid w:val="00231E95"/>
    <w:rsid w:val="00232BFD"/>
    <w:rsid w:val="00232C18"/>
    <w:rsid w:val="00234C0D"/>
    <w:rsid w:val="00235A12"/>
    <w:rsid w:val="00237ABC"/>
    <w:rsid w:val="002401E3"/>
    <w:rsid w:val="00240D3B"/>
    <w:rsid w:val="00240D80"/>
    <w:rsid w:val="002431ED"/>
    <w:rsid w:val="00243CE1"/>
    <w:rsid w:val="00245B53"/>
    <w:rsid w:val="00245BB1"/>
    <w:rsid w:val="00245D25"/>
    <w:rsid w:val="0024677E"/>
    <w:rsid w:val="002467AF"/>
    <w:rsid w:val="0025048C"/>
    <w:rsid w:val="002517D3"/>
    <w:rsid w:val="00252418"/>
    <w:rsid w:val="00252DA0"/>
    <w:rsid w:val="002540DF"/>
    <w:rsid w:val="00254170"/>
    <w:rsid w:val="00261327"/>
    <w:rsid w:val="002651A0"/>
    <w:rsid w:val="0026749F"/>
    <w:rsid w:val="002705C9"/>
    <w:rsid w:val="00270CC5"/>
    <w:rsid w:val="00271AA7"/>
    <w:rsid w:val="0027234D"/>
    <w:rsid w:val="00273BB8"/>
    <w:rsid w:val="00274669"/>
    <w:rsid w:val="0027502D"/>
    <w:rsid w:val="00276AEA"/>
    <w:rsid w:val="002776C0"/>
    <w:rsid w:val="00277CE9"/>
    <w:rsid w:val="0028095F"/>
    <w:rsid w:val="00281584"/>
    <w:rsid w:val="0028455D"/>
    <w:rsid w:val="00284E6D"/>
    <w:rsid w:val="0028505A"/>
    <w:rsid w:val="00285819"/>
    <w:rsid w:val="00286557"/>
    <w:rsid w:val="00287C24"/>
    <w:rsid w:val="002902C8"/>
    <w:rsid w:val="0029030D"/>
    <w:rsid w:val="00290960"/>
    <w:rsid w:val="00291D1F"/>
    <w:rsid w:val="0029262D"/>
    <w:rsid w:val="002944A0"/>
    <w:rsid w:val="002951AF"/>
    <w:rsid w:val="00295CA7"/>
    <w:rsid w:val="0029760E"/>
    <w:rsid w:val="00297BDD"/>
    <w:rsid w:val="002A040F"/>
    <w:rsid w:val="002A058F"/>
    <w:rsid w:val="002A0EA5"/>
    <w:rsid w:val="002A14C4"/>
    <w:rsid w:val="002A278C"/>
    <w:rsid w:val="002A305E"/>
    <w:rsid w:val="002A33CB"/>
    <w:rsid w:val="002A3CE1"/>
    <w:rsid w:val="002A47F4"/>
    <w:rsid w:val="002A4F0B"/>
    <w:rsid w:val="002A6979"/>
    <w:rsid w:val="002A72B5"/>
    <w:rsid w:val="002B0309"/>
    <w:rsid w:val="002B0C08"/>
    <w:rsid w:val="002B2317"/>
    <w:rsid w:val="002B2B35"/>
    <w:rsid w:val="002B2CA1"/>
    <w:rsid w:val="002B2DD0"/>
    <w:rsid w:val="002B40D4"/>
    <w:rsid w:val="002B4E14"/>
    <w:rsid w:val="002B53B0"/>
    <w:rsid w:val="002B5AD7"/>
    <w:rsid w:val="002B5B19"/>
    <w:rsid w:val="002B5E6C"/>
    <w:rsid w:val="002B5F05"/>
    <w:rsid w:val="002B6A76"/>
    <w:rsid w:val="002B6C3D"/>
    <w:rsid w:val="002C2B7C"/>
    <w:rsid w:val="002C3D1C"/>
    <w:rsid w:val="002C52D6"/>
    <w:rsid w:val="002C6409"/>
    <w:rsid w:val="002C6B13"/>
    <w:rsid w:val="002D0ED2"/>
    <w:rsid w:val="002D2D22"/>
    <w:rsid w:val="002D37BC"/>
    <w:rsid w:val="002D38B6"/>
    <w:rsid w:val="002D39DD"/>
    <w:rsid w:val="002D4E3A"/>
    <w:rsid w:val="002D5003"/>
    <w:rsid w:val="002D6968"/>
    <w:rsid w:val="002D6FB1"/>
    <w:rsid w:val="002D764F"/>
    <w:rsid w:val="002D7A67"/>
    <w:rsid w:val="002D7B40"/>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8E0"/>
    <w:rsid w:val="003249EE"/>
    <w:rsid w:val="003269BA"/>
    <w:rsid w:val="00327708"/>
    <w:rsid w:val="003303BB"/>
    <w:rsid w:val="00330710"/>
    <w:rsid w:val="00330BF8"/>
    <w:rsid w:val="00332894"/>
    <w:rsid w:val="00332985"/>
    <w:rsid w:val="00333AD5"/>
    <w:rsid w:val="0033454B"/>
    <w:rsid w:val="00336A96"/>
    <w:rsid w:val="00337E2A"/>
    <w:rsid w:val="00340696"/>
    <w:rsid w:val="0034331D"/>
    <w:rsid w:val="00344425"/>
    <w:rsid w:val="0034501C"/>
    <w:rsid w:val="003455FE"/>
    <w:rsid w:val="00346F92"/>
    <w:rsid w:val="003474AF"/>
    <w:rsid w:val="003476D8"/>
    <w:rsid w:val="00350EAA"/>
    <w:rsid w:val="003527EE"/>
    <w:rsid w:val="00352BAC"/>
    <w:rsid w:val="00352DB6"/>
    <w:rsid w:val="00353B3F"/>
    <w:rsid w:val="003567D3"/>
    <w:rsid w:val="00356C2D"/>
    <w:rsid w:val="003600DD"/>
    <w:rsid w:val="00360D34"/>
    <w:rsid w:val="00362135"/>
    <w:rsid w:val="00362148"/>
    <w:rsid w:val="00362F82"/>
    <w:rsid w:val="0036313C"/>
    <w:rsid w:val="003633C3"/>
    <w:rsid w:val="00363E60"/>
    <w:rsid w:val="003643BB"/>
    <w:rsid w:val="003643D9"/>
    <w:rsid w:val="003722AD"/>
    <w:rsid w:val="00372549"/>
    <w:rsid w:val="00373077"/>
    <w:rsid w:val="0037359E"/>
    <w:rsid w:val="00374449"/>
    <w:rsid w:val="00375604"/>
    <w:rsid w:val="003757A3"/>
    <w:rsid w:val="0037663B"/>
    <w:rsid w:val="00380523"/>
    <w:rsid w:val="00380661"/>
    <w:rsid w:val="00381004"/>
    <w:rsid w:val="003836A4"/>
    <w:rsid w:val="00383888"/>
    <w:rsid w:val="003851CE"/>
    <w:rsid w:val="00390CE9"/>
    <w:rsid w:val="00391F08"/>
    <w:rsid w:val="003932D2"/>
    <w:rsid w:val="0039541B"/>
    <w:rsid w:val="00396CA3"/>
    <w:rsid w:val="00397F7B"/>
    <w:rsid w:val="003A062B"/>
    <w:rsid w:val="003A0E6B"/>
    <w:rsid w:val="003A2542"/>
    <w:rsid w:val="003A307E"/>
    <w:rsid w:val="003B0242"/>
    <w:rsid w:val="003B201B"/>
    <w:rsid w:val="003B263F"/>
    <w:rsid w:val="003B2795"/>
    <w:rsid w:val="003B30CE"/>
    <w:rsid w:val="003B3AC7"/>
    <w:rsid w:val="003B5025"/>
    <w:rsid w:val="003B509B"/>
    <w:rsid w:val="003B629F"/>
    <w:rsid w:val="003B76D2"/>
    <w:rsid w:val="003B7844"/>
    <w:rsid w:val="003C08EE"/>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4E22"/>
    <w:rsid w:val="003D67C2"/>
    <w:rsid w:val="003D7B39"/>
    <w:rsid w:val="003E0700"/>
    <w:rsid w:val="003E1749"/>
    <w:rsid w:val="003E2EBD"/>
    <w:rsid w:val="003E2FF9"/>
    <w:rsid w:val="003E6506"/>
    <w:rsid w:val="003F2ECC"/>
    <w:rsid w:val="003F2FF9"/>
    <w:rsid w:val="003F30C8"/>
    <w:rsid w:val="003F31F8"/>
    <w:rsid w:val="003F52AD"/>
    <w:rsid w:val="003F732B"/>
    <w:rsid w:val="003F74DB"/>
    <w:rsid w:val="00400206"/>
    <w:rsid w:val="00400FCA"/>
    <w:rsid w:val="00403611"/>
    <w:rsid w:val="004051B4"/>
    <w:rsid w:val="004060AB"/>
    <w:rsid w:val="0040675C"/>
    <w:rsid w:val="00406B21"/>
    <w:rsid w:val="00411480"/>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7907"/>
    <w:rsid w:val="004317C9"/>
    <w:rsid w:val="00431863"/>
    <w:rsid w:val="004329F0"/>
    <w:rsid w:val="00432E69"/>
    <w:rsid w:val="00433C0F"/>
    <w:rsid w:val="00435AA3"/>
    <w:rsid w:val="00435D70"/>
    <w:rsid w:val="00437040"/>
    <w:rsid w:val="0043772B"/>
    <w:rsid w:val="004403AB"/>
    <w:rsid w:val="00442815"/>
    <w:rsid w:val="004438B7"/>
    <w:rsid w:val="0044401C"/>
    <w:rsid w:val="0044485D"/>
    <w:rsid w:val="00444D19"/>
    <w:rsid w:val="00445C09"/>
    <w:rsid w:val="00447316"/>
    <w:rsid w:val="00451E18"/>
    <w:rsid w:val="00451F38"/>
    <w:rsid w:val="0045367E"/>
    <w:rsid w:val="00453F20"/>
    <w:rsid w:val="004546CA"/>
    <w:rsid w:val="0045470A"/>
    <w:rsid w:val="00454C28"/>
    <w:rsid w:val="0045591C"/>
    <w:rsid w:val="004559D2"/>
    <w:rsid w:val="00461C30"/>
    <w:rsid w:val="00462D1B"/>
    <w:rsid w:val="00462FF4"/>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2D49"/>
    <w:rsid w:val="004C396E"/>
    <w:rsid w:val="004C60D4"/>
    <w:rsid w:val="004C64A7"/>
    <w:rsid w:val="004C6AB2"/>
    <w:rsid w:val="004C708A"/>
    <w:rsid w:val="004D008E"/>
    <w:rsid w:val="004D1CC1"/>
    <w:rsid w:val="004D28DA"/>
    <w:rsid w:val="004D2E43"/>
    <w:rsid w:val="004D3828"/>
    <w:rsid w:val="004D4D69"/>
    <w:rsid w:val="004D5433"/>
    <w:rsid w:val="004D6273"/>
    <w:rsid w:val="004D63EE"/>
    <w:rsid w:val="004D7997"/>
    <w:rsid w:val="004D7EE9"/>
    <w:rsid w:val="004E1267"/>
    <w:rsid w:val="004E273B"/>
    <w:rsid w:val="004E632F"/>
    <w:rsid w:val="004E6DF8"/>
    <w:rsid w:val="004E7150"/>
    <w:rsid w:val="004E7DDB"/>
    <w:rsid w:val="004F06EE"/>
    <w:rsid w:val="004F213A"/>
    <w:rsid w:val="004F3BFE"/>
    <w:rsid w:val="004F48F3"/>
    <w:rsid w:val="004F576A"/>
    <w:rsid w:val="005000A5"/>
    <w:rsid w:val="0050400E"/>
    <w:rsid w:val="00504087"/>
    <w:rsid w:val="00505706"/>
    <w:rsid w:val="00505A5F"/>
    <w:rsid w:val="00505AAB"/>
    <w:rsid w:val="00505AF2"/>
    <w:rsid w:val="00505FC0"/>
    <w:rsid w:val="00506198"/>
    <w:rsid w:val="005078CF"/>
    <w:rsid w:val="00507C3D"/>
    <w:rsid w:val="00507F00"/>
    <w:rsid w:val="005107E9"/>
    <w:rsid w:val="00510A35"/>
    <w:rsid w:val="0051119C"/>
    <w:rsid w:val="00512B4A"/>
    <w:rsid w:val="00513428"/>
    <w:rsid w:val="00513DFE"/>
    <w:rsid w:val="005144BE"/>
    <w:rsid w:val="00514A0A"/>
    <w:rsid w:val="005155CF"/>
    <w:rsid w:val="005159A4"/>
    <w:rsid w:val="00516000"/>
    <w:rsid w:val="00516432"/>
    <w:rsid w:val="005167F7"/>
    <w:rsid w:val="005170E4"/>
    <w:rsid w:val="0052009C"/>
    <w:rsid w:val="005202A1"/>
    <w:rsid w:val="00522246"/>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61BA"/>
    <w:rsid w:val="00537286"/>
    <w:rsid w:val="00537891"/>
    <w:rsid w:val="0053795F"/>
    <w:rsid w:val="00537F16"/>
    <w:rsid w:val="0054055C"/>
    <w:rsid w:val="0054134E"/>
    <w:rsid w:val="0054145E"/>
    <w:rsid w:val="00542233"/>
    <w:rsid w:val="00543342"/>
    <w:rsid w:val="0054444C"/>
    <w:rsid w:val="00544DE2"/>
    <w:rsid w:val="00544E09"/>
    <w:rsid w:val="00544F7D"/>
    <w:rsid w:val="00551F6F"/>
    <w:rsid w:val="005521A3"/>
    <w:rsid w:val="005527E3"/>
    <w:rsid w:val="00553419"/>
    <w:rsid w:val="005535C3"/>
    <w:rsid w:val="00553DA8"/>
    <w:rsid w:val="005548B7"/>
    <w:rsid w:val="00554C33"/>
    <w:rsid w:val="00554E98"/>
    <w:rsid w:val="005552D6"/>
    <w:rsid w:val="0055544B"/>
    <w:rsid w:val="00556E54"/>
    <w:rsid w:val="00556EF3"/>
    <w:rsid w:val="00560204"/>
    <w:rsid w:val="005607B4"/>
    <w:rsid w:val="00561090"/>
    <w:rsid w:val="00561861"/>
    <w:rsid w:val="00562301"/>
    <w:rsid w:val="00563709"/>
    <w:rsid w:val="005644A0"/>
    <w:rsid w:val="00565203"/>
    <w:rsid w:val="0056579C"/>
    <w:rsid w:val="0056651E"/>
    <w:rsid w:val="0056705D"/>
    <w:rsid w:val="005701E3"/>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24FE"/>
    <w:rsid w:val="00582614"/>
    <w:rsid w:val="005860DB"/>
    <w:rsid w:val="00586182"/>
    <w:rsid w:val="00586EE6"/>
    <w:rsid w:val="00590195"/>
    <w:rsid w:val="0059048C"/>
    <w:rsid w:val="00590DD7"/>
    <w:rsid w:val="00591180"/>
    <w:rsid w:val="005928DA"/>
    <w:rsid w:val="005947FC"/>
    <w:rsid w:val="0059543A"/>
    <w:rsid w:val="0059571A"/>
    <w:rsid w:val="0059623D"/>
    <w:rsid w:val="00597B37"/>
    <w:rsid w:val="00597D0E"/>
    <w:rsid w:val="005A1018"/>
    <w:rsid w:val="005A12A7"/>
    <w:rsid w:val="005A2783"/>
    <w:rsid w:val="005A414E"/>
    <w:rsid w:val="005A45D2"/>
    <w:rsid w:val="005A46A9"/>
    <w:rsid w:val="005A5200"/>
    <w:rsid w:val="005A715F"/>
    <w:rsid w:val="005B0037"/>
    <w:rsid w:val="005B121C"/>
    <w:rsid w:val="005B2A4E"/>
    <w:rsid w:val="005B3673"/>
    <w:rsid w:val="005B4457"/>
    <w:rsid w:val="005B7ED2"/>
    <w:rsid w:val="005C0C73"/>
    <w:rsid w:val="005C1311"/>
    <w:rsid w:val="005C43A3"/>
    <w:rsid w:val="005C48E7"/>
    <w:rsid w:val="005C4B60"/>
    <w:rsid w:val="005C6FED"/>
    <w:rsid w:val="005D026B"/>
    <w:rsid w:val="005D0EF4"/>
    <w:rsid w:val="005D2F41"/>
    <w:rsid w:val="005D4A74"/>
    <w:rsid w:val="005D67C4"/>
    <w:rsid w:val="005D79AE"/>
    <w:rsid w:val="005E06C5"/>
    <w:rsid w:val="005E2077"/>
    <w:rsid w:val="005E60C9"/>
    <w:rsid w:val="005F31E7"/>
    <w:rsid w:val="005F4FC4"/>
    <w:rsid w:val="005F5AC9"/>
    <w:rsid w:val="005F67A3"/>
    <w:rsid w:val="005F69D3"/>
    <w:rsid w:val="005F6E7B"/>
    <w:rsid w:val="005F6F8E"/>
    <w:rsid w:val="005F797D"/>
    <w:rsid w:val="005F7BE6"/>
    <w:rsid w:val="00600799"/>
    <w:rsid w:val="00602441"/>
    <w:rsid w:val="00602BCB"/>
    <w:rsid w:val="00603A63"/>
    <w:rsid w:val="00604FBF"/>
    <w:rsid w:val="006051AF"/>
    <w:rsid w:val="00606A1B"/>
    <w:rsid w:val="006107C9"/>
    <w:rsid w:val="00615017"/>
    <w:rsid w:val="006159ED"/>
    <w:rsid w:val="00617738"/>
    <w:rsid w:val="00622600"/>
    <w:rsid w:val="00625BAF"/>
    <w:rsid w:val="00627198"/>
    <w:rsid w:val="00630A2E"/>
    <w:rsid w:val="00630C47"/>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4AE8"/>
    <w:rsid w:val="0065610A"/>
    <w:rsid w:val="006566BB"/>
    <w:rsid w:val="00656872"/>
    <w:rsid w:val="006578BF"/>
    <w:rsid w:val="00660176"/>
    <w:rsid w:val="0066065C"/>
    <w:rsid w:val="006607BC"/>
    <w:rsid w:val="00660E6B"/>
    <w:rsid w:val="00661255"/>
    <w:rsid w:val="0066258B"/>
    <w:rsid w:val="0066422A"/>
    <w:rsid w:val="00666F55"/>
    <w:rsid w:val="00667F5D"/>
    <w:rsid w:val="00670998"/>
    <w:rsid w:val="00672340"/>
    <w:rsid w:val="00672E03"/>
    <w:rsid w:val="00672EB8"/>
    <w:rsid w:val="00673989"/>
    <w:rsid w:val="006744D7"/>
    <w:rsid w:val="00674A2B"/>
    <w:rsid w:val="00676113"/>
    <w:rsid w:val="00677C82"/>
    <w:rsid w:val="00682A64"/>
    <w:rsid w:val="00683B10"/>
    <w:rsid w:val="00683B42"/>
    <w:rsid w:val="00685A70"/>
    <w:rsid w:val="0068647F"/>
    <w:rsid w:val="0068667D"/>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670C"/>
    <w:rsid w:val="006B2F90"/>
    <w:rsid w:val="006B31F4"/>
    <w:rsid w:val="006B3467"/>
    <w:rsid w:val="006B37F6"/>
    <w:rsid w:val="006B402E"/>
    <w:rsid w:val="006B4533"/>
    <w:rsid w:val="006B6126"/>
    <w:rsid w:val="006B7083"/>
    <w:rsid w:val="006C0982"/>
    <w:rsid w:val="006C0A46"/>
    <w:rsid w:val="006C0BD4"/>
    <w:rsid w:val="006C3A20"/>
    <w:rsid w:val="006C45FF"/>
    <w:rsid w:val="006C694B"/>
    <w:rsid w:val="006C6BF6"/>
    <w:rsid w:val="006D048D"/>
    <w:rsid w:val="006D1720"/>
    <w:rsid w:val="006D31CE"/>
    <w:rsid w:val="006D3E98"/>
    <w:rsid w:val="006D3EAD"/>
    <w:rsid w:val="006D416D"/>
    <w:rsid w:val="006D54CE"/>
    <w:rsid w:val="006D5C7B"/>
    <w:rsid w:val="006D673F"/>
    <w:rsid w:val="006E0DFE"/>
    <w:rsid w:val="006E0FD2"/>
    <w:rsid w:val="006E1132"/>
    <w:rsid w:val="006E11B9"/>
    <w:rsid w:val="006E1EA6"/>
    <w:rsid w:val="006E214C"/>
    <w:rsid w:val="006E2ABB"/>
    <w:rsid w:val="006E3D1F"/>
    <w:rsid w:val="006E5B78"/>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1011E"/>
    <w:rsid w:val="00710CFA"/>
    <w:rsid w:val="0071174C"/>
    <w:rsid w:val="00713FE0"/>
    <w:rsid w:val="0071652D"/>
    <w:rsid w:val="00721361"/>
    <w:rsid w:val="00722519"/>
    <w:rsid w:val="007237EF"/>
    <w:rsid w:val="00724827"/>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5F48"/>
    <w:rsid w:val="0074616C"/>
    <w:rsid w:val="00746622"/>
    <w:rsid w:val="00747C97"/>
    <w:rsid w:val="00750094"/>
    <w:rsid w:val="00750537"/>
    <w:rsid w:val="007517E4"/>
    <w:rsid w:val="007539EB"/>
    <w:rsid w:val="007546F8"/>
    <w:rsid w:val="0075475F"/>
    <w:rsid w:val="007559C6"/>
    <w:rsid w:val="00760526"/>
    <w:rsid w:val="0076246E"/>
    <w:rsid w:val="00762B78"/>
    <w:rsid w:val="0076317F"/>
    <w:rsid w:val="00763527"/>
    <w:rsid w:val="00764CCF"/>
    <w:rsid w:val="00765339"/>
    <w:rsid w:val="007654C3"/>
    <w:rsid w:val="00765E66"/>
    <w:rsid w:val="00766193"/>
    <w:rsid w:val="00766853"/>
    <w:rsid w:val="00767023"/>
    <w:rsid w:val="0076786F"/>
    <w:rsid w:val="007701CE"/>
    <w:rsid w:val="00770B83"/>
    <w:rsid w:val="00771AA1"/>
    <w:rsid w:val="007720DC"/>
    <w:rsid w:val="00772B3F"/>
    <w:rsid w:val="00776ECC"/>
    <w:rsid w:val="00777DA9"/>
    <w:rsid w:val="00780331"/>
    <w:rsid w:val="00780E28"/>
    <w:rsid w:val="00781E65"/>
    <w:rsid w:val="00782B52"/>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6AE"/>
    <w:rsid w:val="007B1A20"/>
    <w:rsid w:val="007B3F8C"/>
    <w:rsid w:val="007B419B"/>
    <w:rsid w:val="007B4437"/>
    <w:rsid w:val="007B6362"/>
    <w:rsid w:val="007B798D"/>
    <w:rsid w:val="007C04BE"/>
    <w:rsid w:val="007C141A"/>
    <w:rsid w:val="007C1EF4"/>
    <w:rsid w:val="007C2B75"/>
    <w:rsid w:val="007C3ACE"/>
    <w:rsid w:val="007C63FE"/>
    <w:rsid w:val="007D1BAC"/>
    <w:rsid w:val="007D4132"/>
    <w:rsid w:val="007D5A92"/>
    <w:rsid w:val="007D74E8"/>
    <w:rsid w:val="007D7C2B"/>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7F6B45"/>
    <w:rsid w:val="00800EDF"/>
    <w:rsid w:val="0080153C"/>
    <w:rsid w:val="008073DB"/>
    <w:rsid w:val="00810E83"/>
    <w:rsid w:val="00812452"/>
    <w:rsid w:val="00812BD0"/>
    <w:rsid w:val="0081368E"/>
    <w:rsid w:val="008152C5"/>
    <w:rsid w:val="008175FC"/>
    <w:rsid w:val="00817A30"/>
    <w:rsid w:val="00820691"/>
    <w:rsid w:val="00821162"/>
    <w:rsid w:val="0082277D"/>
    <w:rsid w:val="00823F55"/>
    <w:rsid w:val="0082588E"/>
    <w:rsid w:val="008258B0"/>
    <w:rsid w:val="00825E41"/>
    <w:rsid w:val="00827093"/>
    <w:rsid w:val="00830133"/>
    <w:rsid w:val="008313F8"/>
    <w:rsid w:val="00831B1D"/>
    <w:rsid w:val="008344DB"/>
    <w:rsid w:val="008345FF"/>
    <w:rsid w:val="0083488E"/>
    <w:rsid w:val="00837389"/>
    <w:rsid w:val="00840352"/>
    <w:rsid w:val="0084058E"/>
    <w:rsid w:val="00840D33"/>
    <w:rsid w:val="00841221"/>
    <w:rsid w:val="0084196B"/>
    <w:rsid w:val="00841D5B"/>
    <w:rsid w:val="00842577"/>
    <w:rsid w:val="00842639"/>
    <w:rsid w:val="00842F8F"/>
    <w:rsid w:val="00843119"/>
    <w:rsid w:val="0084431B"/>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F91"/>
    <w:rsid w:val="0086741A"/>
    <w:rsid w:val="00867DCE"/>
    <w:rsid w:val="008709D7"/>
    <w:rsid w:val="008713FD"/>
    <w:rsid w:val="0087148F"/>
    <w:rsid w:val="00872603"/>
    <w:rsid w:val="0087445E"/>
    <w:rsid w:val="008754ED"/>
    <w:rsid w:val="0087583D"/>
    <w:rsid w:val="00877DEB"/>
    <w:rsid w:val="008806F1"/>
    <w:rsid w:val="00880C62"/>
    <w:rsid w:val="00883161"/>
    <w:rsid w:val="00884547"/>
    <w:rsid w:val="00884D02"/>
    <w:rsid w:val="008860F3"/>
    <w:rsid w:val="00887967"/>
    <w:rsid w:val="008907BB"/>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29DF"/>
    <w:rsid w:val="008B3442"/>
    <w:rsid w:val="008B4FA2"/>
    <w:rsid w:val="008B6C7B"/>
    <w:rsid w:val="008B7DAF"/>
    <w:rsid w:val="008C0873"/>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3FEA"/>
    <w:rsid w:val="008E40D3"/>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176ED"/>
    <w:rsid w:val="009208E3"/>
    <w:rsid w:val="00922607"/>
    <w:rsid w:val="009229CB"/>
    <w:rsid w:val="0092332C"/>
    <w:rsid w:val="00923792"/>
    <w:rsid w:val="0092677E"/>
    <w:rsid w:val="00930D21"/>
    <w:rsid w:val="00931278"/>
    <w:rsid w:val="00931870"/>
    <w:rsid w:val="009318CC"/>
    <w:rsid w:val="00932689"/>
    <w:rsid w:val="00933A0D"/>
    <w:rsid w:val="009346CE"/>
    <w:rsid w:val="00936549"/>
    <w:rsid w:val="0094097E"/>
    <w:rsid w:val="0094121C"/>
    <w:rsid w:val="00943E9E"/>
    <w:rsid w:val="00944F5D"/>
    <w:rsid w:val="00945BB5"/>
    <w:rsid w:val="00947414"/>
    <w:rsid w:val="00947762"/>
    <w:rsid w:val="00947E1A"/>
    <w:rsid w:val="009519DC"/>
    <w:rsid w:val="00955363"/>
    <w:rsid w:val="0095592C"/>
    <w:rsid w:val="00955A9E"/>
    <w:rsid w:val="00955AAE"/>
    <w:rsid w:val="009579D1"/>
    <w:rsid w:val="009603EB"/>
    <w:rsid w:val="0096150B"/>
    <w:rsid w:val="00961E40"/>
    <w:rsid w:val="009655DB"/>
    <w:rsid w:val="009658F6"/>
    <w:rsid w:val="00965995"/>
    <w:rsid w:val="00966695"/>
    <w:rsid w:val="0096792B"/>
    <w:rsid w:val="00967C51"/>
    <w:rsid w:val="00970C89"/>
    <w:rsid w:val="00971030"/>
    <w:rsid w:val="009710AA"/>
    <w:rsid w:val="00972B81"/>
    <w:rsid w:val="009734B8"/>
    <w:rsid w:val="0097372A"/>
    <w:rsid w:val="00973885"/>
    <w:rsid w:val="00974FB1"/>
    <w:rsid w:val="009753FA"/>
    <w:rsid w:val="009762F9"/>
    <w:rsid w:val="00977852"/>
    <w:rsid w:val="00984F03"/>
    <w:rsid w:val="0098623F"/>
    <w:rsid w:val="00986858"/>
    <w:rsid w:val="00986AC9"/>
    <w:rsid w:val="00987222"/>
    <w:rsid w:val="009877FF"/>
    <w:rsid w:val="00987BFD"/>
    <w:rsid w:val="00990418"/>
    <w:rsid w:val="00990478"/>
    <w:rsid w:val="0099147E"/>
    <w:rsid w:val="009917BD"/>
    <w:rsid w:val="00993137"/>
    <w:rsid w:val="009933C7"/>
    <w:rsid w:val="00993A96"/>
    <w:rsid w:val="00993BED"/>
    <w:rsid w:val="009950FD"/>
    <w:rsid w:val="00995CB3"/>
    <w:rsid w:val="00995ED1"/>
    <w:rsid w:val="009A2B04"/>
    <w:rsid w:val="009A2C82"/>
    <w:rsid w:val="009A51F9"/>
    <w:rsid w:val="009A56B3"/>
    <w:rsid w:val="009A6981"/>
    <w:rsid w:val="009A72C7"/>
    <w:rsid w:val="009A7C9F"/>
    <w:rsid w:val="009B00F0"/>
    <w:rsid w:val="009B0F02"/>
    <w:rsid w:val="009B1CFD"/>
    <w:rsid w:val="009B401D"/>
    <w:rsid w:val="009B45F3"/>
    <w:rsid w:val="009B4D9B"/>
    <w:rsid w:val="009B4FE4"/>
    <w:rsid w:val="009B4FEF"/>
    <w:rsid w:val="009B67EF"/>
    <w:rsid w:val="009C12AC"/>
    <w:rsid w:val="009C18EF"/>
    <w:rsid w:val="009C1B46"/>
    <w:rsid w:val="009C1ED8"/>
    <w:rsid w:val="009C3780"/>
    <w:rsid w:val="009C3E1E"/>
    <w:rsid w:val="009C446B"/>
    <w:rsid w:val="009C4A58"/>
    <w:rsid w:val="009C5253"/>
    <w:rsid w:val="009C6908"/>
    <w:rsid w:val="009C6B7E"/>
    <w:rsid w:val="009C6C49"/>
    <w:rsid w:val="009C7A02"/>
    <w:rsid w:val="009C7CBC"/>
    <w:rsid w:val="009D1D9E"/>
    <w:rsid w:val="009D29AB"/>
    <w:rsid w:val="009D2FE6"/>
    <w:rsid w:val="009D3592"/>
    <w:rsid w:val="009D3775"/>
    <w:rsid w:val="009D4557"/>
    <w:rsid w:val="009D5ACB"/>
    <w:rsid w:val="009D6DF2"/>
    <w:rsid w:val="009D77C3"/>
    <w:rsid w:val="009E1B09"/>
    <w:rsid w:val="009E4662"/>
    <w:rsid w:val="009E46BD"/>
    <w:rsid w:val="009E48B1"/>
    <w:rsid w:val="009E6BE7"/>
    <w:rsid w:val="009E76AD"/>
    <w:rsid w:val="009E79FA"/>
    <w:rsid w:val="009F0966"/>
    <w:rsid w:val="009F1509"/>
    <w:rsid w:val="009F2EBA"/>
    <w:rsid w:val="009F41E5"/>
    <w:rsid w:val="009F5E00"/>
    <w:rsid w:val="009F782B"/>
    <w:rsid w:val="00A02853"/>
    <w:rsid w:val="00A036C5"/>
    <w:rsid w:val="00A04FD1"/>
    <w:rsid w:val="00A05E5A"/>
    <w:rsid w:val="00A1116C"/>
    <w:rsid w:val="00A114AE"/>
    <w:rsid w:val="00A119D5"/>
    <w:rsid w:val="00A1295B"/>
    <w:rsid w:val="00A17A72"/>
    <w:rsid w:val="00A205FF"/>
    <w:rsid w:val="00A2240F"/>
    <w:rsid w:val="00A228B5"/>
    <w:rsid w:val="00A235CD"/>
    <w:rsid w:val="00A2369F"/>
    <w:rsid w:val="00A24467"/>
    <w:rsid w:val="00A2477E"/>
    <w:rsid w:val="00A27F02"/>
    <w:rsid w:val="00A27F03"/>
    <w:rsid w:val="00A30141"/>
    <w:rsid w:val="00A3060E"/>
    <w:rsid w:val="00A313C5"/>
    <w:rsid w:val="00A3144B"/>
    <w:rsid w:val="00A32FD6"/>
    <w:rsid w:val="00A33EC7"/>
    <w:rsid w:val="00A34511"/>
    <w:rsid w:val="00A3470E"/>
    <w:rsid w:val="00A35249"/>
    <w:rsid w:val="00A35FB9"/>
    <w:rsid w:val="00A3758A"/>
    <w:rsid w:val="00A40BCF"/>
    <w:rsid w:val="00A41CB3"/>
    <w:rsid w:val="00A41EF7"/>
    <w:rsid w:val="00A429CD"/>
    <w:rsid w:val="00A43364"/>
    <w:rsid w:val="00A4637C"/>
    <w:rsid w:val="00A47E91"/>
    <w:rsid w:val="00A513D3"/>
    <w:rsid w:val="00A51976"/>
    <w:rsid w:val="00A5218A"/>
    <w:rsid w:val="00A5342A"/>
    <w:rsid w:val="00A53C78"/>
    <w:rsid w:val="00A54CBF"/>
    <w:rsid w:val="00A56798"/>
    <w:rsid w:val="00A56960"/>
    <w:rsid w:val="00A60559"/>
    <w:rsid w:val="00A60E02"/>
    <w:rsid w:val="00A61841"/>
    <w:rsid w:val="00A62F0A"/>
    <w:rsid w:val="00A640FB"/>
    <w:rsid w:val="00A645AE"/>
    <w:rsid w:val="00A64B6F"/>
    <w:rsid w:val="00A663B6"/>
    <w:rsid w:val="00A724A2"/>
    <w:rsid w:val="00A74BC0"/>
    <w:rsid w:val="00A74E99"/>
    <w:rsid w:val="00A75848"/>
    <w:rsid w:val="00A80E0E"/>
    <w:rsid w:val="00A816C9"/>
    <w:rsid w:val="00A81BD8"/>
    <w:rsid w:val="00A82914"/>
    <w:rsid w:val="00A82C76"/>
    <w:rsid w:val="00A82E1F"/>
    <w:rsid w:val="00A83BC8"/>
    <w:rsid w:val="00A83CA2"/>
    <w:rsid w:val="00A83DDF"/>
    <w:rsid w:val="00A84C19"/>
    <w:rsid w:val="00A86CB4"/>
    <w:rsid w:val="00A86F46"/>
    <w:rsid w:val="00A87430"/>
    <w:rsid w:val="00A90600"/>
    <w:rsid w:val="00A90800"/>
    <w:rsid w:val="00A918BF"/>
    <w:rsid w:val="00A91EE5"/>
    <w:rsid w:val="00A93D88"/>
    <w:rsid w:val="00A945C0"/>
    <w:rsid w:val="00A945F7"/>
    <w:rsid w:val="00A94BF0"/>
    <w:rsid w:val="00A94F26"/>
    <w:rsid w:val="00A955D8"/>
    <w:rsid w:val="00A970E7"/>
    <w:rsid w:val="00AA2C62"/>
    <w:rsid w:val="00AA4E0B"/>
    <w:rsid w:val="00AA6CFF"/>
    <w:rsid w:val="00AA702C"/>
    <w:rsid w:val="00AA77F0"/>
    <w:rsid w:val="00AB0AC8"/>
    <w:rsid w:val="00AB160A"/>
    <w:rsid w:val="00AB3595"/>
    <w:rsid w:val="00AB382A"/>
    <w:rsid w:val="00AB41E4"/>
    <w:rsid w:val="00AB5515"/>
    <w:rsid w:val="00AB5F88"/>
    <w:rsid w:val="00AB639E"/>
    <w:rsid w:val="00AB6917"/>
    <w:rsid w:val="00AC0322"/>
    <w:rsid w:val="00AC0FD0"/>
    <w:rsid w:val="00AC42A3"/>
    <w:rsid w:val="00AC57DB"/>
    <w:rsid w:val="00AC603B"/>
    <w:rsid w:val="00AD08CF"/>
    <w:rsid w:val="00AD1330"/>
    <w:rsid w:val="00AD15D2"/>
    <w:rsid w:val="00AD1A4B"/>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6CD"/>
    <w:rsid w:val="00AE6ACD"/>
    <w:rsid w:val="00AE6DAC"/>
    <w:rsid w:val="00AF1419"/>
    <w:rsid w:val="00AF616F"/>
    <w:rsid w:val="00AF7C25"/>
    <w:rsid w:val="00B0148C"/>
    <w:rsid w:val="00B01616"/>
    <w:rsid w:val="00B022E2"/>
    <w:rsid w:val="00B02586"/>
    <w:rsid w:val="00B02E1C"/>
    <w:rsid w:val="00B0352E"/>
    <w:rsid w:val="00B072D1"/>
    <w:rsid w:val="00B074C2"/>
    <w:rsid w:val="00B07520"/>
    <w:rsid w:val="00B0788A"/>
    <w:rsid w:val="00B10197"/>
    <w:rsid w:val="00B13715"/>
    <w:rsid w:val="00B1376F"/>
    <w:rsid w:val="00B17603"/>
    <w:rsid w:val="00B218A8"/>
    <w:rsid w:val="00B22739"/>
    <w:rsid w:val="00B22EFA"/>
    <w:rsid w:val="00B23CD2"/>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523"/>
    <w:rsid w:val="00B42C98"/>
    <w:rsid w:val="00B43C55"/>
    <w:rsid w:val="00B43CFF"/>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3A67"/>
    <w:rsid w:val="00B84EDA"/>
    <w:rsid w:val="00B851A9"/>
    <w:rsid w:val="00B8661F"/>
    <w:rsid w:val="00B86B9E"/>
    <w:rsid w:val="00B86BAA"/>
    <w:rsid w:val="00B86C31"/>
    <w:rsid w:val="00B86E61"/>
    <w:rsid w:val="00B873E1"/>
    <w:rsid w:val="00B87CC2"/>
    <w:rsid w:val="00B87EBD"/>
    <w:rsid w:val="00B915EE"/>
    <w:rsid w:val="00B937B0"/>
    <w:rsid w:val="00B94945"/>
    <w:rsid w:val="00B94F63"/>
    <w:rsid w:val="00B96216"/>
    <w:rsid w:val="00B96894"/>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B7EF3"/>
    <w:rsid w:val="00BC221C"/>
    <w:rsid w:val="00BC22EE"/>
    <w:rsid w:val="00BC282E"/>
    <w:rsid w:val="00BC2D44"/>
    <w:rsid w:val="00BC3F29"/>
    <w:rsid w:val="00BC489B"/>
    <w:rsid w:val="00BC5573"/>
    <w:rsid w:val="00BC5C20"/>
    <w:rsid w:val="00BC6867"/>
    <w:rsid w:val="00BC7BE4"/>
    <w:rsid w:val="00BC7ED5"/>
    <w:rsid w:val="00BD046D"/>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9F4"/>
    <w:rsid w:val="00BF0F34"/>
    <w:rsid w:val="00BF432C"/>
    <w:rsid w:val="00BF52E0"/>
    <w:rsid w:val="00BF6A51"/>
    <w:rsid w:val="00BF7A2A"/>
    <w:rsid w:val="00C0117A"/>
    <w:rsid w:val="00C024D5"/>
    <w:rsid w:val="00C02EA8"/>
    <w:rsid w:val="00C05F76"/>
    <w:rsid w:val="00C0634B"/>
    <w:rsid w:val="00C06EF7"/>
    <w:rsid w:val="00C11F1B"/>
    <w:rsid w:val="00C132E7"/>
    <w:rsid w:val="00C13466"/>
    <w:rsid w:val="00C150CE"/>
    <w:rsid w:val="00C159FA"/>
    <w:rsid w:val="00C15EEE"/>
    <w:rsid w:val="00C20EB4"/>
    <w:rsid w:val="00C21B25"/>
    <w:rsid w:val="00C21C9E"/>
    <w:rsid w:val="00C21E97"/>
    <w:rsid w:val="00C22386"/>
    <w:rsid w:val="00C22B10"/>
    <w:rsid w:val="00C25614"/>
    <w:rsid w:val="00C25777"/>
    <w:rsid w:val="00C31457"/>
    <w:rsid w:val="00C32E40"/>
    <w:rsid w:val="00C33B55"/>
    <w:rsid w:val="00C33D8A"/>
    <w:rsid w:val="00C35D7C"/>
    <w:rsid w:val="00C3621B"/>
    <w:rsid w:val="00C372D0"/>
    <w:rsid w:val="00C37954"/>
    <w:rsid w:val="00C402BD"/>
    <w:rsid w:val="00C40EC6"/>
    <w:rsid w:val="00C42CD9"/>
    <w:rsid w:val="00C43232"/>
    <w:rsid w:val="00C4484A"/>
    <w:rsid w:val="00C4542B"/>
    <w:rsid w:val="00C501C3"/>
    <w:rsid w:val="00C503E0"/>
    <w:rsid w:val="00C50CE2"/>
    <w:rsid w:val="00C50EAE"/>
    <w:rsid w:val="00C51A66"/>
    <w:rsid w:val="00C51D9B"/>
    <w:rsid w:val="00C52818"/>
    <w:rsid w:val="00C53029"/>
    <w:rsid w:val="00C53ED5"/>
    <w:rsid w:val="00C54538"/>
    <w:rsid w:val="00C54604"/>
    <w:rsid w:val="00C54DDE"/>
    <w:rsid w:val="00C55BBF"/>
    <w:rsid w:val="00C56426"/>
    <w:rsid w:val="00C56F81"/>
    <w:rsid w:val="00C57A90"/>
    <w:rsid w:val="00C604DC"/>
    <w:rsid w:val="00C60C7D"/>
    <w:rsid w:val="00C64B81"/>
    <w:rsid w:val="00C653C2"/>
    <w:rsid w:val="00C70321"/>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5635"/>
    <w:rsid w:val="00CA6ADC"/>
    <w:rsid w:val="00CA7835"/>
    <w:rsid w:val="00CB091C"/>
    <w:rsid w:val="00CB1ECA"/>
    <w:rsid w:val="00CB2183"/>
    <w:rsid w:val="00CB39C4"/>
    <w:rsid w:val="00CB3BA8"/>
    <w:rsid w:val="00CB406F"/>
    <w:rsid w:val="00CB6398"/>
    <w:rsid w:val="00CC1D68"/>
    <w:rsid w:val="00CC2175"/>
    <w:rsid w:val="00CC2D52"/>
    <w:rsid w:val="00CC3D38"/>
    <w:rsid w:val="00CC3D79"/>
    <w:rsid w:val="00CC553A"/>
    <w:rsid w:val="00CC6198"/>
    <w:rsid w:val="00CC6A40"/>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D2D"/>
    <w:rsid w:val="00CE107C"/>
    <w:rsid w:val="00CE23BF"/>
    <w:rsid w:val="00CE754D"/>
    <w:rsid w:val="00CE7918"/>
    <w:rsid w:val="00CF0ABB"/>
    <w:rsid w:val="00CF0AD2"/>
    <w:rsid w:val="00CF18AF"/>
    <w:rsid w:val="00CF1BCC"/>
    <w:rsid w:val="00CF217B"/>
    <w:rsid w:val="00CF32F9"/>
    <w:rsid w:val="00CF7628"/>
    <w:rsid w:val="00D0136A"/>
    <w:rsid w:val="00D0153A"/>
    <w:rsid w:val="00D02056"/>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17B1D"/>
    <w:rsid w:val="00D21229"/>
    <w:rsid w:val="00D21889"/>
    <w:rsid w:val="00D23B42"/>
    <w:rsid w:val="00D23C87"/>
    <w:rsid w:val="00D2446B"/>
    <w:rsid w:val="00D24F08"/>
    <w:rsid w:val="00D2515B"/>
    <w:rsid w:val="00D25ADF"/>
    <w:rsid w:val="00D26539"/>
    <w:rsid w:val="00D2725B"/>
    <w:rsid w:val="00D27D0B"/>
    <w:rsid w:val="00D329D9"/>
    <w:rsid w:val="00D40F80"/>
    <w:rsid w:val="00D41545"/>
    <w:rsid w:val="00D430C6"/>
    <w:rsid w:val="00D43749"/>
    <w:rsid w:val="00D45941"/>
    <w:rsid w:val="00D45B4F"/>
    <w:rsid w:val="00D45E3F"/>
    <w:rsid w:val="00D45EE2"/>
    <w:rsid w:val="00D46632"/>
    <w:rsid w:val="00D471D5"/>
    <w:rsid w:val="00D50217"/>
    <w:rsid w:val="00D51DE3"/>
    <w:rsid w:val="00D544F1"/>
    <w:rsid w:val="00D54F55"/>
    <w:rsid w:val="00D554F9"/>
    <w:rsid w:val="00D56117"/>
    <w:rsid w:val="00D56241"/>
    <w:rsid w:val="00D56836"/>
    <w:rsid w:val="00D57128"/>
    <w:rsid w:val="00D610F0"/>
    <w:rsid w:val="00D6135C"/>
    <w:rsid w:val="00D639A8"/>
    <w:rsid w:val="00D64584"/>
    <w:rsid w:val="00D64968"/>
    <w:rsid w:val="00D65966"/>
    <w:rsid w:val="00D6700B"/>
    <w:rsid w:val="00D6751C"/>
    <w:rsid w:val="00D71ACB"/>
    <w:rsid w:val="00D725E7"/>
    <w:rsid w:val="00D72896"/>
    <w:rsid w:val="00D72DED"/>
    <w:rsid w:val="00D7377E"/>
    <w:rsid w:val="00D73997"/>
    <w:rsid w:val="00D74213"/>
    <w:rsid w:val="00D759AD"/>
    <w:rsid w:val="00D75D0B"/>
    <w:rsid w:val="00D7604B"/>
    <w:rsid w:val="00D80BD4"/>
    <w:rsid w:val="00D82AA3"/>
    <w:rsid w:val="00D82BB2"/>
    <w:rsid w:val="00D82E9E"/>
    <w:rsid w:val="00D83450"/>
    <w:rsid w:val="00D84434"/>
    <w:rsid w:val="00D85478"/>
    <w:rsid w:val="00D860D7"/>
    <w:rsid w:val="00D918D0"/>
    <w:rsid w:val="00D91F79"/>
    <w:rsid w:val="00D94637"/>
    <w:rsid w:val="00D974DB"/>
    <w:rsid w:val="00D97E77"/>
    <w:rsid w:val="00D97E99"/>
    <w:rsid w:val="00DA0500"/>
    <w:rsid w:val="00DA2015"/>
    <w:rsid w:val="00DA2238"/>
    <w:rsid w:val="00DA29EF"/>
    <w:rsid w:val="00DA3E60"/>
    <w:rsid w:val="00DA6386"/>
    <w:rsid w:val="00DA6C87"/>
    <w:rsid w:val="00DA6F41"/>
    <w:rsid w:val="00DB1B2B"/>
    <w:rsid w:val="00DB3BF0"/>
    <w:rsid w:val="00DB449A"/>
    <w:rsid w:val="00DB581D"/>
    <w:rsid w:val="00DB7D51"/>
    <w:rsid w:val="00DC071E"/>
    <w:rsid w:val="00DC13C2"/>
    <w:rsid w:val="00DC19EC"/>
    <w:rsid w:val="00DC2918"/>
    <w:rsid w:val="00DC2A24"/>
    <w:rsid w:val="00DC2B04"/>
    <w:rsid w:val="00DC4C31"/>
    <w:rsid w:val="00DC4ECA"/>
    <w:rsid w:val="00DC5F7D"/>
    <w:rsid w:val="00DD0168"/>
    <w:rsid w:val="00DD30F2"/>
    <w:rsid w:val="00DD4DA2"/>
    <w:rsid w:val="00DD5417"/>
    <w:rsid w:val="00DD5C99"/>
    <w:rsid w:val="00DD6116"/>
    <w:rsid w:val="00DD703E"/>
    <w:rsid w:val="00DE0FFB"/>
    <w:rsid w:val="00DE5526"/>
    <w:rsid w:val="00DE6091"/>
    <w:rsid w:val="00DF2F4F"/>
    <w:rsid w:val="00DF320B"/>
    <w:rsid w:val="00DF33EC"/>
    <w:rsid w:val="00DF3A00"/>
    <w:rsid w:val="00DF443F"/>
    <w:rsid w:val="00DF5E4D"/>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5BF2"/>
    <w:rsid w:val="00E1685D"/>
    <w:rsid w:val="00E177B5"/>
    <w:rsid w:val="00E20271"/>
    <w:rsid w:val="00E20533"/>
    <w:rsid w:val="00E22CDF"/>
    <w:rsid w:val="00E231C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8D2"/>
    <w:rsid w:val="00E41402"/>
    <w:rsid w:val="00E420C6"/>
    <w:rsid w:val="00E43E7C"/>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120F"/>
    <w:rsid w:val="00EB1543"/>
    <w:rsid w:val="00EB2280"/>
    <w:rsid w:val="00EB2720"/>
    <w:rsid w:val="00EB2A2D"/>
    <w:rsid w:val="00EB3137"/>
    <w:rsid w:val="00EB5810"/>
    <w:rsid w:val="00EC13F1"/>
    <w:rsid w:val="00EC1D26"/>
    <w:rsid w:val="00EC484D"/>
    <w:rsid w:val="00EC4E6D"/>
    <w:rsid w:val="00EC4EE2"/>
    <w:rsid w:val="00EC5F68"/>
    <w:rsid w:val="00EC6B39"/>
    <w:rsid w:val="00EC7651"/>
    <w:rsid w:val="00ED18C2"/>
    <w:rsid w:val="00ED1BCB"/>
    <w:rsid w:val="00ED2DBF"/>
    <w:rsid w:val="00ED3958"/>
    <w:rsid w:val="00ED5E4F"/>
    <w:rsid w:val="00ED6B05"/>
    <w:rsid w:val="00ED6C9C"/>
    <w:rsid w:val="00ED6F73"/>
    <w:rsid w:val="00ED7918"/>
    <w:rsid w:val="00ED7C9B"/>
    <w:rsid w:val="00EE1ACB"/>
    <w:rsid w:val="00EE233E"/>
    <w:rsid w:val="00EE3D89"/>
    <w:rsid w:val="00EE4B13"/>
    <w:rsid w:val="00EE52BE"/>
    <w:rsid w:val="00EE563C"/>
    <w:rsid w:val="00EE56F3"/>
    <w:rsid w:val="00EE6B0C"/>
    <w:rsid w:val="00EE6C06"/>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0BD"/>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3805"/>
    <w:rsid w:val="00F44A4E"/>
    <w:rsid w:val="00F4563E"/>
    <w:rsid w:val="00F46018"/>
    <w:rsid w:val="00F4753F"/>
    <w:rsid w:val="00F47646"/>
    <w:rsid w:val="00F51CFF"/>
    <w:rsid w:val="00F5359D"/>
    <w:rsid w:val="00F53C11"/>
    <w:rsid w:val="00F53C9A"/>
    <w:rsid w:val="00F53CF7"/>
    <w:rsid w:val="00F53E19"/>
    <w:rsid w:val="00F55C5B"/>
    <w:rsid w:val="00F56575"/>
    <w:rsid w:val="00F6299C"/>
    <w:rsid w:val="00F639E1"/>
    <w:rsid w:val="00F63B91"/>
    <w:rsid w:val="00F64412"/>
    <w:rsid w:val="00F64825"/>
    <w:rsid w:val="00F64C29"/>
    <w:rsid w:val="00F6517E"/>
    <w:rsid w:val="00F65D94"/>
    <w:rsid w:val="00F66602"/>
    <w:rsid w:val="00F66649"/>
    <w:rsid w:val="00F669C3"/>
    <w:rsid w:val="00F6707F"/>
    <w:rsid w:val="00F70445"/>
    <w:rsid w:val="00F715BD"/>
    <w:rsid w:val="00F71972"/>
    <w:rsid w:val="00F71B07"/>
    <w:rsid w:val="00F73271"/>
    <w:rsid w:val="00F73637"/>
    <w:rsid w:val="00F7379F"/>
    <w:rsid w:val="00F741D3"/>
    <w:rsid w:val="00F742AB"/>
    <w:rsid w:val="00F74D36"/>
    <w:rsid w:val="00F74E9C"/>
    <w:rsid w:val="00F75E22"/>
    <w:rsid w:val="00F77B3D"/>
    <w:rsid w:val="00F77F99"/>
    <w:rsid w:val="00F80F4D"/>
    <w:rsid w:val="00F82F51"/>
    <w:rsid w:val="00F837AE"/>
    <w:rsid w:val="00F83C0C"/>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A08C4"/>
    <w:rsid w:val="00FA1990"/>
    <w:rsid w:val="00FA281B"/>
    <w:rsid w:val="00FA4298"/>
    <w:rsid w:val="00FA5C0D"/>
    <w:rsid w:val="00FA6293"/>
    <w:rsid w:val="00FA6381"/>
    <w:rsid w:val="00FA719D"/>
    <w:rsid w:val="00FA735B"/>
    <w:rsid w:val="00FB07F1"/>
    <w:rsid w:val="00FB284D"/>
    <w:rsid w:val="00FB3406"/>
    <w:rsid w:val="00FB34EB"/>
    <w:rsid w:val="00FB4A42"/>
    <w:rsid w:val="00FB5095"/>
    <w:rsid w:val="00FB6261"/>
    <w:rsid w:val="00FC00D3"/>
    <w:rsid w:val="00FC1EDB"/>
    <w:rsid w:val="00FC2543"/>
    <w:rsid w:val="00FC25F7"/>
    <w:rsid w:val="00FC66F3"/>
    <w:rsid w:val="00FD069A"/>
    <w:rsid w:val="00FD0D4E"/>
    <w:rsid w:val="00FD5212"/>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E6094"/>
    <w:rsid w:val="00FE7B32"/>
    <w:rsid w:val="00FF1A9B"/>
    <w:rsid w:val="00FF256B"/>
    <w:rsid w:val="00FF4814"/>
    <w:rsid w:val="00FF5CE0"/>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ind w:left="0" w:firstLine="0"/>
      <w:jc w:val="center"/>
      <w:textAlignment w:val="baseline"/>
      <w:outlineLvl w:val="0"/>
    </w:pPr>
    <w:rPr>
      <w:rFonts w:eastAsia="黑体"/>
      <w:sz w:val="32"/>
    </w:rPr>
  </w:style>
  <w:style w:type="paragraph" w:styleId="21">
    <w:name w:val="heading 2"/>
    <w:next w:val="a3"/>
    <w:autoRedefine/>
    <w:qFormat/>
    <w:rsid w:val="005D026B"/>
    <w:pPr>
      <w:keepNext/>
      <w:keepLines/>
      <w:numPr>
        <w:ilvl w:val="1"/>
        <w:numId w:val="2"/>
      </w:numPr>
      <w:tabs>
        <w:tab w:val="clear" w:pos="360"/>
        <w:tab w:val="left" w:pos="414"/>
        <w:tab w:val="num" w:pos="816"/>
      </w:tabs>
      <w:autoSpaceDE w:val="0"/>
      <w:autoSpaceDN w:val="0"/>
      <w:adjustRightInd w:val="0"/>
      <w:spacing w:before="120" w:after="120"/>
      <w:textAlignment w:val="baseline"/>
      <w:outlineLvl w:val="1"/>
    </w:pPr>
    <w:rPr>
      <w:rFonts w:eastAsiaTheme="majorEastAsia"/>
      <w:b/>
      <w:sz w:val="28"/>
    </w:rPr>
  </w:style>
  <w:style w:type="paragraph" w:styleId="31">
    <w:name w:val="heading 3"/>
    <w:next w:val="a3"/>
    <w:autoRedefine/>
    <w:qFormat/>
    <w:rsid w:val="005D026B"/>
    <w:pPr>
      <w:keepNext/>
      <w:keepLines/>
      <w:numPr>
        <w:ilvl w:val="2"/>
        <w:numId w:val="2"/>
      </w:numPr>
      <w:tabs>
        <w:tab w:val="clear" w:pos="720"/>
        <w:tab w:val="num" w:pos="30"/>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3">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ind w:left="0" w:firstLine="0"/>
      <w:jc w:val="center"/>
      <w:textAlignment w:val="baseline"/>
      <w:outlineLvl w:val="0"/>
    </w:pPr>
    <w:rPr>
      <w:rFonts w:eastAsia="黑体"/>
      <w:sz w:val="32"/>
    </w:rPr>
  </w:style>
  <w:style w:type="paragraph" w:styleId="21">
    <w:name w:val="heading 2"/>
    <w:next w:val="a3"/>
    <w:autoRedefine/>
    <w:qFormat/>
    <w:rsid w:val="005D026B"/>
    <w:pPr>
      <w:keepNext/>
      <w:keepLines/>
      <w:numPr>
        <w:ilvl w:val="1"/>
        <w:numId w:val="2"/>
      </w:numPr>
      <w:tabs>
        <w:tab w:val="clear" w:pos="360"/>
        <w:tab w:val="left" w:pos="414"/>
        <w:tab w:val="num" w:pos="816"/>
      </w:tabs>
      <w:autoSpaceDE w:val="0"/>
      <w:autoSpaceDN w:val="0"/>
      <w:adjustRightInd w:val="0"/>
      <w:spacing w:before="120" w:after="120"/>
      <w:textAlignment w:val="baseline"/>
      <w:outlineLvl w:val="1"/>
    </w:pPr>
    <w:rPr>
      <w:rFonts w:eastAsiaTheme="majorEastAsia"/>
      <w:b/>
      <w:sz w:val="28"/>
    </w:rPr>
  </w:style>
  <w:style w:type="paragraph" w:styleId="31">
    <w:name w:val="heading 3"/>
    <w:next w:val="a3"/>
    <w:autoRedefine/>
    <w:qFormat/>
    <w:rsid w:val="005D026B"/>
    <w:pPr>
      <w:keepNext/>
      <w:keepLines/>
      <w:numPr>
        <w:ilvl w:val="2"/>
        <w:numId w:val="2"/>
      </w:numPr>
      <w:tabs>
        <w:tab w:val="clear" w:pos="720"/>
        <w:tab w:val="num" w:pos="30"/>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3">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32.png"/><Relationship Id="rId68" Type="http://schemas.openxmlformats.org/officeDocument/2006/relationships/oleObject" Target="embeddings/oleObject25.bin"/><Relationship Id="rId84" Type="http://schemas.openxmlformats.org/officeDocument/2006/relationships/footer" Target="footer3.xml"/><Relationship Id="rId16" Type="http://schemas.openxmlformats.org/officeDocument/2006/relationships/oleObject" Target="embeddings/oleObject4.bin"/><Relationship Id="rId11" Type="http://schemas.openxmlformats.org/officeDocument/2006/relationships/image" Target="media/image2.emf"/><Relationship Id="rId32" Type="http://schemas.openxmlformats.org/officeDocument/2006/relationships/oleObject" Target="embeddings/oleObject11.bin"/><Relationship Id="rId37" Type="http://schemas.openxmlformats.org/officeDocument/2006/relationships/image" Target="media/image16.emf"/><Relationship Id="rId53" Type="http://schemas.openxmlformats.org/officeDocument/2006/relationships/image" Target="media/image26.emf"/><Relationship Id="rId58" Type="http://schemas.openxmlformats.org/officeDocument/2006/relationships/oleObject" Target="embeddings/oleObject22.bin"/><Relationship Id="rId74" Type="http://schemas.openxmlformats.org/officeDocument/2006/relationships/oleObject" Target="embeddings/oleObject28.bin"/><Relationship Id="rId79" Type="http://schemas.openxmlformats.org/officeDocument/2006/relationships/image" Target="media/image41.emf"/><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oleObject" Target="embeddings/oleObject21.bin"/><Relationship Id="rId64" Type="http://schemas.openxmlformats.org/officeDocument/2006/relationships/image" Target="media/image33.png"/><Relationship Id="rId69" Type="http://schemas.openxmlformats.org/officeDocument/2006/relationships/image" Target="media/image36.emf"/><Relationship Id="rId77"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oleObject" Target="embeddings/oleObject27.bin"/><Relationship Id="rId80" Type="http://schemas.openxmlformats.org/officeDocument/2006/relationships/oleObject" Target="embeddings/oleObject31.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9.emf"/><Relationship Id="rId67" Type="http://schemas.openxmlformats.org/officeDocument/2006/relationships/image" Target="media/image35.emf"/><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0.bin"/><Relationship Id="rId62" Type="http://schemas.openxmlformats.org/officeDocument/2006/relationships/image" Target="media/image31.png"/><Relationship Id="rId70" Type="http://schemas.openxmlformats.org/officeDocument/2006/relationships/oleObject" Target="embeddings/oleObject26.bin"/><Relationship Id="rId75" Type="http://schemas.openxmlformats.org/officeDocument/2006/relationships/image" Target="media/image3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png"/><Relationship Id="rId57" Type="http://schemas.openxmlformats.org/officeDocument/2006/relationships/image" Target="media/image28.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4.emf"/><Relationship Id="rId73" Type="http://schemas.openxmlformats.org/officeDocument/2006/relationships/image" Target="media/image38.emf"/><Relationship Id="rId78" Type="http://schemas.openxmlformats.org/officeDocument/2006/relationships/oleObject" Target="embeddings/oleObject30.bin"/><Relationship Id="rId81" Type="http://schemas.openxmlformats.org/officeDocument/2006/relationships/header" Target="header1.xm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image" Target="media/image23.png"/><Relationship Id="rId55" Type="http://schemas.openxmlformats.org/officeDocument/2006/relationships/image" Target="media/image27.emf"/><Relationship Id="rId76"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emf"/><Relationship Id="rId66" Type="http://schemas.openxmlformats.org/officeDocument/2006/relationships/oleObject" Target="embeddings/oleObject24.bin"/><Relationship Id="rId61" Type="http://schemas.openxmlformats.org/officeDocument/2006/relationships/image" Target="media/image30.png"/><Relationship Id="rId8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9EBC9-E42F-488D-AA8B-7676CB4C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78</TotalTime>
  <Pages>55</Pages>
  <Words>24672</Words>
  <Characters>32321</Characters>
  <Application>Microsoft Office Word</Application>
  <DocSecurity>0</DocSecurity>
  <Lines>1114</Lines>
  <Paragraphs>934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56059</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78</cp:revision>
  <cp:lastPrinted>2016-04-21T13:36:00Z</cp:lastPrinted>
  <dcterms:created xsi:type="dcterms:W3CDTF">2016-04-23T13:08:00Z</dcterms:created>
  <dcterms:modified xsi:type="dcterms:W3CDTF">2016-04-23T14:30:00Z</dcterms:modified>
</cp:coreProperties>
</file>